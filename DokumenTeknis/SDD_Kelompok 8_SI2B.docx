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2D5C42" w14:textId="77777777" w:rsidR="00B370E9" w:rsidRPr="00250E7B" w:rsidRDefault="00B370E9" w:rsidP="00250E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0342DC5" w14:textId="5C9B3355" w:rsidR="00B3521E" w:rsidRPr="00250E7B" w:rsidRDefault="00B3521E" w:rsidP="00250E7B">
      <w:pPr>
        <w:pStyle w:val="Caption"/>
        <w:spacing w:line="360" w:lineRule="auto"/>
        <w:ind w:hanging="2"/>
        <w:jc w:val="right"/>
        <w:rPr>
          <w:rFonts w:ascii="Times New Roman" w:hAnsi="Times New Roman" w:cs="Times New Roman"/>
          <w:sz w:val="24"/>
          <w:szCs w:val="24"/>
        </w:rPr>
      </w:pPr>
      <w:r w:rsidRPr="00250E7B">
        <w:rPr>
          <w:rFonts w:ascii="Times New Roman" w:hAnsi="Times New Roman" w:cs="Times New Roman"/>
          <w:sz w:val="24"/>
          <w:szCs w:val="24"/>
        </w:rPr>
        <w:t xml:space="preserve">BANCEUY SMART </w:t>
      </w:r>
      <w:proofErr w:type="gramStart"/>
      <w:r w:rsidRPr="00250E7B">
        <w:rPr>
          <w:rFonts w:ascii="Times New Roman" w:hAnsi="Times New Roman" w:cs="Times New Roman"/>
          <w:sz w:val="24"/>
          <w:szCs w:val="24"/>
        </w:rPr>
        <w:t>HERITAGE :</w:t>
      </w:r>
      <w:proofErr w:type="gramEnd"/>
      <w:r w:rsidRPr="00250E7B">
        <w:rPr>
          <w:rFonts w:ascii="Times New Roman" w:hAnsi="Times New Roman" w:cs="Times New Roman"/>
          <w:sz w:val="24"/>
          <w:szCs w:val="24"/>
        </w:rPr>
        <w:t xml:space="preserve"> SISTEM INFORMASI DIGITAL KAMPUNG ADAT BANCEUY</w:t>
      </w:r>
    </w:p>
    <w:p w14:paraId="35391357" w14:textId="1CCCCC0A" w:rsidR="0078382D" w:rsidRPr="00250E7B" w:rsidRDefault="0078382D" w:rsidP="00250E7B">
      <w:pPr>
        <w:pStyle w:val="Caption"/>
        <w:spacing w:line="360" w:lineRule="auto"/>
        <w:ind w:hanging="2"/>
        <w:rPr>
          <w:rFonts w:ascii="Times New Roman" w:hAnsi="Times New Roman" w:cs="Times New Roman"/>
          <w:sz w:val="24"/>
          <w:szCs w:val="24"/>
        </w:rPr>
      </w:pPr>
    </w:p>
    <w:p w14:paraId="69A7AF65" w14:textId="77777777" w:rsidR="00B370E9" w:rsidRPr="00250E7B" w:rsidRDefault="00B370E9" w:rsidP="00250E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0097C5" w14:textId="77777777" w:rsidR="00B370E9" w:rsidRPr="00250E7B" w:rsidRDefault="00B370E9" w:rsidP="00250E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ECB57DA" w14:textId="77777777" w:rsidR="00B370E9" w:rsidRPr="00250E7B" w:rsidRDefault="00B370E9" w:rsidP="00250E7B">
      <w:pPr>
        <w:spacing w:line="360" w:lineRule="auto"/>
        <w:jc w:val="right"/>
        <w:rPr>
          <w:rFonts w:ascii="Times New Roman" w:hAnsi="Times New Roman" w:cs="Times New Roman"/>
          <w:b/>
          <w:bCs/>
          <w:i/>
          <w:iCs/>
          <w:sz w:val="24"/>
          <w:szCs w:val="24"/>
        </w:rPr>
      </w:pPr>
      <w:r w:rsidRPr="00250E7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SOFTWARE </w:t>
      </w:r>
      <w:r w:rsidR="00F92860" w:rsidRPr="00250E7B">
        <w:rPr>
          <w:rFonts w:ascii="Times New Roman" w:hAnsi="Times New Roman" w:cs="Times New Roman"/>
          <w:b/>
          <w:bCs/>
          <w:i/>
          <w:iCs/>
          <w:sz w:val="24"/>
          <w:szCs w:val="24"/>
        </w:rPr>
        <w:t>DESIGN DOCUMENTATION</w:t>
      </w:r>
    </w:p>
    <w:p w14:paraId="09F626A2" w14:textId="69F28D87" w:rsidR="00B370E9" w:rsidRPr="00250E7B" w:rsidRDefault="00B370E9" w:rsidP="00250E7B">
      <w:pPr>
        <w:spacing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250E7B">
        <w:rPr>
          <w:rFonts w:ascii="Times New Roman" w:hAnsi="Times New Roman" w:cs="Times New Roman"/>
          <w:b/>
          <w:bCs/>
          <w:i/>
          <w:iCs/>
          <w:sz w:val="24"/>
          <w:szCs w:val="24"/>
        </w:rPr>
        <w:t xml:space="preserve">Version: </w:t>
      </w:r>
      <w:r w:rsidRPr="00250E7B">
        <w:rPr>
          <w:rFonts w:ascii="Times New Roman" w:hAnsi="Times New Roman" w:cs="Times New Roman"/>
          <w:b/>
          <w:bCs/>
          <w:sz w:val="24"/>
          <w:szCs w:val="24"/>
        </w:rPr>
        <w:t>&lt;</w:t>
      </w:r>
      <w:r w:rsidR="00DA2AE9">
        <w:rPr>
          <w:rFonts w:ascii="Times New Roman" w:hAnsi="Times New Roman" w:cs="Times New Roman"/>
          <w:b/>
          <w:bCs/>
          <w:sz w:val="24"/>
          <w:szCs w:val="24"/>
        </w:rPr>
        <w:t>1.0</w:t>
      </w:r>
      <w:r w:rsidRPr="00250E7B">
        <w:rPr>
          <w:rFonts w:ascii="Times New Roman" w:hAnsi="Times New Roman" w:cs="Times New Roman"/>
          <w:b/>
          <w:bCs/>
          <w:sz w:val="24"/>
          <w:szCs w:val="24"/>
        </w:rPr>
        <w:t>&gt;</w:t>
      </w:r>
    </w:p>
    <w:p w14:paraId="4334BFA3" w14:textId="77777777" w:rsidR="0078382D" w:rsidRPr="00250E7B" w:rsidRDefault="0078382D" w:rsidP="00250E7B">
      <w:pPr>
        <w:spacing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59A89F30" w14:textId="77777777" w:rsidR="0078382D" w:rsidRPr="00250E7B" w:rsidRDefault="0078382D" w:rsidP="00250E7B">
      <w:pPr>
        <w:spacing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</w:p>
    <w:p w14:paraId="34EFDF83" w14:textId="53AB43C2" w:rsidR="00B370E9" w:rsidRPr="00250E7B" w:rsidRDefault="00B3521E" w:rsidP="00250E7B">
      <w:pPr>
        <w:spacing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r w:rsidRPr="00250E7B">
        <w:rPr>
          <w:rFonts w:ascii="Times New Roman" w:hAnsi="Times New Roman" w:cs="Times New Roman"/>
          <w:b/>
          <w:bCs/>
          <w:sz w:val="24"/>
          <w:szCs w:val="24"/>
        </w:rPr>
        <w:t xml:space="preserve">Riski </w:t>
      </w:r>
      <w:proofErr w:type="gramStart"/>
      <w:r w:rsidRPr="00250E7B">
        <w:rPr>
          <w:rFonts w:ascii="Times New Roman" w:hAnsi="Times New Roman" w:cs="Times New Roman"/>
          <w:b/>
          <w:bCs/>
          <w:sz w:val="24"/>
          <w:szCs w:val="24"/>
        </w:rPr>
        <w:t xml:space="preserve">Fitriani </w:t>
      </w:r>
      <w:r w:rsidR="00104D74" w:rsidRPr="00250E7B">
        <w:rPr>
          <w:rFonts w:ascii="Times New Roman" w:hAnsi="Times New Roman" w:cs="Times New Roman"/>
          <w:b/>
          <w:bCs/>
          <w:sz w:val="24"/>
          <w:szCs w:val="24"/>
        </w:rPr>
        <w:t xml:space="preserve"> –</w:t>
      </w:r>
      <w:proofErr w:type="gramEnd"/>
      <w:r w:rsidR="00104D74" w:rsidRPr="00250E7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250E7B">
        <w:rPr>
          <w:rFonts w:ascii="Times New Roman" w:hAnsi="Times New Roman" w:cs="Times New Roman"/>
          <w:b/>
          <w:bCs/>
          <w:sz w:val="24"/>
          <w:szCs w:val="24"/>
        </w:rPr>
        <w:t>10110054</w:t>
      </w:r>
    </w:p>
    <w:p w14:paraId="6C53469C" w14:textId="226DB339" w:rsidR="00D95C2D" w:rsidRPr="00250E7B" w:rsidRDefault="00D95C2D" w:rsidP="00250E7B">
      <w:pPr>
        <w:spacing w:line="360" w:lineRule="auto"/>
        <w:jc w:val="right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50E7B">
        <w:rPr>
          <w:rFonts w:ascii="Times New Roman" w:hAnsi="Times New Roman" w:cs="Times New Roman"/>
          <w:b/>
          <w:bCs/>
          <w:sz w:val="24"/>
          <w:szCs w:val="24"/>
        </w:rPr>
        <w:t>Rendi</w:t>
      </w:r>
      <w:proofErr w:type="spellEnd"/>
      <w:r w:rsidRPr="00250E7B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250E7B">
        <w:rPr>
          <w:rFonts w:ascii="Times New Roman" w:hAnsi="Times New Roman" w:cs="Times New Roman"/>
          <w:b/>
          <w:bCs/>
          <w:sz w:val="24"/>
          <w:szCs w:val="24"/>
        </w:rPr>
        <w:t>Perdiansah</w:t>
      </w:r>
      <w:proofErr w:type="spellEnd"/>
      <w:r w:rsidRPr="00250E7B">
        <w:rPr>
          <w:rFonts w:ascii="Times New Roman" w:hAnsi="Times New Roman" w:cs="Times New Roman"/>
          <w:b/>
          <w:bCs/>
          <w:sz w:val="24"/>
          <w:szCs w:val="24"/>
        </w:rPr>
        <w:t xml:space="preserve"> - 10110052</w:t>
      </w:r>
    </w:p>
    <w:p w14:paraId="715E6DB8" w14:textId="77777777" w:rsidR="00B370E9" w:rsidRPr="00250E7B" w:rsidRDefault="00B370E9" w:rsidP="00250E7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B7A35EA" w14:textId="77777777" w:rsidR="0078382D" w:rsidRPr="00250E7B" w:rsidRDefault="0078382D" w:rsidP="00250E7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A731F7D" w14:textId="77777777" w:rsidR="0078382D" w:rsidRPr="00250E7B" w:rsidRDefault="0078382D" w:rsidP="00250E7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D8BAAD7" w14:textId="77777777" w:rsidR="00B370E9" w:rsidRPr="00250E7B" w:rsidRDefault="00B370E9" w:rsidP="00250E7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225EF4A" w14:textId="77777777" w:rsidR="00B370E9" w:rsidRPr="00250E7B" w:rsidRDefault="00B370E9" w:rsidP="00250E7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50E7B">
        <w:rPr>
          <w:rFonts w:ascii="Times New Roman" w:hAnsi="Times New Roman" w:cs="Times New Roman"/>
          <w:b/>
          <w:bCs/>
          <w:sz w:val="24"/>
          <w:szCs w:val="24"/>
        </w:rPr>
        <w:t>PROGRAM STUDI SISTEM INFORMASI</w:t>
      </w:r>
    </w:p>
    <w:p w14:paraId="3459ED62" w14:textId="77777777" w:rsidR="00B370E9" w:rsidRPr="00250E7B" w:rsidRDefault="00B370E9" w:rsidP="00250E7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250E7B">
        <w:rPr>
          <w:rFonts w:ascii="Times New Roman" w:hAnsi="Times New Roman" w:cs="Times New Roman"/>
          <w:b/>
          <w:bCs/>
          <w:sz w:val="24"/>
          <w:szCs w:val="24"/>
        </w:rPr>
        <w:t xml:space="preserve">JURUSAN </w:t>
      </w:r>
      <w:r w:rsidR="008E5380" w:rsidRPr="00250E7B">
        <w:rPr>
          <w:rFonts w:ascii="Times New Roman" w:hAnsi="Times New Roman" w:cs="Times New Roman"/>
          <w:b/>
          <w:bCs/>
          <w:sz w:val="24"/>
          <w:szCs w:val="24"/>
          <w:lang w:val="id-ID"/>
        </w:rPr>
        <w:t>TEKNOLOGI INFORMASI DAN KOMPUTER</w:t>
      </w:r>
    </w:p>
    <w:p w14:paraId="78F49A0C" w14:textId="77777777" w:rsidR="00B370E9" w:rsidRPr="00250E7B" w:rsidRDefault="00B370E9" w:rsidP="00250E7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50E7B">
        <w:rPr>
          <w:rFonts w:ascii="Times New Roman" w:hAnsi="Times New Roman" w:cs="Times New Roman"/>
          <w:b/>
          <w:bCs/>
          <w:sz w:val="24"/>
          <w:szCs w:val="24"/>
        </w:rPr>
        <w:t>POLITEKNIK NEGERI SUBANG</w:t>
      </w:r>
    </w:p>
    <w:p w14:paraId="0FA258D8" w14:textId="445BE097" w:rsidR="008E5380" w:rsidRPr="00250E7B" w:rsidRDefault="00B370E9" w:rsidP="00250E7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50E7B">
        <w:rPr>
          <w:rFonts w:ascii="Times New Roman" w:hAnsi="Times New Roman" w:cs="Times New Roman"/>
          <w:b/>
          <w:bCs/>
          <w:sz w:val="24"/>
          <w:szCs w:val="24"/>
        </w:rPr>
        <w:t>20</w:t>
      </w:r>
      <w:r w:rsidR="0078382D" w:rsidRPr="00250E7B">
        <w:rPr>
          <w:rFonts w:ascii="Times New Roman" w:hAnsi="Times New Roman" w:cs="Times New Roman"/>
          <w:b/>
          <w:bCs/>
          <w:sz w:val="24"/>
          <w:szCs w:val="24"/>
        </w:rPr>
        <w:t>25</w:t>
      </w:r>
    </w:p>
    <w:p w14:paraId="6236FE67" w14:textId="77777777" w:rsidR="008E5380" w:rsidRPr="00250E7B" w:rsidRDefault="008E5380" w:rsidP="00250E7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</w:p>
    <w:p w14:paraId="72CAAE80" w14:textId="77777777" w:rsidR="00B370E9" w:rsidRPr="00250E7B" w:rsidRDefault="00B370E9" w:rsidP="00250E7B">
      <w:pPr>
        <w:spacing w:line="360" w:lineRule="auto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250E7B">
        <w:rPr>
          <w:rFonts w:ascii="Times New Roman" w:hAnsi="Times New Roman" w:cs="Times New Roman"/>
          <w:b/>
          <w:bCs/>
          <w:sz w:val="24"/>
          <w:szCs w:val="24"/>
        </w:rPr>
        <w:lastRenderedPageBreak/>
        <w:t>DAFTAR ISI</w:t>
      </w:r>
    </w:p>
    <w:sdt>
      <w:sdtPr>
        <w:rPr>
          <w:rFonts w:ascii="Times New Roman" w:hAnsi="Times New Roman" w:cs="Times New Roman"/>
          <w:sz w:val="24"/>
          <w:szCs w:val="24"/>
        </w:rPr>
        <w:id w:val="-108845861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49552B8" w14:textId="73CF3629" w:rsidR="00B370E9" w:rsidRPr="00250E7B" w:rsidRDefault="00B370E9" w:rsidP="00250E7B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</w:p>
        <w:p w14:paraId="0D34B89C" w14:textId="1120D955" w:rsidR="007D39FA" w:rsidRDefault="00BD3638">
          <w:pPr>
            <w:pStyle w:val="TOC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r w:rsidRPr="00250E7B">
            <w:rPr>
              <w:rFonts w:ascii="Times New Roman" w:hAnsi="Times New Roman" w:cs="Times New Roman"/>
              <w:sz w:val="24"/>
              <w:szCs w:val="24"/>
            </w:rPr>
            <w:fldChar w:fldCharType="begin"/>
          </w:r>
          <w:r w:rsidRPr="00250E7B">
            <w:rPr>
              <w:rFonts w:ascii="Times New Roman" w:hAnsi="Times New Roman" w:cs="Times New Roman"/>
              <w:sz w:val="24"/>
              <w:szCs w:val="24"/>
            </w:rPr>
            <w:instrText xml:space="preserve"> TOC \o "1-3" \h \z \u </w:instrText>
          </w:r>
          <w:r w:rsidRPr="00250E7B">
            <w:rPr>
              <w:rFonts w:ascii="Times New Roman" w:hAnsi="Times New Roman" w:cs="Times New Roman"/>
              <w:sz w:val="24"/>
              <w:szCs w:val="24"/>
            </w:rPr>
            <w:fldChar w:fldCharType="separate"/>
          </w:r>
          <w:hyperlink w:anchor="_Toc197256867" w:history="1">
            <w:r w:rsidR="007D39FA" w:rsidRPr="00C5384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</w:t>
            </w:r>
            <w:r w:rsidR="007D39FA">
              <w:rPr>
                <w:rFonts w:eastAsiaTheme="minorEastAsia"/>
                <w:noProof/>
                <w:lang w:val="en-ID" w:eastAsia="en-ID"/>
              </w:rPr>
              <w:tab/>
            </w:r>
            <w:r w:rsidR="007D39FA" w:rsidRPr="00C5384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PENDAHULUAN</w:t>
            </w:r>
            <w:r w:rsidR="007D39FA">
              <w:rPr>
                <w:noProof/>
                <w:webHidden/>
              </w:rPr>
              <w:tab/>
            </w:r>
            <w:r w:rsidR="007D39FA">
              <w:rPr>
                <w:noProof/>
                <w:webHidden/>
              </w:rPr>
              <w:fldChar w:fldCharType="begin"/>
            </w:r>
            <w:r w:rsidR="007D39FA">
              <w:rPr>
                <w:noProof/>
                <w:webHidden/>
              </w:rPr>
              <w:instrText xml:space="preserve"> PAGEREF _Toc197256867 \h </w:instrText>
            </w:r>
            <w:r w:rsidR="007D39FA">
              <w:rPr>
                <w:noProof/>
                <w:webHidden/>
              </w:rPr>
            </w:r>
            <w:r w:rsidR="007D39FA">
              <w:rPr>
                <w:noProof/>
                <w:webHidden/>
              </w:rPr>
              <w:fldChar w:fldCharType="separate"/>
            </w:r>
            <w:r w:rsidR="00841450">
              <w:rPr>
                <w:noProof/>
                <w:webHidden/>
              </w:rPr>
              <w:t>3</w:t>
            </w:r>
            <w:r w:rsidR="007D39FA">
              <w:rPr>
                <w:noProof/>
                <w:webHidden/>
              </w:rPr>
              <w:fldChar w:fldCharType="end"/>
            </w:r>
          </w:hyperlink>
        </w:p>
        <w:p w14:paraId="3A9B0194" w14:textId="21E63511" w:rsidR="007D39FA" w:rsidRDefault="00F73A22">
          <w:pPr>
            <w:pStyle w:val="TOC2"/>
            <w:tabs>
              <w:tab w:val="left" w:pos="880"/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197256868" w:history="1">
            <w:r w:rsidR="007D39FA" w:rsidRPr="00C5384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1.1</w:t>
            </w:r>
            <w:r w:rsidR="007D39FA">
              <w:rPr>
                <w:rFonts w:eastAsiaTheme="minorEastAsia"/>
                <w:noProof/>
                <w:lang w:val="en-ID" w:eastAsia="en-ID"/>
              </w:rPr>
              <w:t xml:space="preserve"> </w:t>
            </w:r>
            <w:r w:rsidR="007D39FA" w:rsidRPr="00C5384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Latar Belakang</w:t>
            </w:r>
            <w:r w:rsidR="007D39FA">
              <w:rPr>
                <w:noProof/>
                <w:webHidden/>
              </w:rPr>
              <w:tab/>
            </w:r>
            <w:r w:rsidR="007D39FA">
              <w:rPr>
                <w:noProof/>
                <w:webHidden/>
              </w:rPr>
              <w:fldChar w:fldCharType="begin"/>
            </w:r>
            <w:r w:rsidR="007D39FA">
              <w:rPr>
                <w:noProof/>
                <w:webHidden/>
              </w:rPr>
              <w:instrText xml:space="preserve"> PAGEREF _Toc197256868 \h </w:instrText>
            </w:r>
            <w:r w:rsidR="007D39FA">
              <w:rPr>
                <w:noProof/>
                <w:webHidden/>
              </w:rPr>
            </w:r>
            <w:r w:rsidR="007D39FA">
              <w:rPr>
                <w:noProof/>
                <w:webHidden/>
              </w:rPr>
              <w:fldChar w:fldCharType="separate"/>
            </w:r>
            <w:r w:rsidR="00841450">
              <w:rPr>
                <w:noProof/>
                <w:webHidden/>
              </w:rPr>
              <w:t>3</w:t>
            </w:r>
            <w:r w:rsidR="007D39FA">
              <w:rPr>
                <w:noProof/>
                <w:webHidden/>
              </w:rPr>
              <w:fldChar w:fldCharType="end"/>
            </w:r>
          </w:hyperlink>
        </w:p>
        <w:p w14:paraId="67985A7D" w14:textId="548ACE91" w:rsidR="007D39FA" w:rsidRDefault="00F73A22">
          <w:pPr>
            <w:pStyle w:val="TOC2"/>
            <w:tabs>
              <w:tab w:val="left" w:pos="880"/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197256869" w:history="1">
            <w:r w:rsidR="007D39FA" w:rsidRPr="00C5384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1.2</w:t>
            </w:r>
            <w:r w:rsidR="007D39FA">
              <w:rPr>
                <w:rFonts w:eastAsiaTheme="minorEastAsia"/>
                <w:noProof/>
                <w:lang w:val="en-ID" w:eastAsia="en-ID"/>
              </w:rPr>
              <w:t xml:space="preserve"> </w:t>
            </w:r>
            <w:r w:rsidR="007D39FA" w:rsidRPr="00C5384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Tujuan</w:t>
            </w:r>
            <w:r w:rsidR="007D39FA">
              <w:rPr>
                <w:noProof/>
                <w:webHidden/>
              </w:rPr>
              <w:tab/>
            </w:r>
            <w:r w:rsidR="007D39FA">
              <w:rPr>
                <w:noProof/>
                <w:webHidden/>
              </w:rPr>
              <w:fldChar w:fldCharType="begin"/>
            </w:r>
            <w:r w:rsidR="007D39FA">
              <w:rPr>
                <w:noProof/>
                <w:webHidden/>
              </w:rPr>
              <w:instrText xml:space="preserve"> PAGEREF _Toc197256869 \h </w:instrText>
            </w:r>
            <w:r w:rsidR="007D39FA">
              <w:rPr>
                <w:noProof/>
                <w:webHidden/>
              </w:rPr>
            </w:r>
            <w:r w:rsidR="007D39FA">
              <w:rPr>
                <w:noProof/>
                <w:webHidden/>
              </w:rPr>
              <w:fldChar w:fldCharType="separate"/>
            </w:r>
            <w:r w:rsidR="00841450">
              <w:rPr>
                <w:noProof/>
                <w:webHidden/>
              </w:rPr>
              <w:t>5</w:t>
            </w:r>
            <w:r w:rsidR="007D39FA">
              <w:rPr>
                <w:noProof/>
                <w:webHidden/>
              </w:rPr>
              <w:fldChar w:fldCharType="end"/>
            </w:r>
          </w:hyperlink>
        </w:p>
        <w:p w14:paraId="5AD45170" w14:textId="2766685B" w:rsidR="007D39FA" w:rsidRDefault="00F73A22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197256870" w:history="1">
            <w:r w:rsidR="007D39FA" w:rsidRPr="00C5384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1.3 Ruang Lingkup</w:t>
            </w:r>
            <w:r w:rsidR="007D39FA">
              <w:rPr>
                <w:noProof/>
                <w:webHidden/>
              </w:rPr>
              <w:tab/>
            </w:r>
            <w:r w:rsidR="007D39FA">
              <w:rPr>
                <w:noProof/>
                <w:webHidden/>
              </w:rPr>
              <w:fldChar w:fldCharType="begin"/>
            </w:r>
            <w:r w:rsidR="007D39FA">
              <w:rPr>
                <w:noProof/>
                <w:webHidden/>
              </w:rPr>
              <w:instrText xml:space="preserve"> PAGEREF _Toc197256870 \h </w:instrText>
            </w:r>
            <w:r w:rsidR="007D39FA">
              <w:rPr>
                <w:noProof/>
                <w:webHidden/>
              </w:rPr>
            </w:r>
            <w:r w:rsidR="007D39FA">
              <w:rPr>
                <w:noProof/>
                <w:webHidden/>
              </w:rPr>
              <w:fldChar w:fldCharType="separate"/>
            </w:r>
            <w:r w:rsidR="00841450">
              <w:rPr>
                <w:noProof/>
                <w:webHidden/>
              </w:rPr>
              <w:t>6</w:t>
            </w:r>
            <w:r w:rsidR="007D39FA">
              <w:rPr>
                <w:noProof/>
                <w:webHidden/>
              </w:rPr>
              <w:fldChar w:fldCharType="end"/>
            </w:r>
          </w:hyperlink>
        </w:p>
        <w:p w14:paraId="1E452256" w14:textId="044EFE44" w:rsidR="007D39FA" w:rsidRDefault="00F73A22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197256871" w:history="1">
            <w:r w:rsidR="007D39FA" w:rsidRPr="00C5384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1.4 Definisi, Istilah dan Singkatan</w:t>
            </w:r>
            <w:r w:rsidR="007D39FA">
              <w:rPr>
                <w:noProof/>
                <w:webHidden/>
              </w:rPr>
              <w:tab/>
            </w:r>
            <w:r w:rsidR="007D39FA">
              <w:rPr>
                <w:noProof/>
                <w:webHidden/>
              </w:rPr>
              <w:fldChar w:fldCharType="begin"/>
            </w:r>
            <w:r w:rsidR="007D39FA">
              <w:rPr>
                <w:noProof/>
                <w:webHidden/>
              </w:rPr>
              <w:instrText xml:space="preserve"> PAGEREF _Toc197256871 \h </w:instrText>
            </w:r>
            <w:r w:rsidR="007D39FA">
              <w:rPr>
                <w:noProof/>
                <w:webHidden/>
              </w:rPr>
            </w:r>
            <w:r w:rsidR="007D39FA">
              <w:rPr>
                <w:noProof/>
                <w:webHidden/>
              </w:rPr>
              <w:fldChar w:fldCharType="separate"/>
            </w:r>
            <w:r w:rsidR="00841450">
              <w:rPr>
                <w:noProof/>
                <w:webHidden/>
              </w:rPr>
              <w:t>7</w:t>
            </w:r>
            <w:r w:rsidR="007D39FA">
              <w:rPr>
                <w:noProof/>
                <w:webHidden/>
              </w:rPr>
              <w:fldChar w:fldCharType="end"/>
            </w:r>
          </w:hyperlink>
        </w:p>
        <w:p w14:paraId="5D42FF41" w14:textId="0CE7C279" w:rsidR="007D39FA" w:rsidRDefault="00F73A22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197256872" w:history="1">
            <w:r w:rsidR="007D39FA" w:rsidRPr="00C5384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1.5 Referensi</w:t>
            </w:r>
            <w:r w:rsidR="007D39FA">
              <w:rPr>
                <w:noProof/>
                <w:webHidden/>
              </w:rPr>
              <w:tab/>
            </w:r>
            <w:r w:rsidR="007D39FA">
              <w:rPr>
                <w:noProof/>
                <w:webHidden/>
              </w:rPr>
              <w:fldChar w:fldCharType="begin"/>
            </w:r>
            <w:r w:rsidR="007D39FA">
              <w:rPr>
                <w:noProof/>
                <w:webHidden/>
              </w:rPr>
              <w:instrText xml:space="preserve"> PAGEREF _Toc197256872 \h </w:instrText>
            </w:r>
            <w:r w:rsidR="007D39FA">
              <w:rPr>
                <w:noProof/>
                <w:webHidden/>
              </w:rPr>
            </w:r>
            <w:r w:rsidR="007D39FA">
              <w:rPr>
                <w:noProof/>
                <w:webHidden/>
              </w:rPr>
              <w:fldChar w:fldCharType="separate"/>
            </w:r>
            <w:r w:rsidR="00841450">
              <w:rPr>
                <w:noProof/>
                <w:webHidden/>
              </w:rPr>
              <w:t>8</w:t>
            </w:r>
            <w:r w:rsidR="007D39FA">
              <w:rPr>
                <w:noProof/>
                <w:webHidden/>
              </w:rPr>
              <w:fldChar w:fldCharType="end"/>
            </w:r>
          </w:hyperlink>
        </w:p>
        <w:p w14:paraId="6E473B6D" w14:textId="053C8EB0" w:rsidR="007D39FA" w:rsidRDefault="00F73A22">
          <w:pPr>
            <w:pStyle w:val="TOC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197256873" w:history="1">
            <w:r w:rsidR="007D39FA" w:rsidRPr="00C5384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2</w:t>
            </w:r>
            <w:r w:rsidR="007D39FA">
              <w:rPr>
                <w:rFonts w:eastAsiaTheme="minorEastAsia"/>
                <w:noProof/>
                <w:lang w:val="en-ID" w:eastAsia="en-ID"/>
              </w:rPr>
              <w:tab/>
            </w:r>
            <w:r w:rsidR="007D39FA" w:rsidRPr="00C5384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DESKRIPSI UMUM</w:t>
            </w:r>
            <w:r w:rsidR="007D39FA">
              <w:rPr>
                <w:noProof/>
                <w:webHidden/>
              </w:rPr>
              <w:tab/>
            </w:r>
            <w:r w:rsidR="007D39FA">
              <w:rPr>
                <w:noProof/>
                <w:webHidden/>
              </w:rPr>
              <w:fldChar w:fldCharType="begin"/>
            </w:r>
            <w:r w:rsidR="007D39FA">
              <w:rPr>
                <w:noProof/>
                <w:webHidden/>
              </w:rPr>
              <w:instrText xml:space="preserve"> PAGEREF _Toc197256873 \h </w:instrText>
            </w:r>
            <w:r w:rsidR="007D39FA">
              <w:rPr>
                <w:noProof/>
                <w:webHidden/>
              </w:rPr>
            </w:r>
            <w:r w:rsidR="007D39FA">
              <w:rPr>
                <w:noProof/>
                <w:webHidden/>
              </w:rPr>
              <w:fldChar w:fldCharType="separate"/>
            </w:r>
            <w:r w:rsidR="00841450">
              <w:rPr>
                <w:noProof/>
                <w:webHidden/>
              </w:rPr>
              <w:t>9</w:t>
            </w:r>
            <w:r w:rsidR="007D39FA">
              <w:rPr>
                <w:noProof/>
                <w:webHidden/>
              </w:rPr>
              <w:fldChar w:fldCharType="end"/>
            </w:r>
          </w:hyperlink>
        </w:p>
        <w:p w14:paraId="3DBFA422" w14:textId="075166E4" w:rsidR="007D39FA" w:rsidRDefault="00F73A22">
          <w:pPr>
            <w:pStyle w:val="TOC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197256874" w:history="1">
            <w:r w:rsidR="007D39FA" w:rsidRPr="00C5384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</w:t>
            </w:r>
            <w:r w:rsidR="007D39FA">
              <w:rPr>
                <w:rFonts w:eastAsiaTheme="minorEastAsia"/>
                <w:noProof/>
                <w:lang w:val="en-ID" w:eastAsia="en-ID"/>
              </w:rPr>
              <w:tab/>
            </w:r>
            <w:r w:rsidR="007D39FA" w:rsidRPr="00C5384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ARSITEKTUR SISTEM</w:t>
            </w:r>
            <w:r w:rsidR="007D39FA">
              <w:rPr>
                <w:noProof/>
                <w:webHidden/>
              </w:rPr>
              <w:tab/>
            </w:r>
            <w:r w:rsidR="007D39FA">
              <w:rPr>
                <w:noProof/>
                <w:webHidden/>
              </w:rPr>
              <w:fldChar w:fldCharType="begin"/>
            </w:r>
            <w:r w:rsidR="007D39FA">
              <w:rPr>
                <w:noProof/>
                <w:webHidden/>
              </w:rPr>
              <w:instrText xml:space="preserve"> PAGEREF _Toc197256874 \h </w:instrText>
            </w:r>
            <w:r w:rsidR="007D39FA">
              <w:rPr>
                <w:noProof/>
                <w:webHidden/>
              </w:rPr>
            </w:r>
            <w:r w:rsidR="007D39FA">
              <w:rPr>
                <w:noProof/>
                <w:webHidden/>
              </w:rPr>
              <w:fldChar w:fldCharType="separate"/>
            </w:r>
            <w:r w:rsidR="00841450">
              <w:rPr>
                <w:noProof/>
                <w:webHidden/>
              </w:rPr>
              <w:t>9</w:t>
            </w:r>
            <w:r w:rsidR="007D39FA">
              <w:rPr>
                <w:noProof/>
                <w:webHidden/>
              </w:rPr>
              <w:fldChar w:fldCharType="end"/>
            </w:r>
          </w:hyperlink>
        </w:p>
        <w:p w14:paraId="7C08769A" w14:textId="6372252D" w:rsidR="007D39FA" w:rsidRDefault="00F73A22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197256875" w:history="1">
            <w:r w:rsidR="007D39FA" w:rsidRPr="00C5384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3.1 Kebutuhan Fungsional</w:t>
            </w:r>
            <w:r w:rsidR="007D39FA">
              <w:rPr>
                <w:noProof/>
                <w:webHidden/>
              </w:rPr>
              <w:tab/>
            </w:r>
            <w:r w:rsidR="007D39FA">
              <w:rPr>
                <w:noProof/>
                <w:webHidden/>
              </w:rPr>
              <w:fldChar w:fldCharType="begin"/>
            </w:r>
            <w:r w:rsidR="007D39FA">
              <w:rPr>
                <w:noProof/>
                <w:webHidden/>
              </w:rPr>
              <w:instrText xml:space="preserve"> PAGEREF _Toc197256875 \h </w:instrText>
            </w:r>
            <w:r w:rsidR="007D39FA">
              <w:rPr>
                <w:noProof/>
                <w:webHidden/>
              </w:rPr>
            </w:r>
            <w:r w:rsidR="007D39FA">
              <w:rPr>
                <w:noProof/>
                <w:webHidden/>
              </w:rPr>
              <w:fldChar w:fldCharType="separate"/>
            </w:r>
            <w:r w:rsidR="00841450">
              <w:rPr>
                <w:noProof/>
                <w:webHidden/>
              </w:rPr>
              <w:t>9</w:t>
            </w:r>
            <w:r w:rsidR="007D39FA">
              <w:rPr>
                <w:noProof/>
                <w:webHidden/>
              </w:rPr>
              <w:fldChar w:fldCharType="end"/>
            </w:r>
          </w:hyperlink>
        </w:p>
        <w:p w14:paraId="6BBAF25F" w14:textId="50C8F00E" w:rsidR="007D39FA" w:rsidRDefault="00F73A22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197256876" w:history="1">
            <w:r w:rsidR="007D39FA" w:rsidRPr="00C53848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1. Pendahuluan</w:t>
            </w:r>
            <w:r w:rsidR="007D39FA">
              <w:rPr>
                <w:noProof/>
                <w:webHidden/>
              </w:rPr>
              <w:tab/>
            </w:r>
            <w:r w:rsidR="007D39FA">
              <w:rPr>
                <w:noProof/>
                <w:webHidden/>
              </w:rPr>
              <w:fldChar w:fldCharType="begin"/>
            </w:r>
            <w:r w:rsidR="007D39FA">
              <w:rPr>
                <w:noProof/>
                <w:webHidden/>
              </w:rPr>
              <w:instrText xml:space="preserve"> PAGEREF _Toc197256876 \h </w:instrText>
            </w:r>
            <w:r w:rsidR="007D39FA">
              <w:rPr>
                <w:noProof/>
                <w:webHidden/>
              </w:rPr>
            </w:r>
            <w:r w:rsidR="007D39FA">
              <w:rPr>
                <w:noProof/>
                <w:webHidden/>
              </w:rPr>
              <w:fldChar w:fldCharType="separate"/>
            </w:r>
            <w:r w:rsidR="00841450">
              <w:rPr>
                <w:noProof/>
                <w:webHidden/>
              </w:rPr>
              <w:t>9</w:t>
            </w:r>
            <w:r w:rsidR="007D39FA">
              <w:rPr>
                <w:noProof/>
                <w:webHidden/>
              </w:rPr>
              <w:fldChar w:fldCharType="end"/>
            </w:r>
          </w:hyperlink>
        </w:p>
        <w:p w14:paraId="7DF10D3C" w14:textId="7E8A2F40" w:rsidR="007D39FA" w:rsidRDefault="00F73A22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197256877" w:history="1">
            <w:r w:rsidR="007D39FA" w:rsidRPr="00C53848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2. Input</w:t>
            </w:r>
            <w:r w:rsidR="007D39FA">
              <w:rPr>
                <w:noProof/>
                <w:webHidden/>
              </w:rPr>
              <w:tab/>
            </w:r>
            <w:r w:rsidR="007D39FA">
              <w:rPr>
                <w:noProof/>
                <w:webHidden/>
              </w:rPr>
              <w:fldChar w:fldCharType="begin"/>
            </w:r>
            <w:r w:rsidR="007D39FA">
              <w:rPr>
                <w:noProof/>
                <w:webHidden/>
              </w:rPr>
              <w:instrText xml:space="preserve"> PAGEREF _Toc197256877 \h </w:instrText>
            </w:r>
            <w:r w:rsidR="007D39FA">
              <w:rPr>
                <w:noProof/>
                <w:webHidden/>
              </w:rPr>
            </w:r>
            <w:r w:rsidR="007D39FA">
              <w:rPr>
                <w:noProof/>
                <w:webHidden/>
              </w:rPr>
              <w:fldChar w:fldCharType="separate"/>
            </w:r>
            <w:r w:rsidR="00841450">
              <w:rPr>
                <w:noProof/>
                <w:webHidden/>
              </w:rPr>
              <w:t>10</w:t>
            </w:r>
            <w:r w:rsidR="007D39FA">
              <w:rPr>
                <w:noProof/>
                <w:webHidden/>
              </w:rPr>
              <w:fldChar w:fldCharType="end"/>
            </w:r>
          </w:hyperlink>
        </w:p>
        <w:p w14:paraId="2395B833" w14:textId="3A65531E" w:rsidR="007D39FA" w:rsidRDefault="00F73A22">
          <w:pPr>
            <w:pStyle w:val="TOC2"/>
            <w:tabs>
              <w:tab w:val="left" w:pos="660"/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197256878" w:history="1">
            <w:r w:rsidR="007D39FA" w:rsidRPr="00C53848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3.</w:t>
            </w:r>
            <w:r w:rsidR="007D39FA">
              <w:rPr>
                <w:rFonts w:eastAsiaTheme="minorEastAsia"/>
                <w:noProof/>
                <w:lang w:val="en-ID" w:eastAsia="en-ID"/>
              </w:rPr>
              <w:t xml:space="preserve"> </w:t>
            </w:r>
            <w:r w:rsidR="007D39FA" w:rsidRPr="00C53848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Proses</w:t>
            </w:r>
            <w:r w:rsidR="007D39FA">
              <w:rPr>
                <w:noProof/>
                <w:webHidden/>
              </w:rPr>
              <w:tab/>
            </w:r>
            <w:r w:rsidR="007D39FA">
              <w:rPr>
                <w:noProof/>
                <w:webHidden/>
              </w:rPr>
              <w:fldChar w:fldCharType="begin"/>
            </w:r>
            <w:r w:rsidR="007D39FA">
              <w:rPr>
                <w:noProof/>
                <w:webHidden/>
              </w:rPr>
              <w:instrText xml:space="preserve"> PAGEREF _Toc197256878 \h </w:instrText>
            </w:r>
            <w:r w:rsidR="007D39FA">
              <w:rPr>
                <w:noProof/>
                <w:webHidden/>
              </w:rPr>
            </w:r>
            <w:r w:rsidR="007D39FA">
              <w:rPr>
                <w:noProof/>
                <w:webHidden/>
              </w:rPr>
              <w:fldChar w:fldCharType="separate"/>
            </w:r>
            <w:r w:rsidR="00841450">
              <w:rPr>
                <w:noProof/>
                <w:webHidden/>
              </w:rPr>
              <w:t>10</w:t>
            </w:r>
            <w:r w:rsidR="007D39FA">
              <w:rPr>
                <w:noProof/>
                <w:webHidden/>
              </w:rPr>
              <w:fldChar w:fldCharType="end"/>
            </w:r>
          </w:hyperlink>
        </w:p>
        <w:p w14:paraId="41C84AAE" w14:textId="152DCBEF" w:rsidR="007D39FA" w:rsidRDefault="00F73A22">
          <w:pPr>
            <w:pStyle w:val="TOC2"/>
            <w:tabs>
              <w:tab w:val="left" w:pos="660"/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197256879" w:history="1">
            <w:r w:rsidR="007D39FA" w:rsidRPr="00C53848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4.</w:t>
            </w:r>
            <w:r w:rsidR="007D39FA">
              <w:rPr>
                <w:rFonts w:eastAsiaTheme="minorEastAsia"/>
                <w:noProof/>
                <w:lang w:val="en-ID" w:eastAsia="en-ID"/>
              </w:rPr>
              <w:t xml:space="preserve"> </w:t>
            </w:r>
            <w:r w:rsidR="007D39FA" w:rsidRPr="00C53848">
              <w:rPr>
                <w:rStyle w:val="Hyperlink"/>
                <w:rFonts w:ascii="Times New Roman" w:eastAsia="Times New Roman" w:hAnsi="Times New Roman" w:cs="Times New Roman"/>
                <w:b/>
                <w:bCs/>
                <w:noProof/>
              </w:rPr>
              <w:t>Output</w:t>
            </w:r>
            <w:r w:rsidR="007D39FA">
              <w:rPr>
                <w:noProof/>
                <w:webHidden/>
              </w:rPr>
              <w:tab/>
            </w:r>
            <w:r w:rsidR="007D39FA">
              <w:rPr>
                <w:noProof/>
                <w:webHidden/>
              </w:rPr>
              <w:fldChar w:fldCharType="begin"/>
            </w:r>
            <w:r w:rsidR="007D39FA">
              <w:rPr>
                <w:noProof/>
                <w:webHidden/>
              </w:rPr>
              <w:instrText xml:space="preserve"> PAGEREF _Toc197256879 \h </w:instrText>
            </w:r>
            <w:r w:rsidR="007D39FA">
              <w:rPr>
                <w:noProof/>
                <w:webHidden/>
              </w:rPr>
            </w:r>
            <w:r w:rsidR="007D39FA">
              <w:rPr>
                <w:noProof/>
                <w:webHidden/>
              </w:rPr>
              <w:fldChar w:fldCharType="separate"/>
            </w:r>
            <w:r w:rsidR="00841450">
              <w:rPr>
                <w:noProof/>
                <w:webHidden/>
              </w:rPr>
              <w:t>11</w:t>
            </w:r>
            <w:r w:rsidR="007D39FA">
              <w:rPr>
                <w:noProof/>
                <w:webHidden/>
              </w:rPr>
              <w:fldChar w:fldCharType="end"/>
            </w:r>
          </w:hyperlink>
        </w:p>
        <w:p w14:paraId="3BE5B9FF" w14:textId="165FB8E9" w:rsidR="007D39FA" w:rsidRDefault="00F73A22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197256880" w:history="1">
            <w:r w:rsidR="007D39FA" w:rsidRPr="00C5384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3.2 Kebutuhan Non Fungsional</w:t>
            </w:r>
            <w:r w:rsidR="007D39FA">
              <w:rPr>
                <w:noProof/>
                <w:webHidden/>
              </w:rPr>
              <w:tab/>
            </w:r>
            <w:r w:rsidR="007D39FA">
              <w:rPr>
                <w:noProof/>
                <w:webHidden/>
              </w:rPr>
              <w:fldChar w:fldCharType="begin"/>
            </w:r>
            <w:r w:rsidR="007D39FA">
              <w:rPr>
                <w:noProof/>
                <w:webHidden/>
              </w:rPr>
              <w:instrText xml:space="preserve"> PAGEREF _Toc197256880 \h </w:instrText>
            </w:r>
            <w:r w:rsidR="007D39FA">
              <w:rPr>
                <w:noProof/>
                <w:webHidden/>
              </w:rPr>
            </w:r>
            <w:r w:rsidR="007D39FA">
              <w:rPr>
                <w:noProof/>
                <w:webHidden/>
              </w:rPr>
              <w:fldChar w:fldCharType="separate"/>
            </w:r>
            <w:r w:rsidR="00841450">
              <w:rPr>
                <w:noProof/>
                <w:webHidden/>
              </w:rPr>
              <w:t>11</w:t>
            </w:r>
            <w:r w:rsidR="007D39FA">
              <w:rPr>
                <w:noProof/>
                <w:webHidden/>
              </w:rPr>
              <w:fldChar w:fldCharType="end"/>
            </w:r>
          </w:hyperlink>
        </w:p>
        <w:p w14:paraId="771D3BBB" w14:textId="14550C75" w:rsidR="007D39FA" w:rsidRDefault="00F73A22">
          <w:pPr>
            <w:pStyle w:val="TOC1"/>
            <w:tabs>
              <w:tab w:val="left" w:pos="440"/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197256881" w:history="1">
            <w:r w:rsidR="007D39FA" w:rsidRPr="00C5384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</w:t>
            </w:r>
            <w:r w:rsidR="007D39FA">
              <w:rPr>
                <w:rFonts w:eastAsiaTheme="minorEastAsia"/>
                <w:noProof/>
                <w:lang w:val="en-ID" w:eastAsia="en-ID"/>
              </w:rPr>
              <w:tab/>
            </w:r>
            <w:r w:rsidR="007D39FA" w:rsidRPr="00C5384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PEMODELAN PERANGKAT LUNAK</w:t>
            </w:r>
            <w:r w:rsidR="007D39FA">
              <w:rPr>
                <w:noProof/>
                <w:webHidden/>
              </w:rPr>
              <w:tab/>
            </w:r>
            <w:r w:rsidR="007D39FA">
              <w:rPr>
                <w:noProof/>
                <w:webHidden/>
              </w:rPr>
              <w:fldChar w:fldCharType="begin"/>
            </w:r>
            <w:r w:rsidR="007D39FA">
              <w:rPr>
                <w:noProof/>
                <w:webHidden/>
              </w:rPr>
              <w:instrText xml:space="preserve"> PAGEREF _Toc197256881 \h </w:instrText>
            </w:r>
            <w:r w:rsidR="007D39FA">
              <w:rPr>
                <w:noProof/>
                <w:webHidden/>
              </w:rPr>
            </w:r>
            <w:r w:rsidR="007D39FA">
              <w:rPr>
                <w:noProof/>
                <w:webHidden/>
              </w:rPr>
              <w:fldChar w:fldCharType="separate"/>
            </w:r>
            <w:r w:rsidR="00841450">
              <w:rPr>
                <w:noProof/>
                <w:webHidden/>
              </w:rPr>
              <w:t>13</w:t>
            </w:r>
            <w:r w:rsidR="007D39FA">
              <w:rPr>
                <w:noProof/>
                <w:webHidden/>
              </w:rPr>
              <w:fldChar w:fldCharType="end"/>
            </w:r>
          </w:hyperlink>
        </w:p>
        <w:p w14:paraId="37897BCE" w14:textId="28AEB18B" w:rsidR="007D39FA" w:rsidRDefault="00F73A22">
          <w:pPr>
            <w:pStyle w:val="TOC2"/>
            <w:tabs>
              <w:tab w:val="left" w:pos="880"/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197256882" w:history="1">
            <w:r w:rsidR="007D39FA" w:rsidRPr="00C5384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</w:t>
            </w:r>
            <w:r w:rsidR="007D39FA">
              <w:rPr>
                <w:rFonts w:eastAsiaTheme="minorEastAsia"/>
                <w:noProof/>
                <w:lang w:val="en-ID" w:eastAsia="en-ID"/>
              </w:rPr>
              <w:t xml:space="preserve"> </w:t>
            </w:r>
            <w:r w:rsidR="007D39FA" w:rsidRPr="00C5384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Use Case Diagram</w:t>
            </w:r>
            <w:r w:rsidR="007D39FA">
              <w:rPr>
                <w:noProof/>
                <w:webHidden/>
              </w:rPr>
              <w:tab/>
            </w:r>
            <w:r w:rsidR="007D39FA">
              <w:rPr>
                <w:noProof/>
                <w:webHidden/>
              </w:rPr>
              <w:fldChar w:fldCharType="begin"/>
            </w:r>
            <w:r w:rsidR="007D39FA">
              <w:rPr>
                <w:noProof/>
                <w:webHidden/>
              </w:rPr>
              <w:instrText xml:space="preserve"> PAGEREF _Toc197256882 \h </w:instrText>
            </w:r>
            <w:r w:rsidR="007D39FA">
              <w:rPr>
                <w:noProof/>
                <w:webHidden/>
              </w:rPr>
            </w:r>
            <w:r w:rsidR="007D39FA">
              <w:rPr>
                <w:noProof/>
                <w:webHidden/>
              </w:rPr>
              <w:fldChar w:fldCharType="separate"/>
            </w:r>
            <w:r w:rsidR="00841450">
              <w:rPr>
                <w:noProof/>
                <w:webHidden/>
              </w:rPr>
              <w:t>13</w:t>
            </w:r>
            <w:r w:rsidR="007D39FA">
              <w:rPr>
                <w:noProof/>
                <w:webHidden/>
              </w:rPr>
              <w:fldChar w:fldCharType="end"/>
            </w:r>
          </w:hyperlink>
        </w:p>
        <w:p w14:paraId="305F65E1" w14:textId="6DCF319F" w:rsidR="007D39FA" w:rsidRDefault="00F73A22">
          <w:pPr>
            <w:pStyle w:val="TOC3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197256883" w:history="1">
            <w:r w:rsidR="007D39FA" w:rsidRPr="00C5384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4.1.1</w:t>
            </w:r>
            <w:r w:rsidR="007D39FA" w:rsidRPr="00C53848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7D39FA" w:rsidRPr="00C5384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Deskripsi Aktor</w:t>
            </w:r>
            <w:r w:rsidR="007D39FA">
              <w:rPr>
                <w:noProof/>
                <w:webHidden/>
              </w:rPr>
              <w:tab/>
            </w:r>
            <w:r w:rsidR="007D39FA">
              <w:rPr>
                <w:noProof/>
                <w:webHidden/>
              </w:rPr>
              <w:fldChar w:fldCharType="begin"/>
            </w:r>
            <w:r w:rsidR="007D39FA">
              <w:rPr>
                <w:noProof/>
                <w:webHidden/>
              </w:rPr>
              <w:instrText xml:space="preserve"> PAGEREF _Toc197256883 \h </w:instrText>
            </w:r>
            <w:r w:rsidR="007D39FA">
              <w:rPr>
                <w:noProof/>
                <w:webHidden/>
              </w:rPr>
            </w:r>
            <w:r w:rsidR="007D39FA">
              <w:rPr>
                <w:noProof/>
                <w:webHidden/>
              </w:rPr>
              <w:fldChar w:fldCharType="separate"/>
            </w:r>
            <w:r w:rsidR="00841450">
              <w:rPr>
                <w:noProof/>
                <w:webHidden/>
              </w:rPr>
              <w:t>14</w:t>
            </w:r>
            <w:r w:rsidR="007D39FA">
              <w:rPr>
                <w:noProof/>
                <w:webHidden/>
              </w:rPr>
              <w:fldChar w:fldCharType="end"/>
            </w:r>
          </w:hyperlink>
        </w:p>
        <w:p w14:paraId="56D42C9F" w14:textId="29271EDD" w:rsidR="007D39FA" w:rsidRDefault="00F73A22">
          <w:pPr>
            <w:pStyle w:val="TOC3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197256884" w:history="1">
            <w:r w:rsidR="007D39FA" w:rsidRPr="00C5384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4.1.2</w:t>
            </w:r>
            <w:r w:rsidR="007D39FA" w:rsidRPr="00C53848">
              <w:rPr>
                <w:rStyle w:val="Hyperlink"/>
                <w:rFonts w:ascii="Times New Roman" w:hAnsi="Times New Roman" w:cs="Times New Roman"/>
                <w:noProof/>
              </w:rPr>
              <w:t xml:space="preserve"> </w:t>
            </w:r>
            <w:r w:rsidR="007D39FA" w:rsidRPr="00C5384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Deskripsi Use Case Diagram</w:t>
            </w:r>
            <w:r w:rsidR="007D39FA">
              <w:rPr>
                <w:noProof/>
                <w:webHidden/>
              </w:rPr>
              <w:tab/>
            </w:r>
            <w:r w:rsidR="007D39FA">
              <w:rPr>
                <w:noProof/>
                <w:webHidden/>
              </w:rPr>
              <w:fldChar w:fldCharType="begin"/>
            </w:r>
            <w:r w:rsidR="007D39FA">
              <w:rPr>
                <w:noProof/>
                <w:webHidden/>
              </w:rPr>
              <w:instrText xml:space="preserve"> PAGEREF _Toc197256884 \h </w:instrText>
            </w:r>
            <w:r w:rsidR="007D39FA">
              <w:rPr>
                <w:noProof/>
                <w:webHidden/>
              </w:rPr>
            </w:r>
            <w:r w:rsidR="007D39FA">
              <w:rPr>
                <w:noProof/>
                <w:webHidden/>
              </w:rPr>
              <w:fldChar w:fldCharType="separate"/>
            </w:r>
            <w:r w:rsidR="00841450">
              <w:rPr>
                <w:noProof/>
                <w:webHidden/>
              </w:rPr>
              <w:t>15</w:t>
            </w:r>
            <w:r w:rsidR="007D39FA">
              <w:rPr>
                <w:noProof/>
                <w:webHidden/>
              </w:rPr>
              <w:fldChar w:fldCharType="end"/>
            </w:r>
          </w:hyperlink>
        </w:p>
        <w:p w14:paraId="24C0BF55" w14:textId="5DD3816E" w:rsidR="007D39FA" w:rsidRDefault="007D39FA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r>
            <w:rPr>
              <w:rStyle w:val="Hyperlink"/>
              <w:noProof/>
            </w:rPr>
            <w:t xml:space="preserve">    </w:t>
          </w:r>
          <w:hyperlink w:anchor="_Toc197256885" w:history="1">
            <w:r w:rsidRPr="00C5384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4.1.3 Scenario Use Case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_Toc197256885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841450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11DF96" w14:textId="5FD892FB" w:rsidR="007D39FA" w:rsidRDefault="00F73A22">
          <w:pPr>
            <w:pStyle w:val="TOC2"/>
            <w:tabs>
              <w:tab w:val="right" w:leader="dot" w:pos="8261"/>
            </w:tabs>
            <w:rPr>
              <w:rFonts w:eastAsiaTheme="minorEastAsia"/>
              <w:noProof/>
              <w:lang w:val="en-ID" w:eastAsia="en-ID"/>
            </w:rPr>
          </w:pPr>
          <w:hyperlink w:anchor="_Toc197256909" w:history="1">
            <w:r w:rsidR="007D39FA" w:rsidRPr="00C53848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4.2 Activity Diagram</w:t>
            </w:r>
            <w:r w:rsidR="007D39FA">
              <w:rPr>
                <w:noProof/>
                <w:webHidden/>
              </w:rPr>
              <w:tab/>
            </w:r>
            <w:r w:rsidR="007D39FA">
              <w:rPr>
                <w:noProof/>
                <w:webHidden/>
              </w:rPr>
              <w:fldChar w:fldCharType="begin"/>
            </w:r>
            <w:r w:rsidR="007D39FA">
              <w:rPr>
                <w:noProof/>
                <w:webHidden/>
              </w:rPr>
              <w:instrText xml:space="preserve"> PAGEREF _Toc197256909 \h </w:instrText>
            </w:r>
            <w:r w:rsidR="007D39FA">
              <w:rPr>
                <w:noProof/>
                <w:webHidden/>
              </w:rPr>
            </w:r>
            <w:r w:rsidR="007D39FA">
              <w:rPr>
                <w:noProof/>
                <w:webHidden/>
              </w:rPr>
              <w:fldChar w:fldCharType="separate"/>
            </w:r>
            <w:r w:rsidR="00841450">
              <w:rPr>
                <w:noProof/>
                <w:webHidden/>
              </w:rPr>
              <w:t>55</w:t>
            </w:r>
            <w:r w:rsidR="007D39FA">
              <w:rPr>
                <w:noProof/>
                <w:webHidden/>
              </w:rPr>
              <w:fldChar w:fldCharType="end"/>
            </w:r>
          </w:hyperlink>
        </w:p>
        <w:p w14:paraId="45AFF1E9" w14:textId="14BB4BF2" w:rsidR="00B3521E" w:rsidRPr="001D33FA" w:rsidRDefault="00BD3638" w:rsidP="00250E7B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250E7B">
            <w:rPr>
              <w:rFonts w:ascii="Times New Roman" w:hAnsi="Times New Roman" w:cs="Times New Roman"/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00B051C6" w14:textId="0F74FD3F" w:rsidR="00951A23" w:rsidRDefault="00951A23" w:rsidP="00250E7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624226C" w14:textId="77777777" w:rsidR="007D39FA" w:rsidRPr="00250E7B" w:rsidRDefault="007D39FA" w:rsidP="00250E7B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98E11F0" w14:textId="77777777" w:rsidR="000B3CC7" w:rsidRPr="0045614E" w:rsidRDefault="000B3CC7" w:rsidP="000B3CC7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Toc197250894"/>
      <w:bookmarkStart w:id="1" w:name="_Toc197256881"/>
      <w:bookmarkStart w:id="2" w:name="_Hlk193104909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>PENDAHULUAN</w:t>
      </w:r>
      <w:bookmarkEnd w:id="0"/>
    </w:p>
    <w:p w14:paraId="5A532D61" w14:textId="77777777" w:rsidR="000B3CC7" w:rsidRPr="0045614E" w:rsidRDefault="000B3CC7" w:rsidP="000B3CC7">
      <w:pPr>
        <w:pStyle w:val="Heading2"/>
        <w:numPr>
          <w:ilvl w:val="1"/>
          <w:numId w:val="1"/>
        </w:numPr>
        <w:spacing w:line="360" w:lineRule="auto"/>
        <w:ind w:left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197250895"/>
      <w:proofErr w:type="spellStart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>Latar</w:t>
      </w:r>
      <w:proofErr w:type="spellEnd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>Belakang</w:t>
      </w:r>
      <w:bookmarkEnd w:id="3"/>
      <w:proofErr w:type="spellEnd"/>
    </w:p>
    <w:p w14:paraId="4400D28E" w14:textId="77777777" w:rsidR="000B3CC7" w:rsidRPr="0045614E" w:rsidRDefault="000B3CC7" w:rsidP="000B3CC7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57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terpusat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penunjang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pengujung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. oleh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terpusat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penjung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bisa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"/>
          <w:id w:val="-1904747315"/>
          <w:placeholder>
            <w:docPart w:val="B3644D03F7194629BFA74B4FCF10F2CF"/>
          </w:placeholder>
        </w:sdtPr>
        <w:sdtEndPr/>
        <w:sdtContent>
          <w:r w:rsidRPr="00E43314">
            <w:rPr>
              <w:rFonts w:ascii="Times New Roman" w:hAnsi="Times New Roman" w:cs="Times New Roman"/>
              <w:color w:val="000000"/>
              <w:sz w:val="24"/>
              <w:szCs w:val="24"/>
            </w:rPr>
            <w:t>[1]</w:t>
          </w:r>
        </w:sdtContent>
      </w:sdt>
      <w:r w:rsidRPr="00E2257C"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Banceuy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Smart Heritage</w:t>
      </w:r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dianggap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solusi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atas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permasalahan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menunjang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kebutuhan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calon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wisatawan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masyarakat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"/>
          <w:id w:val="444199007"/>
          <w:placeholder>
            <w:docPart w:val="B3644D03F7194629BFA74B4FCF10F2CF"/>
          </w:placeholder>
        </w:sdtPr>
        <w:sdtEndPr/>
        <w:sdtContent>
          <w:r w:rsidRPr="00E43314">
            <w:rPr>
              <w:rFonts w:ascii="Times New Roman" w:hAnsi="Times New Roman" w:cs="Times New Roman"/>
              <w:color w:val="000000"/>
              <w:sz w:val="24"/>
              <w:szCs w:val="24"/>
            </w:rPr>
            <w:t>[2]</w:t>
          </w:r>
        </w:sdtContent>
      </w:sdt>
      <w:r w:rsidRPr="00E2257C"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Banceuy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>Smart Heritage</w:t>
      </w:r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juga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menjadi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salah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satu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cara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meningkatkan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pengunjung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Kampung Adat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Banceuy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serta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mempermudah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pengelolaan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kunjungan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. Pada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penelitian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dilakukan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sebelumya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menyoroti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bahwa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pembuatan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sistem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berbasis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0013CF">
        <w:rPr>
          <w:rFonts w:ascii="Times New Roman" w:hAnsi="Times New Roman" w:cs="Times New Roman"/>
          <w:i/>
          <w:iCs/>
          <w:color w:val="000000"/>
          <w:sz w:val="24"/>
          <w:szCs w:val="24"/>
        </w:rPr>
        <w:t>website</w:t>
      </w:r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wisatawan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lebih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cepat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mudah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sebagai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panduan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wisatawan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selain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itu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memudahkan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pencarian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informasi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color w:val="000000"/>
          <w:sz w:val="24"/>
          <w:szCs w:val="24"/>
        </w:rPr>
        <w:t>wisata</w:t>
      </w:r>
      <w:proofErr w:type="spellEnd"/>
      <w:r w:rsidRPr="00E2257C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"/>
          <w:id w:val="1274056840"/>
          <w:placeholder>
            <w:docPart w:val="B3644D03F7194629BFA74B4FCF10F2CF"/>
          </w:placeholder>
        </w:sdtPr>
        <w:sdtEndPr/>
        <w:sdtContent>
          <w:r w:rsidRPr="00E43314">
            <w:rPr>
              <w:rFonts w:ascii="Times New Roman" w:hAnsi="Times New Roman" w:cs="Times New Roman"/>
              <w:color w:val="000000"/>
              <w:sz w:val="24"/>
              <w:szCs w:val="24"/>
            </w:rPr>
            <w:t>[3]</w:t>
          </w:r>
        </w:sdtContent>
      </w:sdt>
    </w:p>
    <w:p w14:paraId="6E9A7623" w14:textId="77777777" w:rsidR="000B3CC7" w:rsidRDefault="000B3CC7" w:rsidP="000B3CC7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r w:rsidRPr="00E2257C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2017 Kampung Adat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Banceuy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diresmikan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Bupati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Subang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desa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sebelum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diresmikan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2017 Kampung Adat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Banceuy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pariwisata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Kompepar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berganti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Pokdarwis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2020.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Pokdarwis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rekap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, strategi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pengenalan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Banceuy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pelestarian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Banceuy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terdapat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yang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terpusat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Banceuy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seringkali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bingung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menghubungi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siapa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berkunjung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Banceuy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perluasan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Banceuy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kampung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adat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edukasi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Kabupaten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Subang.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ketiga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saja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Banceuy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plan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berkunjung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sana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keempat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, pada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krisis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kurang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dikenalinya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mengenal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kebudayaan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kebudayaan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dilestarikan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punah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kebudayaan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begitu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beragam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dan kaya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keberadaannya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dinikmati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optimal oleh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36B313C7" w14:textId="77777777" w:rsidR="000B3CC7" w:rsidRPr="0045614E" w:rsidRDefault="000B3CC7" w:rsidP="000B3CC7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E2257C">
        <w:rPr>
          <w:rFonts w:ascii="Times New Roman" w:hAnsi="Times New Roman" w:cs="Times New Roman"/>
          <w:sz w:val="24"/>
          <w:szCs w:val="24"/>
        </w:rPr>
        <w:t>Pemanfaatan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sedang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Banceuy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Smart Heritage</w:t>
      </w:r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mendapatkan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13CF">
        <w:rPr>
          <w:rFonts w:ascii="Times New Roman" w:hAnsi="Times New Roman" w:cs="Times New Roman"/>
          <w:i/>
          <w:iCs/>
          <w:sz w:val="24"/>
          <w:szCs w:val="24"/>
        </w:rPr>
        <w:t>wisata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edukasi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Banceuy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kebudayaan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indonesia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dilestarikan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bahkan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organisai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memperkenalkan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Kebudayaan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di Indonesia. </w:t>
      </w:r>
      <w:r w:rsidRPr="000013CF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Smart Heritage</w:t>
      </w:r>
      <w:r w:rsidRPr="00E2257C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penunjang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Kampung Adat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Banceuy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mewujudkan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wisatawan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menginginkan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praktis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genggaman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mengingat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sekarang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sudah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smartphone dan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memilih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r w:rsidRPr="00456F4D">
        <w:rPr>
          <w:rFonts w:ascii="Times New Roman" w:hAnsi="Times New Roman" w:cs="Times New Roman"/>
          <w:i/>
          <w:iCs/>
          <w:sz w:val="24"/>
          <w:szCs w:val="24"/>
        </w:rPr>
        <w:t>searching</w:t>
      </w:r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menemukan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E2257C">
        <w:rPr>
          <w:rFonts w:ascii="Times New Roman" w:hAnsi="Times New Roman" w:cs="Times New Roman"/>
          <w:sz w:val="24"/>
          <w:szCs w:val="24"/>
        </w:rPr>
        <w:t>dicarinya</w:t>
      </w:r>
      <w:proofErr w:type="spellEnd"/>
      <w:r w:rsidRPr="00E2257C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"/>
          <w:id w:val="1517503439"/>
          <w:placeholder>
            <w:docPart w:val="B3644D03F7194629BFA74B4FCF10F2CF"/>
          </w:placeholder>
        </w:sdtPr>
        <w:sdtEndPr/>
        <w:sdtContent>
          <w:r w:rsidRPr="00E43314">
            <w:rPr>
              <w:rFonts w:ascii="Times New Roman" w:hAnsi="Times New Roman" w:cs="Times New Roman"/>
              <w:color w:val="000000"/>
              <w:sz w:val="24"/>
              <w:szCs w:val="24"/>
            </w:rPr>
            <w:t>[4]</w:t>
          </w:r>
        </w:sdtContent>
      </w:sdt>
      <w:r w:rsidRPr="00D14AC7">
        <w:t xml:space="preserve">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Seiring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dengan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perkembangan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zaman,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tantangan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terhadap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pelestarian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kearifan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lokal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semakin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meningkat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.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Arus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globalisasi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membawa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masuk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berbagai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budaya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asing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yang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mengancam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keberadaan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nila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nilai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tradisional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. Oleh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karena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itu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penting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menggali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memahami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kearifan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lokal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dalam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konteks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historis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dan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kontemporer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agar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dapat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menemukan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cara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untuk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D14AC7">
        <w:rPr>
          <w:rFonts w:ascii="Times New Roman" w:hAnsi="Times New Roman" w:cs="Times New Roman"/>
          <w:color w:val="000000"/>
          <w:sz w:val="24"/>
          <w:szCs w:val="24"/>
        </w:rPr>
        <w:t>melestarikannya</w:t>
      </w:r>
      <w:proofErr w:type="spellEnd"/>
      <w:r w:rsidRPr="00D14AC7">
        <w:rPr>
          <w:rFonts w:ascii="Times New Roman" w:hAnsi="Times New Roman" w:cs="Times New Roman"/>
          <w:color w:val="000000"/>
          <w:sz w:val="24"/>
          <w:szCs w:val="24"/>
        </w:rPr>
        <w:t>.</w:t>
      </w:r>
      <w:r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sdt>
        <w:sdtPr>
          <w:rPr>
            <w:rFonts w:ascii="Times New Roman" w:hAnsi="Times New Roman" w:cs="Times New Roman"/>
            <w:color w:val="000000"/>
            <w:sz w:val="24"/>
            <w:szCs w:val="24"/>
          </w:rPr>
          <w:tag w:val="MENDELEY_CITATION_v3_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"/>
          <w:id w:val="191044927"/>
          <w:placeholder>
            <w:docPart w:val="B3644D03F7194629BFA74B4FCF10F2CF"/>
          </w:placeholder>
        </w:sdtPr>
        <w:sdtEndPr/>
        <w:sdtContent>
          <w:r w:rsidRPr="00E43314">
            <w:rPr>
              <w:rFonts w:ascii="Times New Roman" w:hAnsi="Times New Roman" w:cs="Times New Roman"/>
              <w:color w:val="000000"/>
              <w:sz w:val="24"/>
              <w:szCs w:val="24"/>
            </w:rPr>
            <w:t>[5]</w:t>
          </w:r>
        </w:sdtContent>
      </w:sdt>
    </w:p>
    <w:p w14:paraId="0F0A84E6" w14:textId="77777777" w:rsidR="000B3CC7" w:rsidRPr="0045614E" w:rsidRDefault="000B3CC7" w:rsidP="000B3CC7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</w:p>
    <w:p w14:paraId="21992999" w14:textId="77777777" w:rsidR="000B3CC7" w:rsidRPr="0045614E" w:rsidRDefault="000B3CC7" w:rsidP="000B3CC7">
      <w:pPr>
        <w:pStyle w:val="Heading2"/>
        <w:numPr>
          <w:ilvl w:val="1"/>
          <w:numId w:val="1"/>
        </w:numPr>
        <w:spacing w:line="360" w:lineRule="auto"/>
        <w:ind w:left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197250896"/>
      <w:proofErr w:type="spellStart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>Tujuan</w:t>
      </w:r>
      <w:bookmarkEnd w:id="4"/>
      <w:proofErr w:type="spellEnd"/>
    </w:p>
    <w:p w14:paraId="0BDD9559" w14:textId="77777777" w:rsidR="000B3CC7" w:rsidRPr="0045614E" w:rsidRDefault="000B3CC7" w:rsidP="000B3C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456F4D">
        <w:rPr>
          <w:rFonts w:ascii="Times New Roman" w:hAnsi="Times New Roman" w:cs="Times New Roman"/>
          <w:i/>
          <w:iCs/>
          <w:sz w:val="24"/>
          <w:szCs w:val="24"/>
        </w:rPr>
        <w:t>requirement system</w:t>
      </w:r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Banceuy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0013CF">
        <w:rPr>
          <w:rFonts w:ascii="Times New Roman" w:hAnsi="Times New Roman" w:cs="Times New Roman"/>
          <w:i/>
          <w:iCs/>
          <w:sz w:val="24"/>
          <w:szCs w:val="24"/>
        </w:rPr>
        <w:t>Smart Heritage</w:t>
      </w:r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Adapaun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adlah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>:</w:t>
      </w:r>
    </w:p>
    <w:p w14:paraId="4EB724BD" w14:textId="77777777" w:rsidR="000B3CC7" w:rsidRPr="00083109" w:rsidRDefault="000B3CC7" w:rsidP="000B3CC7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segi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Banceuy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0013CF">
        <w:rPr>
          <w:rFonts w:ascii="Times New Roman" w:hAnsi="Times New Roman" w:cs="Times New Roman"/>
          <w:i/>
          <w:iCs/>
          <w:sz w:val="24"/>
          <w:szCs w:val="24"/>
        </w:rPr>
        <w:t>Smart Heritage</w:t>
      </w:r>
      <w:r w:rsidRPr="0045614E">
        <w:rPr>
          <w:rFonts w:ascii="Times New Roman" w:hAnsi="Times New Roman" w:cs="Times New Roman"/>
          <w:sz w:val="24"/>
          <w:szCs w:val="24"/>
        </w:rPr>
        <w:t>.</w:t>
      </w:r>
    </w:p>
    <w:p w14:paraId="63094358" w14:textId="77777777" w:rsidR="000B3CC7" w:rsidRPr="00E43314" w:rsidRDefault="000B3CC7" w:rsidP="000B3CC7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menyeluruh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rancangan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Banceuy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0013CF">
        <w:rPr>
          <w:rFonts w:ascii="Times New Roman" w:hAnsi="Times New Roman" w:cs="Times New Roman"/>
          <w:i/>
          <w:iCs/>
          <w:sz w:val="24"/>
          <w:szCs w:val="24"/>
        </w:rPr>
        <w:t>Smart Heritage</w:t>
      </w:r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r w:rsidRPr="000013CF">
        <w:rPr>
          <w:rFonts w:ascii="Times New Roman" w:hAnsi="Times New Roman" w:cs="Times New Roman"/>
          <w:i/>
          <w:iCs/>
          <w:sz w:val="24"/>
          <w:szCs w:val="24"/>
        </w:rPr>
        <w:t>Homestay</w:t>
      </w:r>
      <w:r w:rsidRPr="0045614E">
        <w:rPr>
          <w:rFonts w:ascii="Times New Roman" w:hAnsi="Times New Roman" w:cs="Times New Roman"/>
          <w:sz w:val="24"/>
          <w:szCs w:val="24"/>
        </w:rPr>
        <w:t xml:space="preserve"> dan custom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edukasi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Banceuy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sisitem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dikirimkan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456F4D">
        <w:rPr>
          <w:rFonts w:ascii="Times New Roman" w:hAnsi="Times New Roman" w:cs="Times New Roman"/>
          <w:i/>
          <w:iCs/>
          <w:sz w:val="24"/>
          <w:szCs w:val="24"/>
        </w:rPr>
        <w:t>Admin</w:t>
      </w:r>
      <w:r w:rsidRPr="004561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0013CF">
        <w:rPr>
          <w:rFonts w:ascii="Times New Roman" w:hAnsi="Times New Roman" w:cs="Times New Roman"/>
          <w:i/>
          <w:iCs/>
          <w:sz w:val="24"/>
          <w:szCs w:val="24"/>
        </w:rPr>
        <w:t>Homestay</w:t>
      </w:r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kelancaran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pengunjung</w:t>
      </w:r>
      <w:proofErr w:type="spellEnd"/>
    </w:p>
    <w:p w14:paraId="75697B41" w14:textId="77777777" w:rsidR="000B3CC7" w:rsidRPr="00083109" w:rsidRDefault="000B3CC7" w:rsidP="000B3CC7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panduan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. Panduan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ditetapkan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acuan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pemangku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i/>
          <w:iCs/>
          <w:sz w:val="24"/>
          <w:szCs w:val="24"/>
        </w:rPr>
        <w:t>h</w:t>
      </w:r>
      <w:r w:rsidRPr="000013CF">
        <w:rPr>
          <w:rFonts w:ascii="Times New Roman" w:hAnsi="Times New Roman" w:cs="Times New Roman"/>
          <w:i/>
          <w:iCs/>
          <w:sz w:val="24"/>
          <w:szCs w:val="24"/>
        </w:rPr>
        <w:t>omestay</w:t>
      </w:r>
      <w:r w:rsidRPr="0045614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lainya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6AAA6937" w14:textId="77777777" w:rsidR="000B3CC7" w:rsidRPr="00083109" w:rsidRDefault="000B3CC7" w:rsidP="000B3CC7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45614E">
        <w:rPr>
          <w:rFonts w:ascii="Times New Roman" w:hAnsi="Times New Roman" w:cs="Times New Roman"/>
          <w:sz w:val="24"/>
          <w:szCs w:val="24"/>
        </w:rPr>
        <w:t>Menyajikan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proofErr w:type="gram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terperinci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benar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selaras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pelestarian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Banceuy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269365E2" w14:textId="77777777" w:rsidR="000B3CC7" w:rsidRPr="0045614E" w:rsidRDefault="000B3CC7" w:rsidP="000B3CC7">
      <w:pPr>
        <w:pStyle w:val="ListParagraph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terdokumentasi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penelitian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bertujuan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mengurangi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kemungkinan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ambiguitas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sisitem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akhir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pemangku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lainya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>.</w:t>
      </w:r>
    </w:p>
    <w:p w14:paraId="7FB84F16" w14:textId="77777777" w:rsidR="000B3CC7" w:rsidRPr="0045614E" w:rsidRDefault="000B3CC7" w:rsidP="000B3CC7">
      <w:pPr>
        <w:pStyle w:val="Heading2"/>
        <w:numPr>
          <w:ilvl w:val="1"/>
          <w:numId w:val="1"/>
        </w:numPr>
        <w:spacing w:line="360" w:lineRule="auto"/>
        <w:ind w:left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197250897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Ruang </w:t>
      </w:r>
      <w:proofErr w:type="spellStart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>Lingkup</w:t>
      </w:r>
      <w:bookmarkEnd w:id="5"/>
      <w:proofErr w:type="spellEnd"/>
    </w:p>
    <w:p w14:paraId="5CBF03D7" w14:textId="77777777" w:rsidR="000B3CC7" w:rsidRPr="0045614E" w:rsidRDefault="000B3CC7" w:rsidP="000B3CC7">
      <w:pPr>
        <w:spacing w:line="360" w:lineRule="auto"/>
        <w:ind w:left="349" w:firstLine="709"/>
        <w:jc w:val="both"/>
        <w:rPr>
          <w:rFonts w:ascii="Times New Roman" w:hAnsi="Times New Roman" w:cs="Times New Roman"/>
          <w:spacing w:val="-1"/>
          <w:sz w:val="24"/>
          <w:szCs w:val="24"/>
        </w:rPr>
      </w:pPr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Ruang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lingkup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dari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sistem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mencakup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beberapa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aspek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utama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bertujuan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untuk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meningkatkan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pengelolaan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dan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promosi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wisata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Banceuy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. Adapun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ru</w:t>
      </w:r>
      <w:r>
        <w:rPr>
          <w:rFonts w:ascii="Times New Roman" w:hAnsi="Times New Roman" w:cs="Times New Roman"/>
          <w:spacing w:val="-1"/>
          <w:sz w:val="24"/>
          <w:szCs w:val="24"/>
        </w:rPr>
        <w:t>an</w:t>
      </w:r>
      <w:r w:rsidRPr="0045614E">
        <w:rPr>
          <w:rFonts w:ascii="Times New Roman" w:hAnsi="Times New Roman" w:cs="Times New Roman"/>
          <w:spacing w:val="-1"/>
          <w:sz w:val="24"/>
          <w:szCs w:val="24"/>
        </w:rPr>
        <w:t>g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lingkup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sistem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ini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adalah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sebagai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berikut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: </w:t>
      </w:r>
    </w:p>
    <w:p w14:paraId="27032AE5" w14:textId="77777777" w:rsidR="000B3CC7" w:rsidRPr="00E43314" w:rsidRDefault="000B3CC7" w:rsidP="000B3CC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pacing w:val="-1"/>
          <w:sz w:val="24"/>
          <w:szCs w:val="24"/>
        </w:rPr>
      </w:pP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Mendukung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efisiensi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divisi marketing </w:t>
      </w:r>
      <w:proofErr w:type="spellStart"/>
      <w:r>
        <w:rPr>
          <w:rFonts w:ascii="Times New Roman" w:hAnsi="Times New Roman" w:cs="Times New Roman"/>
          <w:spacing w:val="-1"/>
          <w:sz w:val="24"/>
          <w:szCs w:val="24"/>
        </w:rPr>
        <w:t>P</w:t>
      </w:r>
      <w:r w:rsidRPr="0045614E">
        <w:rPr>
          <w:rFonts w:ascii="Times New Roman" w:hAnsi="Times New Roman" w:cs="Times New Roman"/>
          <w:spacing w:val="-1"/>
          <w:sz w:val="24"/>
          <w:szCs w:val="24"/>
        </w:rPr>
        <w:t>okdarwis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banceuy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dalam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meningkatkan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efisiensi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dan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efektifitas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pengelolaan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wisata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.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Dengan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adanya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sistem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ini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proses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pencatatan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kunjungan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pengelolaan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data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wisata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serta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kordinasi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antara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pengelola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dapat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dilakukan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dengan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lebih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cepat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dan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terorganisir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>.</w:t>
      </w:r>
    </w:p>
    <w:p w14:paraId="3F915A39" w14:textId="77777777" w:rsidR="000B3CC7" w:rsidRPr="00E43314" w:rsidRDefault="000B3CC7" w:rsidP="000B3CC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pacing w:val="-1"/>
          <w:sz w:val="24"/>
          <w:szCs w:val="24"/>
        </w:rPr>
      </w:pP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Penyedia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sistem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interaktif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untuk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informasi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dan </w:t>
      </w:r>
      <w:proofErr w:type="spellStart"/>
      <w:r>
        <w:rPr>
          <w:rFonts w:ascii="Times New Roman" w:hAnsi="Times New Roman" w:cs="Times New Roman"/>
          <w:spacing w:val="-1"/>
          <w:sz w:val="24"/>
          <w:szCs w:val="24"/>
        </w:rPr>
        <w:t>p</w:t>
      </w:r>
      <w:r w:rsidRPr="0045614E">
        <w:rPr>
          <w:rFonts w:ascii="Times New Roman" w:hAnsi="Times New Roman" w:cs="Times New Roman"/>
          <w:spacing w:val="-1"/>
          <w:sz w:val="24"/>
          <w:szCs w:val="24"/>
        </w:rPr>
        <w:t>emesanan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wisata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menangani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pemesanan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paket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wisata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serta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menyediakan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informasi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lengkap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mengenal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sejarah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tradisi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adat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atraks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rakyat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kuliner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khas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permainan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tradisional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alat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musik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daerah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wisata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alam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serta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berbagai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r w:rsidRPr="00456F4D">
        <w:rPr>
          <w:rFonts w:ascii="Times New Roman" w:hAnsi="Times New Roman" w:cs="Times New Roman"/>
          <w:i/>
          <w:iCs/>
          <w:spacing w:val="-1"/>
          <w:sz w:val="24"/>
          <w:szCs w:val="24"/>
        </w:rPr>
        <w:t>event</w:t>
      </w:r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di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Banceuy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.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Dengan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fitur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interaktif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ini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wisatawan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dapat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dengan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mudah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mengakses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informasi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dan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merencanakan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kunjungan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mereka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>.</w:t>
      </w:r>
    </w:p>
    <w:p w14:paraId="463F1E0A" w14:textId="77777777" w:rsidR="000B3CC7" w:rsidRPr="0045614E" w:rsidRDefault="000B3CC7" w:rsidP="000B3CC7">
      <w:pPr>
        <w:pStyle w:val="ListParagraph"/>
        <w:numPr>
          <w:ilvl w:val="0"/>
          <w:numId w:val="32"/>
        </w:numPr>
        <w:spacing w:line="360" w:lineRule="auto"/>
        <w:jc w:val="both"/>
        <w:rPr>
          <w:rFonts w:ascii="Times New Roman" w:hAnsi="Times New Roman" w:cs="Times New Roman"/>
          <w:spacing w:val="-1"/>
          <w:sz w:val="24"/>
          <w:szCs w:val="24"/>
        </w:rPr>
      </w:pP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Fokus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pada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implementasi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dan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pengembangan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selanjutnya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menitikberatkan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pada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perancangan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sisitem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siap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dikembangkan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lebih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pacing w:val="-1"/>
          <w:sz w:val="24"/>
          <w:szCs w:val="24"/>
        </w:rPr>
        <w:t>lanjut</w:t>
      </w:r>
      <w:proofErr w:type="spellEnd"/>
      <w:r w:rsidRPr="0045614E">
        <w:rPr>
          <w:rFonts w:ascii="Times New Roman" w:hAnsi="Times New Roman" w:cs="Times New Roman"/>
          <w:spacing w:val="-1"/>
          <w:sz w:val="24"/>
          <w:szCs w:val="24"/>
        </w:rPr>
        <w:t>.</w:t>
      </w:r>
    </w:p>
    <w:p w14:paraId="7E703D98" w14:textId="77777777" w:rsidR="000B3CC7" w:rsidRPr="0045614E" w:rsidRDefault="000B3CC7" w:rsidP="000B3CC7">
      <w:pPr>
        <w:pStyle w:val="Heading2"/>
        <w:numPr>
          <w:ilvl w:val="1"/>
          <w:numId w:val="1"/>
        </w:numPr>
        <w:spacing w:line="360" w:lineRule="auto"/>
        <w:ind w:left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197250898"/>
      <w:proofErr w:type="spellStart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>Defenisi</w:t>
      </w:r>
      <w:proofErr w:type="spellEnd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>Istilah</w:t>
      </w:r>
      <w:proofErr w:type="spellEnd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, dan </w:t>
      </w:r>
      <w:proofErr w:type="spellStart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>Singkatan</w:t>
      </w:r>
      <w:bookmarkEnd w:id="6"/>
      <w:proofErr w:type="spellEnd"/>
    </w:p>
    <w:p w14:paraId="32F7F9DD" w14:textId="77777777" w:rsidR="000B3CC7" w:rsidRPr="0045614E" w:rsidRDefault="000B3CC7" w:rsidP="000B3CC7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614E">
        <w:rPr>
          <w:rFonts w:ascii="Times New Roman" w:hAnsi="Times New Roman" w:cs="Times New Roman"/>
          <w:sz w:val="24"/>
          <w:szCs w:val="24"/>
        </w:rPr>
        <w:t>SRS</w:t>
      </w:r>
      <w:r w:rsidRPr="0045614E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456F4D">
        <w:rPr>
          <w:rFonts w:ascii="Times New Roman" w:hAnsi="Times New Roman" w:cs="Times New Roman"/>
          <w:i/>
          <w:iCs/>
          <w:sz w:val="24"/>
          <w:szCs w:val="24"/>
        </w:rPr>
        <w:t>Software Requirements Specification</w:t>
      </w:r>
      <w:r w:rsidRPr="0045614E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>).</w:t>
      </w:r>
    </w:p>
    <w:p w14:paraId="6E3960AF" w14:textId="77777777" w:rsidR="000B3CC7" w:rsidRPr="0045614E" w:rsidRDefault="000B3CC7" w:rsidP="000B3CC7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Pokdarwis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Pokdarwis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singkatan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Sadar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Pokdarwis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dibentuk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melestarikan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tempat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di Indonesia. (Wikipedia)</w:t>
      </w:r>
    </w:p>
    <w:p w14:paraId="2A3F0BC4" w14:textId="77777777" w:rsidR="000B3CC7" w:rsidRPr="0045614E" w:rsidRDefault="000B3CC7" w:rsidP="000B3CC7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614E">
        <w:rPr>
          <w:rFonts w:ascii="Times New Roman" w:hAnsi="Times New Roman" w:cs="Times New Roman"/>
          <w:sz w:val="24"/>
          <w:szCs w:val="24"/>
        </w:rPr>
        <w:t>Kampung Adat</w:t>
      </w:r>
      <w:r w:rsidRPr="0045614E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wilayah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adat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erat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. Kampung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adat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komunitas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tradisional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adat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tradisi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>.  (Wikipedia)</w:t>
      </w:r>
    </w:p>
    <w:p w14:paraId="4FB33126" w14:textId="77777777" w:rsidR="000B3CC7" w:rsidRPr="0045614E" w:rsidRDefault="000B3CC7" w:rsidP="000B3CC7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E43314">
        <w:rPr>
          <w:rFonts w:ascii="Times New Roman" w:hAnsi="Times New Roman" w:cs="Times New Roman"/>
          <w:i/>
          <w:iCs/>
          <w:sz w:val="24"/>
          <w:szCs w:val="24"/>
        </w:rPr>
        <w:t xml:space="preserve">Heritage    </w:t>
      </w:r>
      <w:r w:rsidRPr="0045614E">
        <w:rPr>
          <w:rFonts w:ascii="Times New Roman" w:hAnsi="Times New Roman" w:cs="Times New Roman"/>
          <w:sz w:val="24"/>
          <w:szCs w:val="24"/>
        </w:rPr>
        <w:t xml:space="preserve">       </w:t>
      </w:r>
      <w:r w:rsidRPr="0045614E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Pr="00E43314">
        <w:rPr>
          <w:rFonts w:ascii="Times New Roman" w:hAnsi="Times New Roman" w:cs="Times New Roman"/>
          <w:i/>
          <w:iCs/>
          <w:sz w:val="24"/>
          <w:szCs w:val="24"/>
        </w:rPr>
        <w:t>Heritage</w:t>
      </w:r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warisan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sesuatu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diwariskan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generasi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sebelumnya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dipelihara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diwariskan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generasi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>. (Wikipedia)</w:t>
      </w:r>
    </w:p>
    <w:p w14:paraId="28715B91" w14:textId="77777777" w:rsidR="000B3CC7" w:rsidRPr="0045614E" w:rsidRDefault="000B3CC7" w:rsidP="000B3CC7">
      <w:pPr>
        <w:pStyle w:val="ListParagraph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0013CF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45614E">
        <w:rPr>
          <w:rFonts w:ascii="Times New Roman" w:hAnsi="Times New Roman" w:cs="Times New Roman"/>
          <w:sz w:val="24"/>
          <w:szCs w:val="24"/>
        </w:rPr>
        <w:tab/>
      </w:r>
      <w:r w:rsidRPr="0045614E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sekumpulan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halaman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0013CF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saling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berhubungan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umumnya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berada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peladen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berisikan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kumpulan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disediakan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perorangan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kelompok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situs </w:t>
      </w:r>
      <w:r w:rsidRPr="000013CF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biasanya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ditempatkan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setidaknya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C1515F">
        <w:rPr>
          <w:rFonts w:ascii="Times New Roman" w:hAnsi="Times New Roman" w:cs="Times New Roman"/>
          <w:i/>
          <w:iCs/>
          <w:sz w:val="24"/>
          <w:szCs w:val="24"/>
        </w:rPr>
        <w:t>server</w:t>
      </w:r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0013CF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Internet,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ataupun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jaringan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area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(LAN)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melalui</w:t>
      </w:r>
      <w:proofErr w:type="spellEnd"/>
    </w:p>
    <w:p w14:paraId="1FD29E92" w14:textId="77777777" w:rsidR="000B3CC7" w:rsidRPr="0045614E" w:rsidRDefault="000B3CC7" w:rsidP="000B3CC7">
      <w:pPr>
        <w:pStyle w:val="Heading2"/>
        <w:numPr>
          <w:ilvl w:val="1"/>
          <w:numId w:val="1"/>
        </w:numPr>
        <w:spacing w:line="360" w:lineRule="auto"/>
        <w:ind w:left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197250899"/>
      <w:proofErr w:type="spellStart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>Referensi</w:t>
      </w:r>
      <w:bookmarkEnd w:id="7"/>
      <w:proofErr w:type="spellEnd"/>
    </w:p>
    <w:p w14:paraId="6E1A1928" w14:textId="77777777" w:rsidR="000B3CC7" w:rsidRDefault="000B3CC7" w:rsidP="000B3CC7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E0242">
        <w:rPr>
          <w:rFonts w:ascii="Times New Roman" w:hAnsi="Times New Roman" w:cs="Times New Roman"/>
          <w:sz w:val="24"/>
          <w:szCs w:val="24"/>
        </w:rPr>
        <w:t>Usop</w:t>
      </w:r>
      <w:proofErr w:type="spellEnd"/>
      <w:r w:rsidRPr="008E0242">
        <w:rPr>
          <w:rFonts w:ascii="Times New Roman" w:hAnsi="Times New Roman" w:cs="Times New Roman"/>
          <w:sz w:val="24"/>
          <w:szCs w:val="24"/>
        </w:rPr>
        <w:t>, T. B. (n.d.). PELESTARIAN ARSITEKTUR TRADISIONAL DAYAK PADA PENGENALAN RAGAM BENTUK KONSTRUKSI DAN TEKNOLOGI TRADISIONAL DAYAK DI KALIMANTAN TENGAH.</w:t>
      </w:r>
    </w:p>
    <w:p w14:paraId="7A4416BA" w14:textId="77777777" w:rsidR="000B3CC7" w:rsidRDefault="000B3CC7" w:rsidP="000B3CC7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E0242">
        <w:rPr>
          <w:rFonts w:ascii="Times New Roman" w:hAnsi="Times New Roman" w:cs="Times New Roman"/>
          <w:sz w:val="24"/>
          <w:szCs w:val="24"/>
        </w:rPr>
        <w:t>Rajagukguk</w:t>
      </w:r>
      <w:proofErr w:type="spellEnd"/>
      <w:r w:rsidRPr="008E0242">
        <w:rPr>
          <w:rFonts w:ascii="Times New Roman" w:hAnsi="Times New Roman" w:cs="Times New Roman"/>
          <w:sz w:val="24"/>
          <w:szCs w:val="24"/>
        </w:rPr>
        <w:t xml:space="preserve">, I. S., &amp; Malak, A. (2022). PERANCANGAN SISTEM INFORMASI PENGENALAN KEBUDAYAAN SUKU MOI BERBASIS WEB PADA LEMBAGA ADAT MALA MOI KOTA SORONG PROVINSI PAPUA BARAT DESIGN OF INFORMATION SYSTEM FOR THE INTRODUCTION OF WEB-BASED MOI CULTURE AT THE MALA MOI INDIGENOUS INSTITUTION OF SORONG CITY WEST PAPUA PROVINCE. In </w:t>
      </w:r>
      <w:proofErr w:type="spellStart"/>
      <w:r w:rsidRPr="008E0242">
        <w:rPr>
          <w:rFonts w:ascii="Times New Roman" w:hAnsi="Times New Roman" w:cs="Times New Roman"/>
          <w:sz w:val="24"/>
          <w:szCs w:val="24"/>
        </w:rPr>
        <w:t>Jurnal</w:t>
      </w:r>
      <w:proofErr w:type="spellEnd"/>
      <w:r w:rsidRPr="008E02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0242">
        <w:rPr>
          <w:rFonts w:ascii="Times New Roman" w:hAnsi="Times New Roman" w:cs="Times New Roman"/>
          <w:sz w:val="24"/>
          <w:szCs w:val="24"/>
        </w:rPr>
        <w:t>Elektro</w:t>
      </w:r>
      <w:proofErr w:type="spellEnd"/>
      <w:r w:rsidRPr="008E02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0242">
        <w:rPr>
          <w:rFonts w:ascii="Times New Roman" w:hAnsi="Times New Roman" w:cs="Times New Roman"/>
          <w:sz w:val="24"/>
          <w:szCs w:val="24"/>
        </w:rPr>
        <w:t>Luceat</w:t>
      </w:r>
      <w:proofErr w:type="spellEnd"/>
      <w:r w:rsidRPr="008E0242">
        <w:rPr>
          <w:rFonts w:ascii="Times New Roman" w:hAnsi="Times New Roman" w:cs="Times New Roman"/>
          <w:sz w:val="24"/>
          <w:szCs w:val="24"/>
        </w:rPr>
        <w:t xml:space="preserve"> (Vol. 8, Issue 1).</w:t>
      </w:r>
    </w:p>
    <w:p w14:paraId="2128DFDF" w14:textId="77777777" w:rsidR="000B3CC7" w:rsidRDefault="000B3CC7" w:rsidP="000B3CC7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8E0242">
        <w:rPr>
          <w:rFonts w:ascii="Times New Roman" w:hAnsi="Times New Roman" w:cs="Times New Roman"/>
          <w:sz w:val="24"/>
          <w:szCs w:val="24"/>
        </w:rPr>
        <w:t>Administrator,+</w:t>
      </w:r>
      <w:proofErr w:type="gramEnd"/>
      <w:r w:rsidRPr="008E0242">
        <w:rPr>
          <w:rFonts w:ascii="Times New Roman" w:hAnsi="Times New Roman" w:cs="Times New Roman"/>
          <w:sz w:val="24"/>
          <w:szCs w:val="24"/>
        </w:rPr>
        <w:t>SISTEM+INFORMASI+PROMOSI+PARIWISATA+BERBASIS+WEBSITE+DI+KABUPATEN+MALAKA. (n.d.).</w:t>
      </w:r>
    </w:p>
    <w:p w14:paraId="3821430E" w14:textId="77777777" w:rsidR="000B3CC7" w:rsidRDefault="000B3CC7" w:rsidP="000B3CC7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8E0242">
        <w:rPr>
          <w:rFonts w:ascii="Times New Roman" w:hAnsi="Times New Roman" w:cs="Times New Roman"/>
          <w:sz w:val="24"/>
          <w:szCs w:val="24"/>
        </w:rPr>
        <w:t xml:space="preserve">Nur </w:t>
      </w:r>
      <w:proofErr w:type="spellStart"/>
      <w:r w:rsidRPr="008E0242">
        <w:rPr>
          <w:rFonts w:ascii="Times New Roman" w:hAnsi="Times New Roman" w:cs="Times New Roman"/>
          <w:sz w:val="24"/>
          <w:szCs w:val="24"/>
        </w:rPr>
        <w:t>Annisa</w:t>
      </w:r>
      <w:proofErr w:type="spellEnd"/>
      <w:r w:rsidRPr="008E0242">
        <w:rPr>
          <w:rFonts w:ascii="Times New Roman" w:hAnsi="Times New Roman" w:cs="Times New Roman"/>
          <w:sz w:val="24"/>
          <w:szCs w:val="24"/>
        </w:rPr>
        <w:t xml:space="preserve">, E., </w:t>
      </w:r>
      <w:proofErr w:type="spellStart"/>
      <w:r w:rsidRPr="008E0242">
        <w:rPr>
          <w:rFonts w:ascii="Times New Roman" w:hAnsi="Times New Roman" w:cs="Times New Roman"/>
          <w:sz w:val="24"/>
          <w:szCs w:val="24"/>
        </w:rPr>
        <w:t>Hafifah</w:t>
      </w:r>
      <w:proofErr w:type="spellEnd"/>
      <w:r w:rsidRPr="008E02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0242">
        <w:rPr>
          <w:rFonts w:ascii="Times New Roman" w:hAnsi="Times New Roman" w:cs="Times New Roman"/>
          <w:sz w:val="24"/>
          <w:szCs w:val="24"/>
        </w:rPr>
        <w:t>Matondang</w:t>
      </w:r>
      <w:proofErr w:type="spellEnd"/>
      <w:r w:rsidRPr="008E0242">
        <w:rPr>
          <w:rFonts w:ascii="Times New Roman" w:hAnsi="Times New Roman" w:cs="Times New Roman"/>
          <w:sz w:val="24"/>
          <w:szCs w:val="24"/>
        </w:rPr>
        <w:t xml:space="preserve">, N., </w:t>
      </w:r>
      <w:proofErr w:type="spellStart"/>
      <w:r w:rsidRPr="008E0242">
        <w:rPr>
          <w:rFonts w:ascii="Times New Roman" w:hAnsi="Times New Roman" w:cs="Times New Roman"/>
          <w:sz w:val="24"/>
          <w:szCs w:val="24"/>
        </w:rPr>
        <w:t>Afrizal</w:t>
      </w:r>
      <w:proofErr w:type="spellEnd"/>
      <w:r w:rsidRPr="008E0242">
        <w:rPr>
          <w:rFonts w:ascii="Times New Roman" w:hAnsi="Times New Roman" w:cs="Times New Roman"/>
          <w:sz w:val="24"/>
          <w:szCs w:val="24"/>
        </w:rPr>
        <w:t xml:space="preserve">, S., </w:t>
      </w:r>
      <w:proofErr w:type="spellStart"/>
      <w:r w:rsidRPr="008E0242">
        <w:rPr>
          <w:rFonts w:ascii="Times New Roman" w:hAnsi="Times New Roman" w:cs="Times New Roman"/>
          <w:sz w:val="24"/>
          <w:szCs w:val="24"/>
        </w:rPr>
        <w:t>Studi</w:t>
      </w:r>
      <w:proofErr w:type="spellEnd"/>
      <w:r w:rsidRPr="008E02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0242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8E02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0242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8E0242">
        <w:rPr>
          <w:rFonts w:ascii="Times New Roman" w:hAnsi="Times New Roman" w:cs="Times New Roman"/>
          <w:sz w:val="24"/>
          <w:szCs w:val="24"/>
        </w:rPr>
        <w:t xml:space="preserve">, P., </w:t>
      </w:r>
      <w:proofErr w:type="spellStart"/>
      <w:r w:rsidRPr="008E0242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8E024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E0242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8E0242">
        <w:rPr>
          <w:rFonts w:ascii="Times New Roman" w:hAnsi="Times New Roman" w:cs="Times New Roman"/>
          <w:sz w:val="24"/>
          <w:szCs w:val="24"/>
        </w:rPr>
        <w:t xml:space="preserve">, F., Veteran Jakarta </w:t>
      </w:r>
      <w:proofErr w:type="spellStart"/>
      <w:r w:rsidRPr="008E0242">
        <w:rPr>
          <w:rFonts w:ascii="Times New Roman" w:hAnsi="Times New Roman" w:cs="Times New Roman"/>
          <w:sz w:val="24"/>
          <w:szCs w:val="24"/>
        </w:rPr>
        <w:t>Jl</w:t>
      </w:r>
      <w:proofErr w:type="spellEnd"/>
      <w:r w:rsidRPr="008E0242">
        <w:rPr>
          <w:rFonts w:ascii="Times New Roman" w:hAnsi="Times New Roman" w:cs="Times New Roman"/>
          <w:sz w:val="24"/>
          <w:szCs w:val="24"/>
        </w:rPr>
        <w:t xml:space="preserve"> Rs </w:t>
      </w:r>
      <w:proofErr w:type="spellStart"/>
      <w:r w:rsidRPr="008E0242">
        <w:rPr>
          <w:rFonts w:ascii="Times New Roman" w:hAnsi="Times New Roman" w:cs="Times New Roman"/>
          <w:sz w:val="24"/>
          <w:szCs w:val="24"/>
        </w:rPr>
        <w:t>Fatmawati</w:t>
      </w:r>
      <w:proofErr w:type="spellEnd"/>
      <w:r w:rsidRPr="008E0242">
        <w:rPr>
          <w:rFonts w:ascii="Times New Roman" w:hAnsi="Times New Roman" w:cs="Times New Roman"/>
          <w:sz w:val="24"/>
          <w:szCs w:val="24"/>
        </w:rPr>
        <w:t xml:space="preserve">, U., </w:t>
      </w:r>
      <w:proofErr w:type="spellStart"/>
      <w:r w:rsidRPr="008E0242">
        <w:rPr>
          <w:rFonts w:ascii="Times New Roman" w:hAnsi="Times New Roman" w:cs="Times New Roman"/>
          <w:sz w:val="24"/>
          <w:szCs w:val="24"/>
        </w:rPr>
        <w:t>Labu</w:t>
      </w:r>
      <w:proofErr w:type="spellEnd"/>
      <w:r w:rsidRPr="008E0242">
        <w:rPr>
          <w:rFonts w:ascii="Times New Roman" w:hAnsi="Times New Roman" w:cs="Times New Roman"/>
          <w:sz w:val="24"/>
          <w:szCs w:val="24"/>
        </w:rPr>
        <w:t>, P., Selatan, J., &amp; Jakarta, D. (n.d.). SISTEM INFORMASI PARIWISATA BERBASIS WEB PADA KABUPATEN NUNUKAN.</w:t>
      </w:r>
    </w:p>
    <w:p w14:paraId="6F165024" w14:textId="77777777" w:rsidR="000B3CC7" w:rsidRPr="0045614E" w:rsidRDefault="000B3CC7" w:rsidP="000B3CC7">
      <w:pPr>
        <w:pStyle w:val="ListParagraph"/>
        <w:numPr>
          <w:ilvl w:val="0"/>
          <w:numId w:val="28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8E0242">
        <w:rPr>
          <w:rFonts w:ascii="Times New Roman" w:hAnsi="Times New Roman" w:cs="Times New Roman"/>
          <w:sz w:val="24"/>
          <w:szCs w:val="24"/>
        </w:rPr>
        <w:t>Lawalata</w:t>
      </w:r>
      <w:proofErr w:type="spellEnd"/>
      <w:r w:rsidRPr="008E0242">
        <w:rPr>
          <w:rFonts w:ascii="Times New Roman" w:hAnsi="Times New Roman" w:cs="Times New Roman"/>
          <w:sz w:val="24"/>
          <w:szCs w:val="24"/>
        </w:rPr>
        <w:t>, I. F., Wibowo, A., &amp; Setiawan, A. (n.d.). PERANCANGAN DAN PEMBUATAN WEBSITE PADA KOMUNITAS DISCERNING UNIVERSITAS KRISTEN PETRA.</w:t>
      </w:r>
    </w:p>
    <w:p w14:paraId="460D7009" w14:textId="77777777" w:rsidR="000B3CC7" w:rsidRPr="0045614E" w:rsidRDefault="000B3CC7" w:rsidP="000B3CC7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8FE5F6" w14:textId="77777777" w:rsidR="000B3CC7" w:rsidRPr="0045614E" w:rsidRDefault="000B3CC7" w:rsidP="000B3CC7">
      <w:pPr>
        <w:pStyle w:val="Heading2"/>
        <w:numPr>
          <w:ilvl w:val="1"/>
          <w:numId w:val="1"/>
        </w:numPr>
        <w:spacing w:line="360" w:lineRule="auto"/>
        <w:ind w:left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197250900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Gambaran </w:t>
      </w:r>
      <w:proofErr w:type="spellStart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>Umum</w:t>
      </w:r>
      <w:proofErr w:type="spellEnd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>Dokumen</w:t>
      </w:r>
      <w:bookmarkEnd w:id="8"/>
      <w:proofErr w:type="spellEnd"/>
    </w:p>
    <w:p w14:paraId="0775B5EF" w14:textId="77777777" w:rsidR="000B3CC7" w:rsidRPr="0045614E" w:rsidRDefault="000B3CC7" w:rsidP="000B3CC7">
      <w:pPr>
        <w:pStyle w:val="Heading3"/>
        <w:numPr>
          <w:ilvl w:val="2"/>
          <w:numId w:val="1"/>
        </w:numPr>
        <w:spacing w:line="360" w:lineRule="auto"/>
        <w:ind w:left="1418"/>
        <w:rPr>
          <w:rFonts w:ascii="Times New Roman" w:hAnsi="Times New Roman" w:cs="Times New Roman"/>
          <w:b/>
          <w:bCs/>
          <w:color w:val="auto"/>
        </w:rPr>
      </w:pPr>
      <w:bookmarkStart w:id="9" w:name="_Toc197250901"/>
      <w:proofErr w:type="spellStart"/>
      <w:r w:rsidRPr="0045614E">
        <w:rPr>
          <w:rFonts w:ascii="Times New Roman" w:hAnsi="Times New Roman" w:cs="Times New Roman"/>
          <w:b/>
          <w:bCs/>
          <w:color w:val="auto"/>
        </w:rPr>
        <w:t>Pendahuluan</w:t>
      </w:r>
      <w:bookmarkEnd w:id="9"/>
      <w:proofErr w:type="spellEnd"/>
    </w:p>
    <w:p w14:paraId="49D141B4" w14:textId="77777777" w:rsidR="000B3CC7" w:rsidRPr="0045614E" w:rsidRDefault="000B3CC7" w:rsidP="000B3CC7">
      <w:pPr>
        <w:spacing w:line="360" w:lineRule="auto"/>
        <w:ind w:left="698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5614E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pendahuluan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alasan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dikembangkanya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Banceuy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0013CF">
        <w:rPr>
          <w:rFonts w:ascii="Times New Roman" w:hAnsi="Times New Roman" w:cs="Times New Roman"/>
          <w:i/>
          <w:iCs/>
          <w:sz w:val="24"/>
          <w:szCs w:val="24"/>
        </w:rPr>
        <w:t>Smart Heritage</w:t>
      </w:r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pelestarian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di Kampung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Adta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Banceuy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bagian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tujuan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sisitem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ruang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lingkup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penggunaanya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terlibat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operasionalnya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>.</w:t>
      </w:r>
    </w:p>
    <w:p w14:paraId="7BD272D9" w14:textId="77777777" w:rsidR="000B3CC7" w:rsidRPr="0045614E" w:rsidRDefault="000B3CC7" w:rsidP="000B3CC7">
      <w:pPr>
        <w:pStyle w:val="Heading3"/>
        <w:numPr>
          <w:ilvl w:val="2"/>
          <w:numId w:val="1"/>
        </w:numPr>
        <w:spacing w:line="360" w:lineRule="auto"/>
        <w:ind w:left="1418"/>
        <w:rPr>
          <w:rFonts w:ascii="Times New Roman" w:hAnsi="Times New Roman" w:cs="Times New Roman"/>
          <w:b/>
          <w:bCs/>
          <w:color w:val="auto"/>
        </w:rPr>
      </w:pPr>
      <w:bookmarkStart w:id="10" w:name="_Toc197250902"/>
      <w:proofErr w:type="spellStart"/>
      <w:r w:rsidRPr="0045614E">
        <w:rPr>
          <w:rFonts w:ascii="Times New Roman" w:hAnsi="Times New Roman" w:cs="Times New Roman"/>
          <w:b/>
          <w:bCs/>
          <w:color w:val="auto"/>
        </w:rPr>
        <w:t>Deskripsi</w:t>
      </w:r>
      <w:proofErr w:type="spellEnd"/>
      <w:r w:rsidRPr="0045614E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45614E">
        <w:rPr>
          <w:rFonts w:ascii="Times New Roman" w:hAnsi="Times New Roman" w:cs="Times New Roman"/>
          <w:b/>
          <w:bCs/>
          <w:color w:val="auto"/>
        </w:rPr>
        <w:t>Umum</w:t>
      </w:r>
      <w:bookmarkEnd w:id="10"/>
      <w:proofErr w:type="spellEnd"/>
    </w:p>
    <w:p w14:paraId="538CF494" w14:textId="77777777" w:rsidR="000B3CC7" w:rsidRPr="0045614E" w:rsidRDefault="000B3CC7" w:rsidP="000B3CC7">
      <w:pPr>
        <w:spacing w:line="360" w:lineRule="auto"/>
        <w:ind w:left="698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menjelaskan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Banceuy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0013CF">
        <w:rPr>
          <w:rFonts w:ascii="Times New Roman" w:hAnsi="Times New Roman" w:cs="Times New Roman"/>
          <w:i/>
          <w:iCs/>
          <w:sz w:val="24"/>
          <w:szCs w:val="24"/>
        </w:rPr>
        <w:t>Smart Heritage</w:t>
      </w:r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digital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0013CF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4561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detail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ditawarkan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dimanfaatkan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wisatawan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Pokdarwis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terbagi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kategori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456F4D">
        <w:rPr>
          <w:rFonts w:ascii="Times New Roman" w:hAnsi="Times New Roman" w:cs="Times New Roman"/>
          <w:i/>
          <w:iCs/>
          <w:sz w:val="24"/>
          <w:szCs w:val="24"/>
        </w:rPr>
        <w:t>Admin</w:t>
      </w:r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Kontributor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>, yang masing-</w:t>
      </w:r>
      <w:r w:rsidRPr="00456F4D">
        <w:rPr>
          <w:rFonts w:ascii="Times New Roman" w:hAnsi="Times New Roman" w:cs="Times New Roman"/>
          <w:i/>
          <w:iCs/>
          <w:sz w:val="24"/>
          <w:szCs w:val="24"/>
        </w:rPr>
        <w:t>masing</w:t>
      </w:r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.  </w:t>
      </w:r>
    </w:p>
    <w:p w14:paraId="618FB472" w14:textId="77777777" w:rsidR="000B3CC7" w:rsidRPr="0045614E" w:rsidRDefault="000B3CC7" w:rsidP="000B3CC7">
      <w:pPr>
        <w:pStyle w:val="Heading1"/>
        <w:numPr>
          <w:ilvl w:val="0"/>
          <w:numId w:val="1"/>
        </w:numPr>
        <w:spacing w:before="0"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197250903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>DESKRIPSI UMUM</w:t>
      </w:r>
      <w:bookmarkEnd w:id="11"/>
    </w:p>
    <w:p w14:paraId="610A5BB8" w14:textId="77777777" w:rsidR="000B3CC7" w:rsidRPr="0045614E" w:rsidRDefault="000B3CC7" w:rsidP="000B3CC7">
      <w:pPr>
        <w:pStyle w:val="Heading2"/>
        <w:numPr>
          <w:ilvl w:val="1"/>
          <w:numId w:val="1"/>
        </w:numPr>
        <w:spacing w:line="360" w:lineRule="auto"/>
        <w:ind w:left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" w:name="_Toc197250904"/>
      <w:proofErr w:type="spellStart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>Perspektif</w:t>
      </w:r>
      <w:proofErr w:type="spellEnd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>Produk</w:t>
      </w:r>
      <w:bookmarkEnd w:id="12"/>
      <w:proofErr w:type="spellEnd"/>
    </w:p>
    <w:p w14:paraId="656D87AB" w14:textId="77777777" w:rsidR="000B3CC7" w:rsidRPr="0045614E" w:rsidRDefault="000B3CC7" w:rsidP="000B3CC7">
      <w:pPr>
        <w:spacing w:after="0" w:line="360" w:lineRule="auto"/>
        <w:ind w:left="709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Banceuy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0013CF">
        <w:rPr>
          <w:rFonts w:ascii="Times New Roman" w:hAnsi="Times New Roman" w:cs="Times New Roman"/>
          <w:i/>
          <w:iCs/>
          <w:sz w:val="24"/>
          <w:szCs w:val="24"/>
        </w:rPr>
        <w:t>Smart Heritage</w:t>
      </w:r>
      <w:r w:rsidRPr="0045614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Sisitem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Digital Kampung Adat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Banceuy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0013CF">
        <w:rPr>
          <w:rFonts w:ascii="Times New Roman" w:hAnsi="Times New Roman" w:cs="Times New Roman"/>
          <w:i/>
          <w:iCs/>
          <w:sz w:val="24"/>
          <w:szCs w:val="24"/>
        </w:rPr>
        <w:t>web</w:t>
      </w:r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0013CF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dibangun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mempermudah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pelestarian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oleh </w:t>
      </w:r>
      <w:r w:rsidRPr="00456F4D">
        <w:rPr>
          <w:rFonts w:ascii="Times New Roman" w:hAnsi="Times New Roman" w:cs="Times New Roman"/>
          <w:i/>
          <w:iCs/>
          <w:sz w:val="24"/>
          <w:szCs w:val="24"/>
        </w:rPr>
        <w:t>Admin</w:t>
      </w:r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bertugas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kemudian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0013CF">
        <w:rPr>
          <w:rFonts w:ascii="Times New Roman" w:hAnsi="Times New Roman" w:cs="Times New Roman"/>
          <w:i/>
          <w:iCs/>
          <w:sz w:val="24"/>
          <w:szCs w:val="24"/>
        </w:rPr>
        <w:t>Homestay</w:t>
      </w:r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0013CF">
        <w:rPr>
          <w:rFonts w:ascii="Times New Roman" w:hAnsi="Times New Roman" w:cs="Times New Roman"/>
          <w:i/>
          <w:iCs/>
          <w:sz w:val="24"/>
          <w:szCs w:val="24"/>
        </w:rPr>
        <w:t>Homestay</w:t>
      </w:r>
      <w:r w:rsidRPr="004561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wisatawan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mengatehui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Banceuy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Banceuy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0013CF">
        <w:rPr>
          <w:rFonts w:ascii="Times New Roman" w:hAnsi="Times New Roman" w:cs="Times New Roman"/>
          <w:i/>
          <w:iCs/>
          <w:sz w:val="24"/>
          <w:szCs w:val="24"/>
        </w:rPr>
        <w:t>Smart Heritage</w:t>
      </w:r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dan menu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paket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C1515F">
        <w:rPr>
          <w:rFonts w:ascii="Times New Roman" w:hAnsi="Times New Roman" w:cs="Times New Roman"/>
          <w:i/>
          <w:iCs/>
          <w:sz w:val="24"/>
          <w:szCs w:val="24"/>
        </w:rPr>
        <w:t>custome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edukasi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0013CF">
        <w:rPr>
          <w:rFonts w:ascii="Times New Roman" w:hAnsi="Times New Roman" w:cs="Times New Roman"/>
          <w:i/>
          <w:iCs/>
          <w:sz w:val="24"/>
          <w:szCs w:val="24"/>
        </w:rPr>
        <w:t>Homestay</w:t>
      </w:r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sub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Banceuy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Galeri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C1515F">
        <w:rPr>
          <w:rFonts w:ascii="Times New Roman" w:hAnsi="Times New Roman" w:cs="Times New Roman"/>
          <w:i/>
          <w:iCs/>
          <w:sz w:val="24"/>
          <w:szCs w:val="24"/>
        </w:rPr>
        <w:t>contact person</w:t>
      </w:r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media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sosial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Kampung Adat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Banceuy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>.</w:t>
      </w:r>
    </w:p>
    <w:p w14:paraId="35FAA58E" w14:textId="77777777" w:rsidR="000B3CC7" w:rsidRPr="00E43314" w:rsidRDefault="000B3CC7" w:rsidP="000B3CC7">
      <w:pPr>
        <w:pStyle w:val="Heading2"/>
        <w:numPr>
          <w:ilvl w:val="1"/>
          <w:numId w:val="1"/>
        </w:numPr>
        <w:spacing w:before="0" w:line="360" w:lineRule="auto"/>
        <w:ind w:left="709"/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</w:rPr>
      </w:pPr>
      <w:bookmarkStart w:id="13" w:name="_Toc197250905"/>
      <w:r w:rsidRPr="00E43314"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</w:rPr>
        <w:t>Software Interface</w:t>
      </w:r>
      <w:bookmarkEnd w:id="13"/>
    </w:p>
    <w:p w14:paraId="6BAE0AC8" w14:textId="77777777" w:rsidR="000B3CC7" w:rsidRPr="0045614E" w:rsidRDefault="000B3CC7" w:rsidP="000B3CC7">
      <w:pPr>
        <w:spacing w:line="360" w:lineRule="auto"/>
        <w:ind w:left="709" w:firstLine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45614E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mendukung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Banceuy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0013CF">
        <w:rPr>
          <w:rFonts w:ascii="Times New Roman" w:hAnsi="Times New Roman" w:cs="Times New Roman"/>
          <w:i/>
          <w:iCs/>
          <w:sz w:val="24"/>
          <w:szCs w:val="24"/>
        </w:rPr>
        <w:t xml:space="preserve">Smart </w:t>
      </w:r>
      <w:proofErr w:type="gramStart"/>
      <w:r w:rsidRPr="000013CF">
        <w:rPr>
          <w:rFonts w:ascii="Times New Roman" w:hAnsi="Times New Roman" w:cs="Times New Roman"/>
          <w:i/>
          <w:iCs/>
          <w:sz w:val="24"/>
          <w:szCs w:val="24"/>
        </w:rPr>
        <w:t>Heritage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Sistem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Digital Kampung Adat </w:t>
      </w:r>
      <w:proofErr w:type="spellStart"/>
      <w:r>
        <w:rPr>
          <w:rFonts w:ascii="Times New Roman" w:hAnsi="Times New Roman" w:cs="Times New Roman"/>
          <w:sz w:val="24"/>
          <w:szCs w:val="24"/>
        </w:rPr>
        <w:t>Banceuy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. </w:t>
      </w:r>
      <w:r w:rsidRPr="0045614E">
        <w:rPr>
          <w:rFonts w:ascii="Times New Roman" w:hAnsi="Times New Roman" w:cs="Times New Roman"/>
          <w:i/>
          <w:iCs/>
          <w:sz w:val="24"/>
          <w:szCs w:val="24"/>
        </w:rPr>
        <w:t>Software</w:t>
      </w:r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lain:</w:t>
      </w:r>
    </w:p>
    <w:p w14:paraId="0EE07E77" w14:textId="77777777" w:rsidR="000B3CC7" w:rsidRPr="0045614E" w:rsidRDefault="000B3CC7" w:rsidP="000B3CC7">
      <w:pPr>
        <w:pStyle w:val="ListParagraph"/>
        <w:numPr>
          <w:ilvl w:val="2"/>
          <w:numId w:val="29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5604C9B" w14:textId="77777777" w:rsidR="000B3CC7" w:rsidRPr="0045614E" w:rsidRDefault="000B3CC7" w:rsidP="000B3CC7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(</w:t>
      </w:r>
      <w:r w:rsidRPr="0045614E">
        <w:rPr>
          <w:rFonts w:ascii="Times New Roman" w:hAnsi="Times New Roman" w:cs="Times New Roman"/>
          <w:i/>
          <w:iCs/>
          <w:sz w:val="24"/>
          <w:szCs w:val="24"/>
        </w:rPr>
        <w:t>User)</w:t>
      </w:r>
      <w:r w:rsidRPr="0045614E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tipe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45614E">
        <w:rPr>
          <w:rFonts w:ascii="Times New Roman" w:hAnsi="Times New Roman" w:cs="Times New Roman"/>
          <w:i/>
          <w:iCs/>
          <w:sz w:val="24"/>
          <w:szCs w:val="24"/>
        </w:rPr>
        <w:t>platform</w:t>
      </w:r>
    </w:p>
    <w:p w14:paraId="6A67CB0B" w14:textId="77777777" w:rsidR="000B3CC7" w:rsidRPr="0045614E" w:rsidRDefault="000B3CC7" w:rsidP="000B3CC7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(Pembangunan </w:t>
      </w:r>
      <w:r w:rsidRPr="000013CF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45614E">
        <w:rPr>
          <w:rFonts w:ascii="Times New Roman" w:hAnsi="Times New Roman" w:cs="Times New Roman"/>
          <w:sz w:val="24"/>
          <w:szCs w:val="24"/>
        </w:rPr>
        <w:t>): Windows 11</w:t>
      </w:r>
    </w:p>
    <w:p w14:paraId="2AE5650D" w14:textId="77777777" w:rsidR="000B3CC7" w:rsidRPr="0045614E" w:rsidRDefault="000B3CC7" w:rsidP="000B3CC7">
      <w:pPr>
        <w:pStyle w:val="ListParagraph"/>
        <w:numPr>
          <w:ilvl w:val="2"/>
          <w:numId w:val="29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45614E">
        <w:rPr>
          <w:rFonts w:ascii="Times New Roman" w:hAnsi="Times New Roman" w:cs="Times New Roman"/>
          <w:sz w:val="24"/>
          <w:szCs w:val="24"/>
        </w:rPr>
        <w:t>Data</w:t>
      </w:r>
    </w:p>
    <w:p w14:paraId="3D626775" w14:textId="77777777" w:rsidR="000B3CC7" w:rsidRPr="0045614E" w:rsidRDefault="000B3CC7" w:rsidP="000B3CC7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45614E">
        <w:rPr>
          <w:rFonts w:ascii="Times New Roman" w:hAnsi="Times New Roman" w:cs="Times New Roman"/>
          <w:sz w:val="24"/>
          <w:szCs w:val="24"/>
        </w:rPr>
        <w:t>Database: MySQL</w:t>
      </w:r>
    </w:p>
    <w:p w14:paraId="0327D524" w14:textId="77777777" w:rsidR="000B3CC7" w:rsidRPr="0045614E" w:rsidRDefault="000B3CC7" w:rsidP="000B3CC7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45614E">
        <w:rPr>
          <w:rFonts w:ascii="Times New Roman" w:hAnsi="Times New Roman" w:cs="Times New Roman"/>
          <w:i/>
          <w:iCs/>
          <w:sz w:val="24"/>
          <w:szCs w:val="24"/>
        </w:rPr>
        <w:t>Thesaurus</w:t>
      </w:r>
      <w:r w:rsidRPr="0045614E">
        <w:rPr>
          <w:rFonts w:ascii="Times New Roman" w:hAnsi="Times New Roman" w:cs="Times New Roman"/>
          <w:sz w:val="24"/>
          <w:szCs w:val="24"/>
        </w:rPr>
        <w:t>: Bahasa Indonesia</w:t>
      </w:r>
    </w:p>
    <w:p w14:paraId="2A286D31" w14:textId="77777777" w:rsidR="000B3CC7" w:rsidRPr="0045614E" w:rsidRDefault="000B3CC7" w:rsidP="000B3CC7">
      <w:pPr>
        <w:pStyle w:val="ListParagraph"/>
        <w:numPr>
          <w:ilvl w:val="2"/>
          <w:numId w:val="29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45614E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0013CF">
        <w:rPr>
          <w:rFonts w:ascii="Times New Roman" w:hAnsi="Times New Roman" w:cs="Times New Roman"/>
          <w:i/>
          <w:iCs/>
          <w:sz w:val="24"/>
          <w:szCs w:val="24"/>
        </w:rPr>
        <w:t>Web</w:t>
      </w:r>
    </w:p>
    <w:p w14:paraId="6BF1C399" w14:textId="77777777" w:rsidR="000B3CC7" w:rsidRPr="0045614E" w:rsidRDefault="000B3CC7" w:rsidP="000B3CC7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45614E">
        <w:rPr>
          <w:rFonts w:ascii="Times New Roman" w:hAnsi="Times New Roman" w:cs="Times New Roman"/>
          <w:sz w:val="24"/>
          <w:szCs w:val="24"/>
        </w:rPr>
        <w:t xml:space="preserve">Bahasa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: PHP, HTML, CSS dan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Javascript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4E9AA69" w14:textId="77777777" w:rsidR="000B3CC7" w:rsidRPr="0045614E" w:rsidRDefault="000B3CC7" w:rsidP="000B3CC7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45614E">
        <w:rPr>
          <w:rFonts w:ascii="Times New Roman" w:hAnsi="Times New Roman" w:cs="Times New Roman"/>
          <w:i/>
          <w:iCs/>
          <w:sz w:val="24"/>
          <w:szCs w:val="24"/>
        </w:rPr>
        <w:t>Framework</w:t>
      </w:r>
      <w:r w:rsidRPr="0045614E">
        <w:rPr>
          <w:rFonts w:ascii="Times New Roman" w:hAnsi="Times New Roman" w:cs="Times New Roman"/>
          <w:sz w:val="24"/>
          <w:szCs w:val="24"/>
        </w:rPr>
        <w:t>: Laravel</w:t>
      </w:r>
    </w:p>
    <w:p w14:paraId="033B524B" w14:textId="77777777" w:rsidR="000B3CC7" w:rsidRPr="00C1515F" w:rsidRDefault="000B3CC7" w:rsidP="000B3CC7">
      <w:pPr>
        <w:pStyle w:val="ListParagraph"/>
        <w:numPr>
          <w:ilvl w:val="2"/>
          <w:numId w:val="29"/>
        </w:numPr>
        <w:spacing w:after="0" w:line="360" w:lineRule="auto"/>
        <w:ind w:left="1134"/>
        <w:jc w:val="both"/>
        <w:rPr>
          <w:rFonts w:ascii="Times New Roman" w:hAnsi="Times New Roman" w:cs="Times New Roman"/>
          <w:i/>
          <w:iCs/>
          <w:sz w:val="24"/>
          <w:szCs w:val="24"/>
        </w:rPr>
      </w:pPr>
      <w:r w:rsidRPr="00C1515F">
        <w:rPr>
          <w:rFonts w:ascii="Times New Roman" w:hAnsi="Times New Roman" w:cs="Times New Roman"/>
          <w:i/>
          <w:iCs/>
          <w:sz w:val="24"/>
          <w:szCs w:val="24"/>
        </w:rPr>
        <w:t>Browser</w:t>
      </w:r>
    </w:p>
    <w:p w14:paraId="15D0BA0D" w14:textId="77777777" w:rsidR="000B3CC7" w:rsidRPr="0045614E" w:rsidRDefault="000B3CC7" w:rsidP="000B3CC7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C1515F">
        <w:rPr>
          <w:rFonts w:ascii="Times New Roman" w:hAnsi="Times New Roman" w:cs="Times New Roman"/>
          <w:i/>
          <w:iCs/>
          <w:sz w:val="24"/>
          <w:szCs w:val="24"/>
        </w:rPr>
        <w:t>browser</w:t>
      </w:r>
    </w:p>
    <w:p w14:paraId="037E3E0D" w14:textId="77777777" w:rsidR="000B3CC7" w:rsidRPr="0045614E" w:rsidRDefault="000B3CC7" w:rsidP="000B3CC7">
      <w:pPr>
        <w:pStyle w:val="ListParagraph"/>
        <w:numPr>
          <w:ilvl w:val="2"/>
          <w:numId w:val="29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45614E">
        <w:rPr>
          <w:rFonts w:ascii="Times New Roman" w:hAnsi="Times New Roman" w:cs="Times New Roman"/>
          <w:sz w:val="24"/>
          <w:szCs w:val="24"/>
        </w:rPr>
        <w:t xml:space="preserve">Desain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Antarmuka</w:t>
      </w:r>
      <w:proofErr w:type="spellEnd"/>
    </w:p>
    <w:p w14:paraId="1D1F1B1E" w14:textId="77777777" w:rsidR="000B3CC7" w:rsidRPr="0045614E" w:rsidRDefault="000B3CC7" w:rsidP="000B3CC7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45614E">
        <w:rPr>
          <w:rFonts w:ascii="Times New Roman" w:hAnsi="Times New Roman" w:cs="Times New Roman"/>
          <w:sz w:val="24"/>
          <w:szCs w:val="24"/>
        </w:rPr>
        <w:t xml:space="preserve">Alat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>: Figma dan Canva</w:t>
      </w:r>
    </w:p>
    <w:p w14:paraId="4D600FAF" w14:textId="77777777" w:rsidR="000B3CC7" w:rsidRPr="0045614E" w:rsidRDefault="000B3CC7" w:rsidP="000B3CC7">
      <w:pPr>
        <w:pStyle w:val="ListParagraph"/>
        <w:numPr>
          <w:ilvl w:val="2"/>
          <w:numId w:val="29"/>
        </w:numPr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45614E">
        <w:rPr>
          <w:rFonts w:ascii="Times New Roman" w:hAnsi="Times New Roman" w:cs="Times New Roman"/>
          <w:sz w:val="24"/>
          <w:szCs w:val="24"/>
        </w:rPr>
        <w:t xml:space="preserve">Software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Lain</w:t>
      </w:r>
    </w:p>
    <w:p w14:paraId="794698D8" w14:textId="77777777" w:rsidR="000B3CC7" w:rsidRPr="0045614E" w:rsidRDefault="000B3CC7" w:rsidP="000B3CC7">
      <w:pPr>
        <w:pStyle w:val="ListParagraph"/>
        <w:spacing w:after="0" w:line="360" w:lineRule="auto"/>
        <w:ind w:left="1134"/>
        <w:jc w:val="both"/>
        <w:rPr>
          <w:rFonts w:ascii="Times New Roman" w:hAnsi="Times New Roman" w:cs="Times New Roman"/>
          <w:sz w:val="24"/>
          <w:szCs w:val="24"/>
        </w:rPr>
      </w:pPr>
      <w:r w:rsidRPr="0045614E">
        <w:rPr>
          <w:rFonts w:ascii="Times New Roman" w:hAnsi="Times New Roman" w:cs="Times New Roman"/>
          <w:sz w:val="24"/>
          <w:szCs w:val="24"/>
        </w:rPr>
        <w:t xml:space="preserve">Software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>:</w:t>
      </w:r>
    </w:p>
    <w:p w14:paraId="2462825E" w14:textId="77777777" w:rsidR="000B3CC7" w:rsidRPr="0045614E" w:rsidRDefault="000B3CC7" w:rsidP="000B3CC7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614E">
        <w:rPr>
          <w:rFonts w:ascii="Times New Roman" w:hAnsi="Times New Roman" w:cs="Times New Roman"/>
          <w:sz w:val="24"/>
          <w:szCs w:val="24"/>
        </w:rPr>
        <w:t>Visual Studio Code</w:t>
      </w:r>
    </w:p>
    <w:p w14:paraId="72301933" w14:textId="77777777" w:rsidR="000B3CC7" w:rsidRPr="0045614E" w:rsidRDefault="000B3CC7" w:rsidP="000B3CC7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Midtrans</w:t>
      </w:r>
      <w:proofErr w:type="spellEnd"/>
    </w:p>
    <w:p w14:paraId="3A43BD8D" w14:textId="77777777" w:rsidR="000B3CC7" w:rsidRPr="0045614E" w:rsidRDefault="000B3CC7" w:rsidP="000B3CC7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Mailtrap</w:t>
      </w:r>
      <w:proofErr w:type="spellEnd"/>
    </w:p>
    <w:p w14:paraId="53CBA629" w14:textId="77777777" w:rsidR="000B3CC7" w:rsidRPr="0045614E" w:rsidRDefault="000B3CC7" w:rsidP="000B3CC7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614E">
        <w:rPr>
          <w:rFonts w:ascii="Times New Roman" w:hAnsi="Times New Roman" w:cs="Times New Roman"/>
          <w:sz w:val="24"/>
          <w:szCs w:val="24"/>
        </w:rPr>
        <w:t xml:space="preserve">Microsoft Word </w:t>
      </w:r>
    </w:p>
    <w:p w14:paraId="46B247DD" w14:textId="77777777" w:rsidR="000B3CC7" w:rsidRPr="0045614E" w:rsidRDefault="000B3CC7" w:rsidP="000B3CC7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614E">
        <w:rPr>
          <w:rFonts w:ascii="Times New Roman" w:hAnsi="Times New Roman" w:cs="Times New Roman"/>
          <w:sz w:val="24"/>
          <w:szCs w:val="24"/>
        </w:rPr>
        <w:t>Microsoft Excel</w:t>
      </w:r>
    </w:p>
    <w:p w14:paraId="407BC260" w14:textId="77777777" w:rsidR="000B3CC7" w:rsidRPr="0045614E" w:rsidRDefault="000B3CC7" w:rsidP="000B3CC7">
      <w:pPr>
        <w:pStyle w:val="ListParagraph"/>
        <w:numPr>
          <w:ilvl w:val="0"/>
          <w:numId w:val="30"/>
        </w:numPr>
        <w:spacing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StarUML</w:t>
      </w:r>
      <w:proofErr w:type="spellEnd"/>
    </w:p>
    <w:p w14:paraId="66DCB597" w14:textId="77777777" w:rsidR="000B3CC7" w:rsidRPr="0045614E" w:rsidRDefault="000B3CC7" w:rsidP="000B3CC7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C2F3E18" w14:textId="77777777" w:rsidR="000B3CC7" w:rsidRPr="00E43314" w:rsidRDefault="000B3CC7" w:rsidP="000B3CC7">
      <w:pPr>
        <w:pStyle w:val="Heading2"/>
        <w:numPr>
          <w:ilvl w:val="1"/>
          <w:numId w:val="1"/>
        </w:numPr>
        <w:spacing w:line="360" w:lineRule="auto"/>
        <w:ind w:left="709"/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</w:rPr>
      </w:pPr>
      <w:bookmarkStart w:id="14" w:name="_Toc197250906"/>
      <w:r w:rsidRPr="00E43314"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</w:rPr>
        <w:t>Hardware Interface</w:t>
      </w:r>
      <w:bookmarkEnd w:id="14"/>
    </w:p>
    <w:p w14:paraId="7B6DE932" w14:textId="77777777" w:rsidR="000B3CC7" w:rsidRPr="0045614E" w:rsidRDefault="000B3CC7" w:rsidP="000B3CC7">
      <w:pPr>
        <w:spacing w:line="360" w:lineRule="auto"/>
        <w:ind w:left="709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E43314">
        <w:rPr>
          <w:rFonts w:ascii="Times New Roman" w:hAnsi="Times New Roman" w:cs="Times New Roman"/>
          <w:i/>
          <w:iCs/>
          <w:sz w:val="24"/>
          <w:szCs w:val="24"/>
        </w:rPr>
        <w:t>Hardware interface</w:t>
      </w:r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42981222" w14:textId="77777777" w:rsidR="000B3CC7" w:rsidRPr="0045614E" w:rsidRDefault="000B3CC7" w:rsidP="000B3CC7">
      <w:pPr>
        <w:pStyle w:val="ListParagraph"/>
        <w:numPr>
          <w:ilvl w:val="3"/>
          <w:numId w:val="1"/>
        </w:numPr>
        <w:spacing w:line="360" w:lineRule="auto"/>
        <w:ind w:left="1843" w:hanging="360"/>
        <w:jc w:val="both"/>
        <w:rPr>
          <w:rFonts w:ascii="Times New Roman" w:hAnsi="Times New Roman" w:cs="Times New Roman"/>
          <w:sz w:val="24"/>
          <w:szCs w:val="24"/>
        </w:rPr>
      </w:pPr>
      <w:r w:rsidRPr="00C1515F">
        <w:rPr>
          <w:rFonts w:ascii="Times New Roman" w:hAnsi="Times New Roman" w:cs="Times New Roman"/>
          <w:i/>
          <w:iCs/>
          <w:sz w:val="24"/>
          <w:szCs w:val="24"/>
        </w:rPr>
        <w:t>Keyboard</w:t>
      </w:r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meng</w:t>
      </w:r>
      <w:r w:rsidRPr="00C1515F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45614E">
        <w:rPr>
          <w:rFonts w:ascii="Times New Roman" w:hAnsi="Times New Roman" w:cs="Times New Roman"/>
          <w:sz w:val="24"/>
          <w:szCs w:val="24"/>
        </w:rPr>
        <w:t>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dibutuhkan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berupa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karakter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angka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simbol-simbol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EFC7CA3" w14:textId="77777777" w:rsidR="000B3CC7" w:rsidRPr="0045614E" w:rsidRDefault="000B3CC7" w:rsidP="000B3CC7">
      <w:pPr>
        <w:pStyle w:val="ListParagraph"/>
        <w:numPr>
          <w:ilvl w:val="3"/>
          <w:numId w:val="1"/>
        </w:numPr>
        <w:spacing w:line="360" w:lineRule="auto"/>
        <w:ind w:left="1843" w:hanging="360"/>
        <w:jc w:val="both"/>
        <w:rPr>
          <w:rFonts w:ascii="Times New Roman" w:hAnsi="Times New Roman" w:cs="Times New Roman"/>
          <w:sz w:val="24"/>
          <w:szCs w:val="24"/>
        </w:rPr>
      </w:pPr>
      <w:r w:rsidRPr="00C1515F">
        <w:rPr>
          <w:rFonts w:ascii="Times New Roman" w:hAnsi="Times New Roman" w:cs="Times New Roman"/>
          <w:i/>
          <w:iCs/>
          <w:sz w:val="24"/>
          <w:szCs w:val="24"/>
        </w:rPr>
        <w:t>Mouse</w:t>
      </w:r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mengenali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C1515F">
        <w:rPr>
          <w:rFonts w:ascii="Times New Roman" w:hAnsi="Times New Roman" w:cs="Times New Roman"/>
          <w:i/>
          <w:iCs/>
          <w:sz w:val="24"/>
          <w:szCs w:val="24"/>
        </w:rPr>
        <w:t>input</w:t>
      </w:r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klik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174674B3" w14:textId="77777777" w:rsidR="000B3CC7" w:rsidRPr="0045614E" w:rsidRDefault="000B3CC7" w:rsidP="000B3CC7">
      <w:pPr>
        <w:pStyle w:val="ListParagraph"/>
        <w:numPr>
          <w:ilvl w:val="3"/>
          <w:numId w:val="1"/>
        </w:numPr>
        <w:spacing w:line="360" w:lineRule="auto"/>
        <w:ind w:left="1843" w:hanging="360"/>
        <w:jc w:val="both"/>
        <w:rPr>
          <w:rFonts w:ascii="Times New Roman" w:hAnsi="Times New Roman" w:cs="Times New Roman"/>
          <w:sz w:val="24"/>
          <w:szCs w:val="24"/>
        </w:rPr>
      </w:pPr>
      <w:r w:rsidRPr="0045614E">
        <w:rPr>
          <w:rFonts w:ascii="Times New Roman" w:hAnsi="Times New Roman" w:cs="Times New Roman"/>
          <w:sz w:val="24"/>
          <w:szCs w:val="24"/>
        </w:rPr>
        <w:t xml:space="preserve">Monitor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mengetahui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4F7B7B2" w14:textId="77777777" w:rsidR="000B3CC7" w:rsidRPr="0045614E" w:rsidRDefault="000B3CC7" w:rsidP="000B3CC7">
      <w:pPr>
        <w:pStyle w:val="ListParagraph"/>
        <w:numPr>
          <w:ilvl w:val="3"/>
          <w:numId w:val="1"/>
        </w:numPr>
        <w:spacing w:line="360" w:lineRule="auto"/>
        <w:ind w:left="1843" w:hanging="360"/>
        <w:jc w:val="both"/>
        <w:rPr>
          <w:rFonts w:ascii="Times New Roman" w:hAnsi="Times New Roman" w:cs="Times New Roman"/>
          <w:sz w:val="24"/>
          <w:szCs w:val="24"/>
        </w:rPr>
      </w:pPr>
      <w:r w:rsidRPr="0045614E">
        <w:rPr>
          <w:rFonts w:ascii="Times New Roman" w:hAnsi="Times New Roman" w:cs="Times New Roman"/>
          <w:sz w:val="24"/>
          <w:szCs w:val="24"/>
        </w:rPr>
        <w:t xml:space="preserve">Printer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456F4D">
        <w:rPr>
          <w:rFonts w:ascii="Times New Roman" w:hAnsi="Times New Roman" w:cs="Times New Roman"/>
          <w:i/>
          <w:iCs/>
          <w:sz w:val="24"/>
          <w:szCs w:val="24"/>
        </w:rPr>
        <w:t>admin</w:t>
      </w:r>
      <w:r w:rsidRPr="004561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pimpinan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mencetak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surat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bukti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peminjaman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pengembalian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>.</w:t>
      </w:r>
    </w:p>
    <w:p w14:paraId="2E4ED1C6" w14:textId="77777777" w:rsidR="000B3CC7" w:rsidRPr="00083109" w:rsidRDefault="000B3CC7" w:rsidP="000B3CC7">
      <w:pPr>
        <w:pStyle w:val="ListParagraph"/>
        <w:numPr>
          <w:ilvl w:val="3"/>
          <w:numId w:val="1"/>
        </w:numPr>
        <w:spacing w:line="360" w:lineRule="auto"/>
        <w:ind w:left="1843" w:hanging="360"/>
        <w:jc w:val="both"/>
        <w:rPr>
          <w:rFonts w:ascii="Times New Roman" w:hAnsi="Times New Roman" w:cs="Times New Roman"/>
          <w:sz w:val="24"/>
          <w:szCs w:val="24"/>
        </w:rPr>
      </w:pPr>
      <w:r w:rsidRPr="0045614E">
        <w:rPr>
          <w:rFonts w:ascii="Times New Roman" w:hAnsi="Times New Roman" w:cs="Times New Roman"/>
          <w:sz w:val="24"/>
          <w:szCs w:val="24"/>
        </w:rPr>
        <w:t xml:space="preserve">Smartphone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memindai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QR code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memanfaatkan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kamera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bawaan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dilengkapi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pemrosesan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>.</w:t>
      </w:r>
    </w:p>
    <w:p w14:paraId="20D275EB" w14:textId="77777777" w:rsidR="000B3CC7" w:rsidRPr="0045614E" w:rsidRDefault="000B3CC7" w:rsidP="000B3CC7">
      <w:pPr>
        <w:pStyle w:val="Heading2"/>
        <w:numPr>
          <w:ilvl w:val="1"/>
          <w:numId w:val="1"/>
        </w:numPr>
        <w:spacing w:line="360" w:lineRule="auto"/>
        <w:ind w:left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5" w:name="_Toc197250907"/>
      <w:proofErr w:type="spellStart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>Manfaat</w:t>
      </w:r>
      <w:proofErr w:type="spellEnd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>Produk</w:t>
      </w:r>
      <w:bookmarkEnd w:id="15"/>
      <w:proofErr w:type="spellEnd"/>
    </w:p>
    <w:p w14:paraId="45027BCE" w14:textId="77777777" w:rsidR="000B3CC7" w:rsidRPr="0045614E" w:rsidRDefault="000B3CC7" w:rsidP="000B3CC7">
      <w:pPr>
        <w:spacing w:line="360" w:lineRule="auto"/>
        <w:ind w:firstLine="709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Manfaat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diperoleh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Banceuy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0013CF">
        <w:rPr>
          <w:rFonts w:ascii="Times New Roman" w:hAnsi="Times New Roman" w:cs="Times New Roman"/>
          <w:i/>
          <w:iCs/>
          <w:sz w:val="24"/>
          <w:szCs w:val="24"/>
        </w:rPr>
        <w:t>Smart Heritage</w:t>
      </w:r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0013CF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>:</w:t>
      </w:r>
    </w:p>
    <w:p w14:paraId="0B5479F6" w14:textId="77777777" w:rsidR="000B3CC7" w:rsidRPr="0045614E" w:rsidRDefault="000B3CC7" w:rsidP="000B3CC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Divisi </w:t>
      </w:r>
      <w:r w:rsidRPr="00E43314">
        <w:rPr>
          <w:rFonts w:ascii="Times New Roman" w:hAnsi="Times New Roman" w:cs="Times New Roman"/>
          <w:i/>
          <w:iCs/>
          <w:sz w:val="24"/>
          <w:szCs w:val="24"/>
        </w:rPr>
        <w:t xml:space="preserve">Marketing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datang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Banceuy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otomatis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tercatat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kegiatan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dan lama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dihabiskan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wisatawan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pihak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wisata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Pokadarwis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terbantu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kunjungan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0013CF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>.</w:t>
      </w:r>
    </w:p>
    <w:p w14:paraId="42D789F7" w14:textId="77777777" w:rsidR="000B3CC7" w:rsidRPr="0045614E" w:rsidRDefault="000B3CC7" w:rsidP="000B3CC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terpusat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calon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wisatawan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sehingga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kebingungan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jika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berkunjung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Kampung Adat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Banceuy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>.</w:t>
      </w:r>
    </w:p>
    <w:p w14:paraId="61D49A07" w14:textId="77777777" w:rsidR="000B3CC7" w:rsidRPr="0045614E" w:rsidRDefault="000B3CC7" w:rsidP="000B3CC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tersampaikan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0013CF">
        <w:rPr>
          <w:rFonts w:ascii="Times New Roman" w:hAnsi="Times New Roman" w:cs="Times New Roman"/>
          <w:i/>
          <w:iCs/>
          <w:sz w:val="24"/>
          <w:szCs w:val="24"/>
        </w:rPr>
        <w:t>Homestay</w:t>
      </w:r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0013CF">
        <w:rPr>
          <w:rFonts w:ascii="Times New Roman" w:hAnsi="Times New Roman" w:cs="Times New Roman"/>
          <w:i/>
          <w:iCs/>
          <w:sz w:val="24"/>
          <w:szCs w:val="24"/>
        </w:rPr>
        <w:t>Homestay</w:t>
      </w:r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adanya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notifikasi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0013CF">
        <w:rPr>
          <w:rFonts w:ascii="Times New Roman" w:hAnsi="Times New Roman" w:cs="Times New Roman"/>
          <w:i/>
          <w:iCs/>
          <w:sz w:val="24"/>
          <w:szCs w:val="24"/>
        </w:rPr>
        <w:t>Homestay</w:t>
      </w:r>
      <w:r w:rsidRPr="0045614E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r w:rsidRPr="000013CF">
        <w:rPr>
          <w:rFonts w:ascii="Times New Roman" w:hAnsi="Times New Roman" w:cs="Times New Roman"/>
          <w:i/>
          <w:iCs/>
          <w:sz w:val="24"/>
          <w:szCs w:val="24"/>
        </w:rPr>
        <w:t>website</w:t>
      </w:r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>.</w:t>
      </w:r>
    </w:p>
    <w:p w14:paraId="3425DB75" w14:textId="77777777" w:rsidR="000B3CC7" w:rsidRPr="0045614E" w:rsidRDefault="000B3CC7" w:rsidP="000B3CC7">
      <w:pPr>
        <w:pStyle w:val="ListParagraph"/>
        <w:numPr>
          <w:ilvl w:val="0"/>
          <w:numId w:val="33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melestarikan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budaya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luas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karna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domestik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maupun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mancanegara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mendapat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kebudayaan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lokal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 xml:space="preserve"> di Kampung Adat </w:t>
      </w:r>
      <w:proofErr w:type="spellStart"/>
      <w:r w:rsidRPr="0045614E">
        <w:rPr>
          <w:rFonts w:ascii="Times New Roman" w:hAnsi="Times New Roman" w:cs="Times New Roman"/>
          <w:sz w:val="24"/>
          <w:szCs w:val="24"/>
        </w:rPr>
        <w:t>Banceuy</w:t>
      </w:r>
      <w:proofErr w:type="spellEnd"/>
      <w:r w:rsidRPr="0045614E">
        <w:rPr>
          <w:rFonts w:ascii="Times New Roman" w:hAnsi="Times New Roman" w:cs="Times New Roman"/>
          <w:sz w:val="24"/>
          <w:szCs w:val="24"/>
        </w:rPr>
        <w:t>.</w:t>
      </w:r>
    </w:p>
    <w:p w14:paraId="2B60D3F9" w14:textId="77777777" w:rsidR="000B3CC7" w:rsidRPr="0045614E" w:rsidRDefault="000B3CC7" w:rsidP="000B3CC7">
      <w:pPr>
        <w:pStyle w:val="Heading2"/>
        <w:numPr>
          <w:ilvl w:val="1"/>
          <w:numId w:val="1"/>
        </w:numPr>
        <w:spacing w:line="360" w:lineRule="auto"/>
        <w:ind w:left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6" w:name="_Toc197250908"/>
      <w:proofErr w:type="spellStart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>Karakteristik</w:t>
      </w:r>
      <w:proofErr w:type="spellEnd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Pr="00C1515F">
        <w:rPr>
          <w:rFonts w:ascii="Times New Roman" w:hAnsi="Times New Roman" w:cs="Times New Roman"/>
          <w:b/>
          <w:bCs/>
          <w:i/>
          <w:iCs/>
          <w:color w:val="auto"/>
          <w:sz w:val="24"/>
          <w:szCs w:val="24"/>
        </w:rPr>
        <w:t>User</w:t>
      </w:r>
      <w:bookmarkEnd w:id="16"/>
    </w:p>
    <w:p w14:paraId="3CB0C156" w14:textId="77777777" w:rsidR="000B3CC7" w:rsidRPr="00456F4D" w:rsidRDefault="000B3CC7" w:rsidP="000B3CC7">
      <w:pPr>
        <w:pStyle w:val="ListParagraph"/>
        <w:widowControl w:val="0"/>
        <w:numPr>
          <w:ilvl w:val="0"/>
          <w:numId w:val="34"/>
        </w:numPr>
        <w:autoSpaceDE w:val="0"/>
        <w:autoSpaceDN w:val="0"/>
        <w:spacing w:before="124" w:after="0" w:line="360" w:lineRule="auto"/>
        <w:ind w:right="131"/>
        <w:jc w:val="both"/>
        <w:rPr>
          <w:rFonts w:ascii="Times New Roman" w:eastAsia="Times New Roman" w:hAnsi="Times New Roman" w:cs="Times New Roman"/>
          <w:i/>
          <w:iCs/>
          <w:sz w:val="24"/>
          <w:szCs w:val="24"/>
        </w:rPr>
      </w:pPr>
      <w:r w:rsidRPr="00456F4D">
        <w:rPr>
          <w:rFonts w:ascii="Times New Roman" w:eastAsia="Times New Roman" w:hAnsi="Times New Roman" w:cs="Times New Roman"/>
          <w:i/>
          <w:iCs/>
          <w:sz w:val="24"/>
          <w:szCs w:val="24"/>
        </w:rPr>
        <w:t>Admin</w:t>
      </w:r>
    </w:p>
    <w:p w14:paraId="63F5DDD3" w14:textId="77777777" w:rsidR="000B3CC7" w:rsidRPr="0045614E" w:rsidRDefault="000B3CC7" w:rsidP="000B3CC7">
      <w:pPr>
        <w:pStyle w:val="ListParagraph"/>
        <w:widowControl w:val="0"/>
        <w:autoSpaceDE w:val="0"/>
        <w:autoSpaceDN w:val="0"/>
        <w:spacing w:before="124" w:after="0" w:line="360" w:lineRule="auto"/>
        <w:ind w:left="1641" w:right="131"/>
        <w:jc w:val="both"/>
        <w:rPr>
          <w:rFonts w:ascii="Times New Roman" w:eastAsia="Times New Roman" w:hAnsi="Times New Roman" w:cs="Times New Roman"/>
          <w:sz w:val="24"/>
          <w:szCs w:val="24"/>
        </w:rPr>
      </w:pPr>
      <w:r w:rsidRPr="00456F4D">
        <w:rPr>
          <w:rFonts w:ascii="Times New Roman" w:eastAsia="Times New Roman" w:hAnsi="Times New Roman" w:cs="Times New Roman"/>
          <w:i/>
          <w:iCs/>
          <w:sz w:val="24"/>
          <w:szCs w:val="24"/>
        </w:rPr>
        <w:t>Admin</w:t>
      </w:r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tanggung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jawab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penuh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seluruh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hak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tanpa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batas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 w:rsidRPr="00456F4D">
        <w:rPr>
          <w:rFonts w:ascii="Times New Roman" w:eastAsia="Times New Roman" w:hAnsi="Times New Roman" w:cs="Times New Roman"/>
          <w:i/>
          <w:iCs/>
          <w:sz w:val="24"/>
          <w:szCs w:val="24"/>
        </w:rPr>
        <w:t>Admin</w:t>
      </w:r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kunjungan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ataupun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lainya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>.</w:t>
      </w:r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14:paraId="6A4BE2D5" w14:textId="77777777" w:rsidR="000B3CC7" w:rsidRPr="0045614E" w:rsidRDefault="000B3CC7" w:rsidP="000B3CC7">
      <w:pPr>
        <w:pStyle w:val="ListParagraph"/>
        <w:widowControl w:val="0"/>
        <w:numPr>
          <w:ilvl w:val="0"/>
          <w:numId w:val="34"/>
        </w:numPr>
        <w:autoSpaceDE w:val="0"/>
        <w:autoSpaceDN w:val="0"/>
        <w:spacing w:before="124" w:after="0" w:line="360" w:lineRule="auto"/>
        <w:ind w:right="131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Pengelola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5614E">
        <w:rPr>
          <w:rFonts w:ascii="Times New Roman" w:eastAsia="Times New Roman" w:hAnsi="Times New Roman" w:cs="Times New Roman"/>
          <w:i/>
          <w:iCs/>
          <w:sz w:val="24"/>
          <w:szCs w:val="24"/>
        </w:rPr>
        <w:t>Homestay</w:t>
      </w:r>
    </w:p>
    <w:p w14:paraId="7C49F6E4" w14:textId="77777777" w:rsidR="000B3CC7" w:rsidRPr="0045614E" w:rsidRDefault="000B3CC7" w:rsidP="000B3CC7">
      <w:pPr>
        <w:pStyle w:val="ListParagraph"/>
        <w:widowControl w:val="0"/>
        <w:autoSpaceDE w:val="0"/>
        <w:autoSpaceDN w:val="0"/>
        <w:spacing w:before="124" w:after="0" w:line="360" w:lineRule="auto"/>
        <w:ind w:left="1641" w:right="131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Pengelola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5614E">
        <w:rPr>
          <w:rFonts w:ascii="Times New Roman" w:eastAsia="Times New Roman" w:hAnsi="Times New Roman" w:cs="Times New Roman"/>
          <w:i/>
          <w:iCs/>
          <w:sz w:val="24"/>
          <w:szCs w:val="24"/>
        </w:rPr>
        <w:t>Homestay</w:t>
      </w:r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bertanggung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jawab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atas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pengelolaan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pemesanan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45614E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Homestay </w:t>
      </w:r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yang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dilakukan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oleh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termasuk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konfirmasi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gramStart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dan 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pembatalan</w:t>
      </w:r>
      <w:proofErr w:type="spellEnd"/>
      <w:proofErr w:type="gramEnd"/>
      <w:r w:rsidRPr="0045614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3C919026" w14:textId="77777777" w:rsidR="000B3CC7" w:rsidRPr="0045614E" w:rsidRDefault="000B3CC7" w:rsidP="000B3CC7">
      <w:pPr>
        <w:pStyle w:val="ListParagraph"/>
        <w:widowControl w:val="0"/>
        <w:numPr>
          <w:ilvl w:val="0"/>
          <w:numId w:val="34"/>
        </w:numPr>
        <w:autoSpaceDE w:val="0"/>
        <w:autoSpaceDN w:val="0"/>
        <w:spacing w:before="124" w:after="0" w:line="360" w:lineRule="auto"/>
        <w:ind w:right="131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/ Masyarakat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</w:p>
    <w:p w14:paraId="3753DD71" w14:textId="77777777" w:rsidR="000B3CC7" w:rsidRPr="0045614E" w:rsidRDefault="000B3CC7" w:rsidP="000B3CC7">
      <w:pPr>
        <w:pStyle w:val="ListParagraph"/>
        <w:widowControl w:val="0"/>
        <w:autoSpaceDE w:val="0"/>
        <w:autoSpaceDN w:val="0"/>
        <w:spacing w:before="124" w:after="0" w:line="360" w:lineRule="auto"/>
        <w:ind w:left="1641" w:right="131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atau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masyarakat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umum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adalah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individu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mencari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terkait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layanan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tersedia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.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Mereka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dapat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melakukan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pemesanan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3CF">
        <w:rPr>
          <w:rFonts w:ascii="Times New Roman" w:eastAsia="Times New Roman" w:hAnsi="Times New Roman" w:cs="Times New Roman"/>
          <w:i/>
          <w:iCs/>
          <w:sz w:val="24"/>
          <w:szCs w:val="24"/>
        </w:rPr>
        <w:t>Homestay</w:t>
      </w:r>
      <w:r w:rsidRPr="0045614E">
        <w:rPr>
          <w:rFonts w:ascii="Times New Roman" w:eastAsia="Times New Roman" w:hAnsi="Times New Roman" w:cs="Times New Roman"/>
          <w:sz w:val="24"/>
          <w:szCs w:val="24"/>
        </w:rPr>
        <w:t>,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paket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wisata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mengakses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galeri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kegiatan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mendapatkan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gambaran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tentang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pengalaman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ditawarkan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7631783" w14:textId="77777777" w:rsidR="000B3CC7" w:rsidRPr="0045614E" w:rsidRDefault="000B3CC7" w:rsidP="000B3CC7">
      <w:pPr>
        <w:pStyle w:val="ListParagraph"/>
        <w:spacing w:line="360" w:lineRule="auto"/>
        <w:ind w:left="1080"/>
        <w:jc w:val="both"/>
        <w:rPr>
          <w:rFonts w:ascii="Times New Roman" w:hAnsi="Times New Roman" w:cs="Times New Roman"/>
          <w:iCs/>
          <w:color w:val="000000"/>
          <w:sz w:val="24"/>
          <w:szCs w:val="24"/>
        </w:rPr>
      </w:pPr>
    </w:p>
    <w:p w14:paraId="1F89BFCE" w14:textId="77777777" w:rsidR="000B3CC7" w:rsidRPr="0045614E" w:rsidRDefault="000B3CC7" w:rsidP="000B3CC7">
      <w:pPr>
        <w:pStyle w:val="Heading2"/>
        <w:numPr>
          <w:ilvl w:val="1"/>
          <w:numId w:val="1"/>
        </w:numPr>
        <w:spacing w:before="0" w:line="360" w:lineRule="auto"/>
        <w:ind w:left="709" w:hanging="357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7" w:name="_Toc197250909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>Batasan-Batasan</w:t>
      </w:r>
      <w:bookmarkEnd w:id="17"/>
    </w:p>
    <w:p w14:paraId="028FF2B1" w14:textId="77777777" w:rsidR="000B3CC7" w:rsidRPr="0045614E" w:rsidRDefault="000B3CC7" w:rsidP="000B3CC7">
      <w:pPr>
        <w:widowControl w:val="0"/>
        <w:autoSpaceDE w:val="0"/>
        <w:autoSpaceDN w:val="0"/>
        <w:spacing w:before="124" w:after="0" w:line="360" w:lineRule="auto"/>
        <w:ind w:left="352" w:right="131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dikembangkan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hanya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mencakup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hingga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tahap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pengujian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penggunaan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program.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Penulis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membatasi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ruang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lingkup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permasalahan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berfokus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aspek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berkaitan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Banceuy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3CF">
        <w:rPr>
          <w:rFonts w:ascii="Times New Roman" w:eastAsia="Times New Roman" w:hAnsi="Times New Roman" w:cs="Times New Roman"/>
          <w:i/>
          <w:iCs/>
          <w:sz w:val="24"/>
          <w:szCs w:val="24"/>
        </w:rPr>
        <w:t>Smart Heritage</w:t>
      </w:r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yaitu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sebagai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berikut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>:</w:t>
      </w:r>
    </w:p>
    <w:p w14:paraId="675E3442" w14:textId="77777777" w:rsidR="000B3CC7" w:rsidRPr="0045614E" w:rsidRDefault="000B3CC7" w:rsidP="000B3CC7">
      <w:pPr>
        <w:pStyle w:val="ListParagraph"/>
        <w:widowControl w:val="0"/>
        <w:numPr>
          <w:ilvl w:val="0"/>
          <w:numId w:val="35"/>
        </w:numPr>
        <w:autoSpaceDE w:val="0"/>
        <w:autoSpaceDN w:val="0"/>
        <w:spacing w:before="124" w:after="0" w:line="360" w:lineRule="auto"/>
        <w:ind w:right="131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Banceuy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Smart Heritage</w:t>
      </w:r>
      <w:r w:rsidRPr="0045614E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berfokus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pada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kebutuhan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Divisi </w:t>
      </w:r>
      <w:r w:rsidRPr="0045614E">
        <w:rPr>
          <w:rFonts w:ascii="Times New Roman" w:eastAsia="Times New Roman" w:hAnsi="Times New Roman" w:cs="Times New Roman"/>
          <w:i/>
          <w:iCs/>
          <w:sz w:val="24"/>
          <w:szCs w:val="24"/>
        </w:rPr>
        <w:t xml:space="preserve">Marketing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untuk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menyediakan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informasi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terpusat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bagi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mengelola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kunjungan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efektif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promosi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wisata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lebih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luas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pelestarian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budaya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407BE84" w14:textId="77777777" w:rsidR="000B3CC7" w:rsidRPr="0045614E" w:rsidRDefault="000B3CC7" w:rsidP="000B3CC7">
      <w:pPr>
        <w:pStyle w:val="ListParagraph"/>
        <w:widowControl w:val="0"/>
        <w:numPr>
          <w:ilvl w:val="0"/>
          <w:numId w:val="35"/>
        </w:numPr>
        <w:autoSpaceDE w:val="0"/>
        <w:autoSpaceDN w:val="0"/>
        <w:spacing w:before="124" w:after="0" w:line="360" w:lineRule="auto"/>
        <w:ind w:right="131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Banceuy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Smart Heritage</w:t>
      </w:r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menangani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data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kunjungan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Kampung Adat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Banceuy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dimulai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dari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identitas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pengunjung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paket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dipilih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, lama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berkunjung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dan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jadwal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kunjungan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824A611" w14:textId="77777777" w:rsidR="000B3CC7" w:rsidRPr="0045614E" w:rsidRDefault="000B3CC7" w:rsidP="000B3CC7">
      <w:pPr>
        <w:pStyle w:val="Heading2"/>
        <w:numPr>
          <w:ilvl w:val="1"/>
          <w:numId w:val="1"/>
        </w:numPr>
        <w:spacing w:line="360" w:lineRule="auto"/>
        <w:ind w:left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8" w:name="_Toc197250910"/>
      <w:proofErr w:type="spellStart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>Asumsi</w:t>
      </w:r>
      <w:proofErr w:type="spellEnd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dan </w:t>
      </w:r>
      <w:proofErr w:type="spellStart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>Ketergantungan</w:t>
      </w:r>
      <w:bookmarkEnd w:id="18"/>
      <w:proofErr w:type="spellEnd"/>
    </w:p>
    <w:p w14:paraId="1103CB65" w14:textId="77777777" w:rsidR="000B3CC7" w:rsidRPr="0045614E" w:rsidRDefault="000B3CC7" w:rsidP="000B3CC7">
      <w:pPr>
        <w:pStyle w:val="ListParagraph"/>
        <w:widowControl w:val="0"/>
        <w:numPr>
          <w:ilvl w:val="1"/>
          <w:numId w:val="36"/>
        </w:numPr>
        <w:autoSpaceDE w:val="0"/>
        <w:autoSpaceDN w:val="0"/>
        <w:spacing w:before="124" w:after="0" w:line="360" w:lineRule="auto"/>
        <w:ind w:right="131"/>
        <w:jc w:val="both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Pengguna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sistem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perlu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memiliki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pemahaman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dalam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menggunakan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serta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mengoperasikan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teknologi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dan internet,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khususnya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yang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berbasis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Pr="000013CF">
        <w:rPr>
          <w:rFonts w:ascii="Times New Roman" w:eastAsia="Times New Roman" w:hAnsi="Times New Roman" w:cs="Times New Roman"/>
          <w:i/>
          <w:iCs/>
          <w:sz w:val="24"/>
          <w:szCs w:val="24"/>
        </w:rPr>
        <w:t>website.</w:t>
      </w:r>
    </w:p>
    <w:p w14:paraId="599EA6C6" w14:textId="77777777" w:rsidR="000B3CC7" w:rsidRPr="0045614E" w:rsidRDefault="000B3CC7" w:rsidP="000B3CC7">
      <w:pPr>
        <w:pStyle w:val="ListParagraph"/>
        <w:widowControl w:val="0"/>
        <w:numPr>
          <w:ilvl w:val="1"/>
          <w:numId w:val="36"/>
        </w:numPr>
        <w:autoSpaceDE w:val="0"/>
        <w:autoSpaceDN w:val="0"/>
        <w:spacing w:before="124" w:after="0" w:line="360" w:lineRule="auto"/>
        <w:ind w:right="131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i/>
          <w:iCs/>
          <w:sz w:val="24"/>
          <w:szCs w:val="24"/>
        </w:rPr>
        <w:t>Website</w:t>
      </w:r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ini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berfungsi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dengan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dukungan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</w:rPr>
        <w:t>akses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</w:rPr>
        <w:t xml:space="preserve"> internet.</w:t>
      </w:r>
    </w:p>
    <w:p w14:paraId="3670E5E7" w14:textId="77777777" w:rsidR="000B3CC7" w:rsidRPr="0045614E" w:rsidRDefault="000B3CC7" w:rsidP="000B3CC7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9" w:name="_Toc197250911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>SPESIFIKASI KEBUTUHAN</w:t>
      </w:r>
      <w:bookmarkEnd w:id="19"/>
    </w:p>
    <w:p w14:paraId="24309EF2" w14:textId="77777777" w:rsidR="000B3CC7" w:rsidRPr="0045614E" w:rsidRDefault="000B3CC7" w:rsidP="000B3CC7">
      <w:pPr>
        <w:pStyle w:val="Heading2"/>
        <w:numPr>
          <w:ilvl w:val="1"/>
          <w:numId w:val="1"/>
        </w:numPr>
        <w:spacing w:line="360" w:lineRule="auto"/>
        <w:ind w:left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0" w:name="_Toc197250912"/>
      <w:proofErr w:type="spellStart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>Kebutuhan</w:t>
      </w:r>
      <w:proofErr w:type="spellEnd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>Antarmuka</w:t>
      </w:r>
      <w:proofErr w:type="spellEnd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>Eksternal</w:t>
      </w:r>
      <w:bookmarkEnd w:id="20"/>
      <w:proofErr w:type="spellEnd"/>
    </w:p>
    <w:p w14:paraId="784E5D16" w14:textId="77777777" w:rsidR="000B3CC7" w:rsidRPr="0045614E" w:rsidRDefault="000B3CC7" w:rsidP="000B3CC7">
      <w:pPr>
        <w:pStyle w:val="Heading3"/>
        <w:numPr>
          <w:ilvl w:val="2"/>
          <w:numId w:val="1"/>
        </w:numPr>
        <w:spacing w:before="0" w:line="360" w:lineRule="auto"/>
        <w:ind w:left="1440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bookmarkStart w:id="21" w:name="_Toc197250913"/>
      <w:proofErr w:type="spellStart"/>
      <w:r w:rsidRPr="0045614E">
        <w:rPr>
          <w:rFonts w:ascii="Times New Roman" w:hAnsi="Times New Roman" w:cs="Times New Roman"/>
          <w:b/>
          <w:bCs/>
          <w:color w:val="000000" w:themeColor="text1"/>
        </w:rPr>
        <w:t>Antarmuka</w:t>
      </w:r>
      <w:proofErr w:type="spellEnd"/>
      <w:r w:rsidRPr="0045614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45614E">
        <w:rPr>
          <w:rFonts w:ascii="Times New Roman" w:hAnsi="Times New Roman" w:cs="Times New Roman"/>
          <w:b/>
          <w:bCs/>
          <w:color w:val="000000" w:themeColor="text1"/>
        </w:rPr>
        <w:t>Pemakai</w:t>
      </w:r>
      <w:proofErr w:type="spellEnd"/>
      <w:r w:rsidRPr="0045614E">
        <w:rPr>
          <w:rFonts w:ascii="Times New Roman" w:hAnsi="Times New Roman" w:cs="Times New Roman"/>
          <w:b/>
          <w:bCs/>
          <w:color w:val="000000" w:themeColor="text1"/>
        </w:rPr>
        <w:t xml:space="preserve"> (</w:t>
      </w:r>
      <w:r w:rsidRPr="0045614E">
        <w:rPr>
          <w:rFonts w:ascii="Times New Roman" w:hAnsi="Times New Roman" w:cs="Times New Roman"/>
          <w:b/>
          <w:bCs/>
          <w:i/>
          <w:iCs/>
          <w:color w:val="000000" w:themeColor="text1"/>
        </w:rPr>
        <w:t>User Interface)</w:t>
      </w:r>
      <w:bookmarkEnd w:id="21"/>
    </w:p>
    <w:p w14:paraId="71561784" w14:textId="77777777" w:rsidR="000B3CC7" w:rsidRDefault="000B3CC7" w:rsidP="000B3CC7">
      <w:pPr>
        <w:spacing w:after="100" w:afterAutospacing="1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Antarmuka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Banceuy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Smart Heritage</w:t>
      </w:r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dirancang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agar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mudah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digunakan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responsif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di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berbagai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perangkat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Antarmuka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mencakup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</w:t>
      </w:r>
    </w:p>
    <w:p w14:paraId="0ED10CFB" w14:textId="77777777" w:rsidR="000B3CC7" w:rsidRDefault="000B3CC7" w:rsidP="000B3CC7">
      <w:pPr>
        <w:spacing w:after="100" w:afterAutospacing="1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04EBAD90" w14:textId="77777777" w:rsidR="000B3CC7" w:rsidRPr="0045614E" w:rsidRDefault="000B3CC7" w:rsidP="000B3CC7">
      <w:pPr>
        <w:spacing w:after="100" w:afterAutospacing="1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606E1F83" w14:textId="77777777" w:rsidR="000B3CC7" w:rsidRPr="0045614E" w:rsidRDefault="000B3CC7" w:rsidP="000B3CC7">
      <w:pPr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Desain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Responsif</w:t>
      </w:r>
      <w:proofErr w:type="spellEnd"/>
    </w:p>
    <w:p w14:paraId="7BBBD940" w14:textId="77777777" w:rsidR="000B3CC7" w:rsidRPr="0045614E" w:rsidRDefault="000B3CC7" w:rsidP="000B3CC7">
      <w:pPr>
        <w:pStyle w:val="ListParagraph"/>
        <w:numPr>
          <w:ilvl w:val="0"/>
          <w:numId w:val="3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diakses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melalui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berbagai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perangkat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termasuk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komputer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tablet, dan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ponsel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708A6555" w14:textId="77777777" w:rsidR="000B3CC7" w:rsidRPr="00E43314" w:rsidRDefault="000B3CC7" w:rsidP="000B3CC7">
      <w:pPr>
        <w:pStyle w:val="ListParagraph"/>
        <w:numPr>
          <w:ilvl w:val="0"/>
          <w:numId w:val="38"/>
        </w:numPr>
        <w:spacing w:before="100" w:beforeAutospacing="1"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E43314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framework</w:t>
      </w:r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Bootstrap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memastikan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tampilan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rapi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fleksibel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085E5C1A" w14:textId="77777777" w:rsidR="000B3CC7" w:rsidRPr="0045614E" w:rsidRDefault="000B3CC7" w:rsidP="000B3CC7">
      <w:pPr>
        <w:numPr>
          <w:ilvl w:val="0"/>
          <w:numId w:val="37"/>
        </w:numPr>
        <w:spacing w:after="0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Tampilan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r w:rsidRPr="00E43314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User-Friendly</w:t>
      </w:r>
    </w:p>
    <w:p w14:paraId="27000C6A" w14:textId="77777777" w:rsidR="000B3CC7" w:rsidRPr="0045614E" w:rsidRDefault="000B3CC7" w:rsidP="000B3CC7">
      <w:pPr>
        <w:pStyle w:val="ListParagraph"/>
        <w:numPr>
          <w:ilvl w:val="0"/>
          <w:numId w:val="3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kombinasi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HTML, CSS, dan JavaScript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menciptakan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tampilan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menarik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mudah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dipahami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47E91679" w14:textId="77777777" w:rsidR="000B3CC7" w:rsidRPr="0045614E" w:rsidRDefault="000B3CC7" w:rsidP="000B3CC7">
      <w:pPr>
        <w:pStyle w:val="ListParagraph"/>
        <w:numPr>
          <w:ilvl w:val="0"/>
          <w:numId w:val="39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Navigasi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dibuat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sederhana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agar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cepat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menemukan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wisata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pemesanan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0013CF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homestay</w:t>
      </w:r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dan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sejarah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budaya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5410033C" w14:textId="77777777" w:rsidR="000B3CC7" w:rsidRPr="0045614E" w:rsidRDefault="000B3CC7" w:rsidP="000B3CC7">
      <w:pPr>
        <w:numPr>
          <w:ilvl w:val="0"/>
          <w:numId w:val="3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Komponen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Utama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Antarmuka</w:t>
      </w:r>
      <w:proofErr w:type="spellEnd"/>
    </w:p>
    <w:p w14:paraId="0559087D" w14:textId="77777777" w:rsidR="000B3CC7" w:rsidRPr="0045614E" w:rsidRDefault="000B3CC7" w:rsidP="000B3CC7">
      <w:pPr>
        <w:pStyle w:val="ListParagraph"/>
        <w:numPr>
          <w:ilvl w:val="0"/>
          <w:numId w:val="4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Halaman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utama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menyajikan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utama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secara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menarik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43A76845" w14:textId="77777777" w:rsidR="000B3CC7" w:rsidRPr="0045614E" w:rsidRDefault="000B3CC7" w:rsidP="000B3CC7">
      <w:pPr>
        <w:pStyle w:val="ListParagraph"/>
        <w:numPr>
          <w:ilvl w:val="0"/>
          <w:numId w:val="40"/>
        </w:numPr>
        <w:spacing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Formulir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pemesanan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intuitif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mencakup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pilihan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paket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wisata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tanggal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kunjungan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jumlah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serta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metode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pembayaran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0857F623" w14:textId="77777777" w:rsidR="000B3CC7" w:rsidRPr="0045614E" w:rsidRDefault="000B3CC7" w:rsidP="000B3CC7">
      <w:pPr>
        <w:pStyle w:val="ListParagraph"/>
        <w:numPr>
          <w:ilvl w:val="0"/>
          <w:numId w:val="40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Dashboard </w:t>
      </w:r>
      <w:r w:rsidRPr="00456F4D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Admin</w:t>
      </w:r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&amp;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Pengelola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0013CF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Homestay</w:t>
      </w:r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yang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menyediakan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kontrol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penuh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terhadap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manajemen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pemesanan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318A52BD" w14:textId="77777777" w:rsidR="000B3CC7" w:rsidRDefault="000B3CC7" w:rsidP="000B3CC7">
      <w:pPr>
        <w:pStyle w:val="Heading3"/>
        <w:numPr>
          <w:ilvl w:val="2"/>
          <w:numId w:val="1"/>
        </w:numPr>
        <w:spacing w:before="0" w:line="360" w:lineRule="auto"/>
        <w:ind w:left="1440"/>
        <w:rPr>
          <w:rFonts w:ascii="Times New Roman" w:hAnsi="Times New Roman" w:cs="Times New Roman"/>
          <w:b/>
          <w:bCs/>
          <w:color w:val="000000" w:themeColor="text1"/>
        </w:rPr>
      </w:pPr>
      <w:bookmarkStart w:id="22" w:name="_Toc197250914"/>
      <w:proofErr w:type="spellStart"/>
      <w:r w:rsidRPr="0045614E">
        <w:rPr>
          <w:rFonts w:ascii="Times New Roman" w:hAnsi="Times New Roman" w:cs="Times New Roman"/>
          <w:b/>
          <w:bCs/>
          <w:color w:val="000000" w:themeColor="text1"/>
        </w:rPr>
        <w:t>Antarmuka</w:t>
      </w:r>
      <w:proofErr w:type="spellEnd"/>
      <w:r w:rsidRPr="0045614E">
        <w:rPr>
          <w:rFonts w:ascii="Times New Roman" w:hAnsi="Times New Roman" w:cs="Times New Roman"/>
          <w:b/>
          <w:bCs/>
          <w:color w:val="000000" w:themeColor="text1"/>
        </w:rPr>
        <w:t xml:space="preserve"> PL (</w:t>
      </w:r>
      <w:r w:rsidRPr="00C1515F">
        <w:rPr>
          <w:rFonts w:ascii="Times New Roman" w:hAnsi="Times New Roman" w:cs="Times New Roman"/>
          <w:b/>
          <w:bCs/>
          <w:i/>
          <w:iCs/>
          <w:color w:val="000000" w:themeColor="text1"/>
        </w:rPr>
        <w:t>Software Interface</w:t>
      </w:r>
      <w:r w:rsidRPr="0045614E">
        <w:rPr>
          <w:rFonts w:ascii="Times New Roman" w:hAnsi="Times New Roman" w:cs="Times New Roman"/>
          <w:b/>
          <w:bCs/>
          <w:color w:val="000000" w:themeColor="text1"/>
        </w:rPr>
        <w:t>)</w:t>
      </w:r>
      <w:bookmarkEnd w:id="22"/>
    </w:p>
    <w:p w14:paraId="2294F514" w14:textId="77777777" w:rsidR="000B3CC7" w:rsidRPr="0045614E" w:rsidRDefault="000B3CC7" w:rsidP="000B3CC7">
      <w:pPr>
        <w:spacing w:after="100" w:afterAutospacing="1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Agar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Banceuy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0013CF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Smart Heritage</w:t>
      </w:r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berjalan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baik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diperlukan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integrasi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berbagai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perangkat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lunak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lain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Spesifikasi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antarmuka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perangkat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lunak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meliputi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</w:t>
      </w:r>
    </w:p>
    <w:p w14:paraId="478AC0A1" w14:textId="77777777" w:rsidR="000B3CC7" w:rsidRPr="004656BB" w:rsidRDefault="000B3CC7" w:rsidP="000B3CC7">
      <w:pPr>
        <w:pStyle w:val="ListParagraph"/>
        <w:numPr>
          <w:ilvl w:val="0"/>
          <w:numId w:val="4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Operasi</w:t>
      </w:r>
      <w:proofErr w:type="spellEnd"/>
    </w:p>
    <w:p w14:paraId="310CBB74" w14:textId="77777777" w:rsidR="000B3CC7" w:rsidRPr="004656BB" w:rsidRDefault="000B3CC7" w:rsidP="000B3CC7">
      <w:pPr>
        <w:pStyle w:val="ListParagraph"/>
        <w:numPr>
          <w:ilvl w:val="1"/>
          <w:numId w:val="4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: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berbasis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0013CF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web</w:t>
      </w:r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sehingga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diakses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melalui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berbagai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operasi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seperti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Windows, macOS, Android, dan iOS.</w:t>
      </w:r>
    </w:p>
    <w:p w14:paraId="5080183F" w14:textId="77777777" w:rsidR="000B3CC7" w:rsidRPr="0045614E" w:rsidRDefault="000B3CC7" w:rsidP="000B3CC7">
      <w:pPr>
        <w:numPr>
          <w:ilvl w:val="1"/>
          <w:numId w:val="4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Pengembang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: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dikembangkan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Windows 11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lingkungan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utama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pengembangan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5D2F112F" w14:textId="77777777" w:rsidR="000B3CC7" w:rsidRPr="000353E5" w:rsidRDefault="000B3CC7" w:rsidP="000B3CC7">
      <w:pPr>
        <w:numPr>
          <w:ilvl w:val="0"/>
          <w:numId w:val="4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</w:pPr>
      <w:r w:rsidRPr="000353E5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Database Management</w:t>
      </w:r>
    </w:p>
    <w:p w14:paraId="71B33248" w14:textId="77777777" w:rsidR="000B3CC7" w:rsidRPr="0045614E" w:rsidRDefault="000B3CC7" w:rsidP="000B3CC7">
      <w:pPr>
        <w:numPr>
          <w:ilvl w:val="1"/>
          <w:numId w:val="4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MySQL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menyimpan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mengelola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data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pemesanan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serta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wisata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029CD7D1" w14:textId="77777777" w:rsidR="000B3CC7" w:rsidRPr="0045614E" w:rsidRDefault="000B3CC7" w:rsidP="000B3CC7">
      <w:pPr>
        <w:numPr>
          <w:ilvl w:val="1"/>
          <w:numId w:val="4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Data yang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disimpan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mencakup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akun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detail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pemesanan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histori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kunjungan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dan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transaksi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pembayaran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56101084" w14:textId="77777777" w:rsidR="000B3CC7" w:rsidRPr="0045614E" w:rsidRDefault="000B3CC7" w:rsidP="000B3CC7">
      <w:pPr>
        <w:numPr>
          <w:ilvl w:val="0"/>
          <w:numId w:val="4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Bahasa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Pemrograman</w:t>
      </w:r>
      <w:proofErr w:type="spellEnd"/>
    </w:p>
    <w:p w14:paraId="41567C82" w14:textId="77777777" w:rsidR="000B3CC7" w:rsidRPr="0045614E" w:rsidRDefault="000B3CC7" w:rsidP="000B3CC7">
      <w:pPr>
        <w:numPr>
          <w:ilvl w:val="1"/>
          <w:numId w:val="4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353E5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 xml:space="preserve">Backend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PHP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0353E5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 xml:space="preserve"> framework</w:t>
      </w:r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Laravel.</w:t>
      </w:r>
    </w:p>
    <w:p w14:paraId="2DF36EEE" w14:textId="77777777" w:rsidR="000B3CC7" w:rsidRPr="0045614E" w:rsidRDefault="000B3CC7" w:rsidP="000B3CC7">
      <w:pPr>
        <w:numPr>
          <w:ilvl w:val="1"/>
          <w:numId w:val="4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353E5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Frontend</w:t>
      </w:r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dibangun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kombinasi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HTML, CSS, dan JavaScript.</w:t>
      </w:r>
    </w:p>
    <w:p w14:paraId="6EF362EB" w14:textId="77777777" w:rsidR="000B3CC7" w:rsidRPr="0045614E" w:rsidRDefault="000B3CC7" w:rsidP="000B3CC7">
      <w:pPr>
        <w:numPr>
          <w:ilvl w:val="0"/>
          <w:numId w:val="4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C1515F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Browser</w:t>
      </w:r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Didukung</w:t>
      </w:r>
      <w:proofErr w:type="spellEnd"/>
    </w:p>
    <w:p w14:paraId="0A26D5FF" w14:textId="77777777" w:rsidR="000B3CC7" w:rsidRPr="0045614E" w:rsidRDefault="000B3CC7" w:rsidP="000B3CC7">
      <w:pPr>
        <w:numPr>
          <w:ilvl w:val="1"/>
          <w:numId w:val="4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diakses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melalui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berbagai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C1515F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browser</w:t>
      </w:r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tetapi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Google Chrome dan Microsoft Edge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direkomendasikan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pengalaman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lebih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optimal.</w:t>
      </w:r>
    </w:p>
    <w:p w14:paraId="0EEC5E99" w14:textId="77777777" w:rsidR="000B3CC7" w:rsidRPr="0045614E" w:rsidRDefault="000B3CC7" w:rsidP="000B3CC7">
      <w:pPr>
        <w:numPr>
          <w:ilvl w:val="0"/>
          <w:numId w:val="4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Keamanan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Autentikasi</w:t>
      </w:r>
      <w:proofErr w:type="spellEnd"/>
    </w:p>
    <w:p w14:paraId="1CF5C796" w14:textId="77777777" w:rsidR="000B3CC7" w:rsidRPr="0045614E" w:rsidRDefault="000B3CC7" w:rsidP="000B3CC7">
      <w:pPr>
        <w:numPr>
          <w:ilvl w:val="1"/>
          <w:numId w:val="4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middleware Laravel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mengatur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akses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berdasarkan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(</w:t>
      </w:r>
      <w:r w:rsidRPr="00456F4D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Admin</w:t>
      </w:r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Pengelola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0013CF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Homestay</w:t>
      </w:r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dan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).</w:t>
      </w:r>
    </w:p>
    <w:p w14:paraId="1BF67B38" w14:textId="77777777" w:rsidR="000B3CC7" w:rsidRPr="004656BB" w:rsidRDefault="000B3CC7" w:rsidP="000B3CC7">
      <w:pPr>
        <w:numPr>
          <w:ilvl w:val="1"/>
          <w:numId w:val="41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Data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transaksi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diamankan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protokol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HTTPS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mencegah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kebocoran</w:t>
      </w:r>
      <w:proofErr w:type="spellEnd"/>
      <w:r w:rsidRPr="0045614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data.</w:t>
      </w:r>
    </w:p>
    <w:p w14:paraId="59E1CFE2" w14:textId="77777777" w:rsidR="000B3CC7" w:rsidRDefault="000B3CC7" w:rsidP="000B3CC7">
      <w:pPr>
        <w:pStyle w:val="Heading3"/>
        <w:numPr>
          <w:ilvl w:val="2"/>
          <w:numId w:val="1"/>
        </w:numPr>
        <w:spacing w:before="0" w:line="360" w:lineRule="auto"/>
        <w:ind w:left="1440"/>
        <w:rPr>
          <w:rFonts w:ascii="Times New Roman" w:hAnsi="Times New Roman" w:cs="Times New Roman"/>
          <w:b/>
          <w:bCs/>
          <w:color w:val="000000" w:themeColor="text1"/>
        </w:rPr>
      </w:pPr>
      <w:bookmarkStart w:id="23" w:name="_Toc197250915"/>
      <w:proofErr w:type="spellStart"/>
      <w:r w:rsidRPr="0045614E">
        <w:rPr>
          <w:rFonts w:ascii="Times New Roman" w:hAnsi="Times New Roman" w:cs="Times New Roman"/>
          <w:b/>
          <w:bCs/>
          <w:color w:val="000000" w:themeColor="text1"/>
        </w:rPr>
        <w:t>Antarmuka</w:t>
      </w:r>
      <w:proofErr w:type="spellEnd"/>
      <w:r w:rsidRPr="0045614E">
        <w:rPr>
          <w:rFonts w:ascii="Times New Roman" w:hAnsi="Times New Roman" w:cs="Times New Roman"/>
          <w:b/>
          <w:bCs/>
          <w:color w:val="000000" w:themeColor="text1"/>
        </w:rPr>
        <w:t xml:space="preserve"> PK (</w:t>
      </w:r>
      <w:r w:rsidRPr="000353E5">
        <w:rPr>
          <w:rFonts w:ascii="Times New Roman" w:hAnsi="Times New Roman" w:cs="Times New Roman"/>
          <w:b/>
          <w:bCs/>
          <w:i/>
          <w:iCs/>
          <w:color w:val="000000" w:themeColor="text1"/>
        </w:rPr>
        <w:t>Hardware Interface</w:t>
      </w:r>
      <w:r w:rsidRPr="0045614E">
        <w:rPr>
          <w:rFonts w:ascii="Times New Roman" w:hAnsi="Times New Roman" w:cs="Times New Roman"/>
          <w:b/>
          <w:bCs/>
          <w:color w:val="000000" w:themeColor="text1"/>
        </w:rPr>
        <w:t>)</w:t>
      </w:r>
      <w:bookmarkEnd w:id="23"/>
    </w:p>
    <w:p w14:paraId="46F10850" w14:textId="77777777" w:rsidR="000B3CC7" w:rsidRPr="004656BB" w:rsidRDefault="000B3CC7" w:rsidP="000B3CC7">
      <w:pPr>
        <w:spacing w:after="100" w:afterAutospacing="1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Banceuy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Smart Heritage</w:t>
      </w:r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membutuhkan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perangkat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keras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tertentu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agar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digunakan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secara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optimal.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Berikut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adalah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perangkat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digunakan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</w:t>
      </w:r>
    </w:p>
    <w:p w14:paraId="27D8BE87" w14:textId="77777777" w:rsidR="000B3CC7" w:rsidRPr="004656BB" w:rsidRDefault="000B3CC7" w:rsidP="000B3CC7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Perangkat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0353E5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Input</w:t>
      </w:r>
    </w:p>
    <w:p w14:paraId="4112163D" w14:textId="77777777" w:rsidR="000B3CC7" w:rsidRPr="004656BB" w:rsidRDefault="000B3CC7" w:rsidP="000B3CC7">
      <w:pPr>
        <w:pStyle w:val="ListParagraph"/>
        <w:numPr>
          <w:ilvl w:val="1"/>
          <w:numId w:val="4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353E5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Keyboard</w:t>
      </w:r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: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Digunakan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memasukkan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login, data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pemesanan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serta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C1515F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input</w:t>
      </w:r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lainnya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oleh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r w:rsidRPr="00456F4D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admin</w:t>
      </w:r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6DEBE9CA" w14:textId="77777777" w:rsidR="000B3CC7" w:rsidRPr="004656BB" w:rsidRDefault="000B3CC7" w:rsidP="000B3CC7">
      <w:pPr>
        <w:numPr>
          <w:ilvl w:val="1"/>
          <w:numId w:val="4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Mouse: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Digunakan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navigasi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antarmuka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terutama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saat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memilih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paket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wisata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mengisi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formulir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pemesanan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dan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mengelola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data di dashboard </w:t>
      </w:r>
      <w:r w:rsidRPr="00456F4D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admin</w:t>
      </w:r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0E74DD1A" w14:textId="77777777" w:rsidR="000B3CC7" w:rsidRPr="004656BB" w:rsidRDefault="000B3CC7" w:rsidP="000B3CC7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Perangkat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C1515F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Output</w:t>
      </w:r>
    </w:p>
    <w:p w14:paraId="3452E585" w14:textId="77777777" w:rsidR="000B3CC7" w:rsidRPr="004656BB" w:rsidRDefault="000B3CC7" w:rsidP="000B3CC7">
      <w:pPr>
        <w:numPr>
          <w:ilvl w:val="1"/>
          <w:numId w:val="4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Monitor: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Berfungsi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kepada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seperti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detail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pemesanan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status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pembayaran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dan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wisata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6B3BE632" w14:textId="77777777" w:rsidR="000B3CC7" w:rsidRPr="004656BB" w:rsidRDefault="000B3CC7" w:rsidP="000B3CC7">
      <w:pPr>
        <w:numPr>
          <w:ilvl w:val="1"/>
          <w:numId w:val="4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Printer (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opsional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):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digunakan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oleh </w:t>
      </w:r>
      <w:r w:rsidRPr="00456F4D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admin</w:t>
      </w:r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mencetak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laporan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data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pemesanan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jika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diperlukan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73FB05EB" w14:textId="77777777" w:rsidR="000B3CC7" w:rsidRPr="004656BB" w:rsidRDefault="000B3CC7" w:rsidP="000B3CC7">
      <w:pPr>
        <w:numPr>
          <w:ilvl w:val="0"/>
          <w:numId w:val="4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Perangkat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Jaringan</w:t>
      </w:r>
      <w:proofErr w:type="spellEnd"/>
    </w:p>
    <w:p w14:paraId="001F0F05" w14:textId="77777777" w:rsidR="000B3CC7" w:rsidRPr="004656BB" w:rsidRDefault="000B3CC7" w:rsidP="000B3CC7">
      <w:pPr>
        <w:numPr>
          <w:ilvl w:val="1"/>
          <w:numId w:val="4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memerlukan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koneksi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internet agar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mengakses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layanan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secara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online.</w:t>
      </w:r>
    </w:p>
    <w:p w14:paraId="428FF607" w14:textId="77777777" w:rsidR="000B3CC7" w:rsidRPr="000013CF" w:rsidRDefault="000B3CC7" w:rsidP="000B3CC7">
      <w:pPr>
        <w:numPr>
          <w:ilvl w:val="1"/>
          <w:numId w:val="42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0353E5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 xml:space="preserve">Server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berbasis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cloud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digunakan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menyimpan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data dan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mengelola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secara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0353E5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real-time</w:t>
      </w:r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27DE41C3" w14:textId="77777777" w:rsidR="000B3CC7" w:rsidRDefault="000B3CC7" w:rsidP="000B3CC7">
      <w:pPr>
        <w:pStyle w:val="Heading3"/>
        <w:numPr>
          <w:ilvl w:val="2"/>
          <w:numId w:val="1"/>
        </w:numPr>
        <w:spacing w:before="0" w:line="360" w:lineRule="auto"/>
        <w:ind w:left="1440"/>
        <w:rPr>
          <w:rFonts w:ascii="Times New Roman" w:hAnsi="Times New Roman" w:cs="Times New Roman"/>
          <w:b/>
          <w:bCs/>
          <w:color w:val="000000" w:themeColor="text1"/>
        </w:rPr>
      </w:pPr>
      <w:bookmarkStart w:id="24" w:name="_Toc197250916"/>
      <w:proofErr w:type="spellStart"/>
      <w:r w:rsidRPr="0045614E">
        <w:rPr>
          <w:rFonts w:ascii="Times New Roman" w:hAnsi="Times New Roman" w:cs="Times New Roman"/>
          <w:b/>
          <w:bCs/>
          <w:color w:val="000000" w:themeColor="text1"/>
        </w:rPr>
        <w:t>Antarmuka</w:t>
      </w:r>
      <w:proofErr w:type="spellEnd"/>
      <w:r w:rsidRPr="0045614E">
        <w:rPr>
          <w:rFonts w:ascii="Times New Roman" w:hAnsi="Times New Roman" w:cs="Times New Roman"/>
          <w:b/>
          <w:bCs/>
          <w:color w:val="000000" w:themeColor="text1"/>
        </w:rPr>
        <w:t xml:space="preserve"> </w:t>
      </w:r>
      <w:proofErr w:type="spellStart"/>
      <w:r w:rsidRPr="0045614E">
        <w:rPr>
          <w:rFonts w:ascii="Times New Roman" w:hAnsi="Times New Roman" w:cs="Times New Roman"/>
          <w:b/>
          <w:bCs/>
          <w:color w:val="000000" w:themeColor="text1"/>
        </w:rPr>
        <w:t>Komunikasi</w:t>
      </w:r>
      <w:proofErr w:type="spellEnd"/>
      <w:r w:rsidRPr="0045614E">
        <w:rPr>
          <w:rFonts w:ascii="Times New Roman" w:hAnsi="Times New Roman" w:cs="Times New Roman"/>
          <w:b/>
          <w:bCs/>
          <w:color w:val="000000" w:themeColor="text1"/>
        </w:rPr>
        <w:t xml:space="preserve"> (</w:t>
      </w:r>
      <w:r w:rsidRPr="00083109">
        <w:rPr>
          <w:rFonts w:ascii="Times New Roman" w:hAnsi="Times New Roman" w:cs="Times New Roman"/>
          <w:b/>
          <w:bCs/>
          <w:i/>
          <w:iCs/>
          <w:color w:val="000000" w:themeColor="text1"/>
        </w:rPr>
        <w:t>Communication Interface</w:t>
      </w:r>
      <w:r w:rsidRPr="0045614E">
        <w:rPr>
          <w:rFonts w:ascii="Times New Roman" w:hAnsi="Times New Roman" w:cs="Times New Roman"/>
          <w:b/>
          <w:bCs/>
          <w:color w:val="000000" w:themeColor="text1"/>
        </w:rPr>
        <w:t>)</w:t>
      </w:r>
      <w:bookmarkEnd w:id="24"/>
    </w:p>
    <w:p w14:paraId="148DA830" w14:textId="77777777" w:rsidR="000B3CC7" w:rsidRPr="004656BB" w:rsidRDefault="000B3CC7" w:rsidP="000B3CC7">
      <w:pPr>
        <w:spacing w:after="100" w:afterAutospacing="1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Komunikasi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melibatkan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interaksi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antara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unjung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r w:rsidRPr="00456F4D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admin</w:t>
      </w:r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dan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pengelola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083109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homestay</w:t>
      </w:r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Beberapa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elemen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komunikasi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diterapkan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meliputi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</w:t>
      </w:r>
    </w:p>
    <w:p w14:paraId="197A04D1" w14:textId="77777777" w:rsidR="000B3CC7" w:rsidRPr="004656BB" w:rsidRDefault="000B3CC7" w:rsidP="000B3CC7">
      <w:pPr>
        <w:numPr>
          <w:ilvl w:val="0"/>
          <w:numId w:val="4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Protokol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Komunikasi</w:t>
      </w:r>
      <w:proofErr w:type="spellEnd"/>
    </w:p>
    <w:p w14:paraId="7917956C" w14:textId="77777777" w:rsidR="000B3CC7" w:rsidRPr="004656BB" w:rsidRDefault="000B3CC7" w:rsidP="000B3CC7">
      <w:pPr>
        <w:pStyle w:val="ListParagraph"/>
        <w:numPr>
          <w:ilvl w:val="1"/>
          <w:numId w:val="4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protokol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HTTPS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memastikan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komunikasi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antara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r w:rsidRPr="000353E5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server</w:t>
      </w:r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aman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ancaman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peretasan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18CC45BA" w14:textId="77777777" w:rsidR="000B3CC7" w:rsidRPr="004656BB" w:rsidRDefault="000B3CC7" w:rsidP="000B3CC7">
      <w:pPr>
        <w:numPr>
          <w:ilvl w:val="1"/>
          <w:numId w:val="4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API yang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digunakan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komunikasi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antara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frontend dan backend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berbasis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RESTful API.</w:t>
      </w:r>
    </w:p>
    <w:p w14:paraId="6F9B9CDA" w14:textId="77777777" w:rsidR="000B3CC7" w:rsidRPr="004656BB" w:rsidRDefault="000B3CC7" w:rsidP="000B3CC7">
      <w:pPr>
        <w:numPr>
          <w:ilvl w:val="0"/>
          <w:numId w:val="4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Notifikasi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Komunikasi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</w:p>
    <w:p w14:paraId="3FDD3E72" w14:textId="77777777" w:rsidR="000B3CC7" w:rsidRPr="004656BB" w:rsidRDefault="000B3CC7" w:rsidP="000B3CC7">
      <w:pPr>
        <w:numPr>
          <w:ilvl w:val="1"/>
          <w:numId w:val="4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6F4D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Admin</w:t>
      </w:r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Pengelola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4771C6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 xml:space="preserve">Homestay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menerima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notifikasi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otomatis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saat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ada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pemesanan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baru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25B180F2" w14:textId="77777777" w:rsidR="000B3CC7" w:rsidRPr="004656BB" w:rsidRDefault="000B3CC7" w:rsidP="000B3CC7">
      <w:pPr>
        <w:numPr>
          <w:ilvl w:val="1"/>
          <w:numId w:val="4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menerima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konfirmasi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pemesanan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detail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pembayaran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melalui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email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langsung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di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25AC7C1D" w14:textId="77777777" w:rsidR="000B3CC7" w:rsidRPr="004656BB" w:rsidRDefault="000B3CC7" w:rsidP="000B3CC7">
      <w:pPr>
        <w:numPr>
          <w:ilvl w:val="0"/>
          <w:numId w:val="4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Integrasi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Pihak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Ketiga</w:t>
      </w:r>
      <w:proofErr w:type="spellEnd"/>
    </w:p>
    <w:p w14:paraId="652220DA" w14:textId="77777777" w:rsidR="000B3CC7" w:rsidRPr="004656BB" w:rsidRDefault="000B3CC7" w:rsidP="000B3CC7">
      <w:pPr>
        <w:numPr>
          <w:ilvl w:val="1"/>
          <w:numId w:val="4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diintegrasikan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layanan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pihak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ketiga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seperti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WhatsApp API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Email Notification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mengirimkan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penting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kepada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69532D80" w14:textId="77777777" w:rsidR="000B3CC7" w:rsidRPr="004656BB" w:rsidRDefault="000B3CC7" w:rsidP="000B3CC7">
      <w:pPr>
        <w:numPr>
          <w:ilvl w:val="1"/>
          <w:numId w:val="43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Kemungkinan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integrasi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payment gateway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transaksi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pembayaran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online di masa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depan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37056D54" w14:textId="77777777" w:rsidR="000B3CC7" w:rsidRPr="0045614E" w:rsidRDefault="000B3CC7" w:rsidP="000B3CC7">
      <w:pPr>
        <w:pStyle w:val="Heading2"/>
        <w:numPr>
          <w:ilvl w:val="1"/>
          <w:numId w:val="1"/>
        </w:numPr>
        <w:spacing w:line="360" w:lineRule="auto"/>
        <w:ind w:left="709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5" w:name="_Toc197250917"/>
      <w:proofErr w:type="spellStart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>Kebutuhan</w:t>
      </w:r>
      <w:proofErr w:type="spellEnd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proofErr w:type="spellStart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>Fungsional</w:t>
      </w:r>
      <w:bookmarkEnd w:id="25"/>
      <w:proofErr w:type="spellEnd"/>
    </w:p>
    <w:p w14:paraId="66400395" w14:textId="77777777" w:rsidR="000B3CC7" w:rsidRDefault="000B3CC7" w:rsidP="000B3CC7">
      <w:pPr>
        <w:pStyle w:val="Heading3"/>
        <w:numPr>
          <w:ilvl w:val="2"/>
          <w:numId w:val="1"/>
        </w:numPr>
        <w:spacing w:before="0" w:line="360" w:lineRule="auto"/>
        <w:ind w:left="1440"/>
        <w:rPr>
          <w:rFonts w:ascii="Times New Roman" w:hAnsi="Times New Roman" w:cs="Times New Roman"/>
          <w:b/>
          <w:bCs/>
          <w:color w:val="auto"/>
        </w:rPr>
      </w:pPr>
      <w:bookmarkStart w:id="26" w:name="_Toc99287072"/>
      <w:bookmarkStart w:id="27" w:name="_Toc197250918"/>
      <w:proofErr w:type="spellStart"/>
      <w:r w:rsidRPr="0045614E">
        <w:rPr>
          <w:rFonts w:ascii="Times New Roman" w:hAnsi="Times New Roman" w:cs="Times New Roman"/>
          <w:b/>
          <w:bCs/>
          <w:color w:val="auto"/>
        </w:rPr>
        <w:t>Pendahuluan</w:t>
      </w:r>
      <w:bookmarkEnd w:id="26"/>
      <w:bookmarkEnd w:id="27"/>
      <w:proofErr w:type="spellEnd"/>
    </w:p>
    <w:p w14:paraId="40D663B0" w14:textId="77777777" w:rsidR="000B3CC7" w:rsidRPr="004656BB" w:rsidRDefault="000B3CC7" w:rsidP="000B3CC7">
      <w:pPr>
        <w:spacing w:after="100" w:afterAutospacing="1" w:line="360" w:lineRule="auto"/>
        <w:ind w:left="720" w:firstLine="72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Kebutuhan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fungsional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menjelaskan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fitur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fungsi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utama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harus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dimiliki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Banceuy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0013CF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Smart Heritage</w:t>
      </w:r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agar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berjalan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sesuai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tujuan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dikembangkan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memudahkan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pengelolaan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kunjungan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wisata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pemesanan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paket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serta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promosi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budaya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di Kampung Adat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Banceuy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7BBB3ABD" w14:textId="77777777" w:rsidR="000B3CC7" w:rsidRPr="004656BB" w:rsidRDefault="000B3CC7" w:rsidP="000B3CC7">
      <w:pPr>
        <w:spacing w:before="100" w:beforeAutospacing="1" w:after="100" w:afterAutospacing="1"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harus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mampu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</w:t>
      </w:r>
    </w:p>
    <w:p w14:paraId="58C962C3" w14:textId="77777777" w:rsidR="000B3CC7" w:rsidRPr="004656BB" w:rsidRDefault="000B3CC7" w:rsidP="000B3CC7">
      <w:pPr>
        <w:numPr>
          <w:ilvl w:val="0"/>
          <w:numId w:val="6"/>
        </w:numPr>
        <w:tabs>
          <w:tab w:val="clear" w:pos="720"/>
          <w:tab w:val="num" w:pos="1440"/>
        </w:tabs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Mengelola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berbagai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yaitu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456F4D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Admin</w:t>
      </w:r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Pengelola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0013CF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Homestay</w:t>
      </w:r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dan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unjung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40DEC7A7" w14:textId="77777777" w:rsidR="000B3CC7" w:rsidRPr="004656BB" w:rsidRDefault="000B3CC7" w:rsidP="000B3CC7">
      <w:pPr>
        <w:numPr>
          <w:ilvl w:val="0"/>
          <w:numId w:val="6"/>
        </w:numPr>
        <w:tabs>
          <w:tab w:val="clear" w:pos="720"/>
          <w:tab w:val="num" w:pos="1440"/>
        </w:tabs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Memfasilitasi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pemesanan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paket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wisata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penginapan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secara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online.</w:t>
      </w:r>
    </w:p>
    <w:p w14:paraId="3D9E3253" w14:textId="77777777" w:rsidR="000B3CC7" w:rsidRPr="004656BB" w:rsidRDefault="000B3CC7" w:rsidP="000B3CC7">
      <w:pPr>
        <w:numPr>
          <w:ilvl w:val="0"/>
          <w:numId w:val="6"/>
        </w:numPr>
        <w:tabs>
          <w:tab w:val="clear" w:pos="720"/>
          <w:tab w:val="num" w:pos="1440"/>
        </w:tabs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Menyediakan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wisata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budaya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secara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lengkap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78FD8020" w14:textId="77777777" w:rsidR="000B3CC7" w:rsidRPr="004656BB" w:rsidRDefault="000B3CC7" w:rsidP="000B3CC7">
      <w:pPr>
        <w:numPr>
          <w:ilvl w:val="0"/>
          <w:numId w:val="6"/>
        </w:numPr>
        <w:tabs>
          <w:tab w:val="clear" w:pos="720"/>
          <w:tab w:val="num" w:pos="1440"/>
        </w:tabs>
        <w:spacing w:before="100" w:beforeAutospacing="1" w:after="100" w:afterAutospacing="1" w:line="360" w:lineRule="auto"/>
        <w:ind w:left="144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Mengelola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kunjungan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baik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302953FF" w14:textId="77777777" w:rsidR="000B3CC7" w:rsidRPr="00C1515F" w:rsidRDefault="000B3CC7" w:rsidP="000B3CC7">
      <w:pPr>
        <w:pStyle w:val="Heading3"/>
        <w:numPr>
          <w:ilvl w:val="2"/>
          <w:numId w:val="1"/>
        </w:numPr>
        <w:spacing w:before="0" w:line="360" w:lineRule="auto"/>
        <w:ind w:left="1440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28" w:name="_Toc99287073"/>
      <w:bookmarkStart w:id="29" w:name="_Toc197250919"/>
      <w:r w:rsidRPr="00C1515F">
        <w:rPr>
          <w:rFonts w:ascii="Times New Roman" w:hAnsi="Times New Roman" w:cs="Times New Roman"/>
          <w:b/>
          <w:bCs/>
          <w:i/>
          <w:iCs/>
          <w:color w:val="auto"/>
        </w:rPr>
        <w:t>Input</w:t>
      </w:r>
      <w:bookmarkEnd w:id="28"/>
      <w:bookmarkEnd w:id="29"/>
    </w:p>
    <w:p w14:paraId="3C882797" w14:textId="77777777" w:rsidR="000B3CC7" w:rsidRPr="004656BB" w:rsidRDefault="000B3CC7" w:rsidP="000B3CC7">
      <w:pPr>
        <w:spacing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menerima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C1515F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input</w:t>
      </w:r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dari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berbagai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antara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lain:</w:t>
      </w:r>
    </w:p>
    <w:p w14:paraId="4E63B069" w14:textId="77777777" w:rsidR="000B3CC7" w:rsidRPr="004656BB" w:rsidRDefault="000B3CC7" w:rsidP="000B3CC7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Umum</w:t>
      </w:r>
      <w:proofErr w:type="spellEnd"/>
    </w:p>
    <w:p w14:paraId="61737CD7" w14:textId="77777777" w:rsidR="000B3CC7" w:rsidRDefault="000B3CC7" w:rsidP="000B3CC7">
      <w:pPr>
        <w:pStyle w:val="ListParagraph"/>
        <w:numPr>
          <w:ilvl w:val="1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Melakukan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pendaftaran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akun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26893600" w14:textId="77777777" w:rsidR="000B3CC7" w:rsidRPr="004656BB" w:rsidRDefault="000B3CC7" w:rsidP="000B3CC7">
      <w:pPr>
        <w:pStyle w:val="ListParagraph"/>
        <w:numPr>
          <w:ilvl w:val="1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Melakukan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login, logout</w:t>
      </w:r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78E95512" w14:textId="77777777" w:rsidR="000B3CC7" w:rsidRDefault="000B3CC7" w:rsidP="000B3CC7">
      <w:pPr>
        <w:pStyle w:val="ListParagraph"/>
        <w:numPr>
          <w:ilvl w:val="1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Melalukan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paket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wisata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2A7180C9" w14:textId="77777777" w:rsidR="000B3CC7" w:rsidRDefault="000B3CC7" w:rsidP="000B3CC7">
      <w:pPr>
        <w:pStyle w:val="ListParagraph"/>
        <w:numPr>
          <w:ilvl w:val="1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seputar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Banceuy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5F667290" w14:textId="77777777" w:rsidR="000B3CC7" w:rsidRDefault="000B3CC7" w:rsidP="000B3CC7">
      <w:pPr>
        <w:pStyle w:val="ListParagraph"/>
        <w:numPr>
          <w:ilvl w:val="1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paket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secara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online.</w:t>
      </w:r>
    </w:p>
    <w:p w14:paraId="7845EC74" w14:textId="77777777" w:rsidR="000B3CC7" w:rsidRDefault="000B3CC7" w:rsidP="000B3CC7">
      <w:pPr>
        <w:pStyle w:val="ListParagraph"/>
        <w:numPr>
          <w:ilvl w:val="1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buku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kunjungan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2D8D1ECB" w14:textId="77777777" w:rsidR="000B3CC7" w:rsidRPr="00591B67" w:rsidRDefault="000B3CC7" w:rsidP="000B3CC7">
      <w:pPr>
        <w:pStyle w:val="ListParagraph"/>
        <w:numPr>
          <w:ilvl w:val="1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591B67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Homestay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.</w:t>
      </w:r>
    </w:p>
    <w:p w14:paraId="19E326F1" w14:textId="77777777" w:rsidR="000B3CC7" w:rsidRPr="004656BB" w:rsidRDefault="000B3CC7" w:rsidP="000B3CC7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Pengelola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0013CF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Homestay</w:t>
      </w:r>
    </w:p>
    <w:p w14:paraId="3A59B32F" w14:textId="77777777" w:rsidR="000B3CC7" w:rsidRPr="004656BB" w:rsidRDefault="000B3CC7" w:rsidP="000B3CC7">
      <w:pPr>
        <w:numPr>
          <w:ilvl w:val="1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Memasukkan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ketersediaan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kamar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harga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1E3BDE6E" w14:textId="77777777" w:rsidR="000B3CC7" w:rsidRPr="004656BB" w:rsidRDefault="000B3CC7" w:rsidP="000B3CC7">
      <w:pPr>
        <w:numPr>
          <w:ilvl w:val="1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Mengelola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daftar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pemesanan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9F3099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Homestay</w:t>
      </w:r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79D0D8F5" w14:textId="77777777" w:rsidR="000B3CC7" w:rsidRPr="00456F4D" w:rsidRDefault="000B3CC7" w:rsidP="000B3CC7">
      <w:pPr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</w:pPr>
      <w:r w:rsidRPr="00456F4D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Admin</w:t>
      </w:r>
    </w:p>
    <w:p w14:paraId="5C201548" w14:textId="77777777" w:rsidR="000B3CC7" w:rsidRDefault="000B3CC7" w:rsidP="000B3CC7">
      <w:pPr>
        <w:numPr>
          <w:ilvl w:val="1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Mengelola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data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55DD42BF" w14:textId="77777777" w:rsidR="000B3CC7" w:rsidRDefault="000B3CC7" w:rsidP="000B3CC7">
      <w:pPr>
        <w:numPr>
          <w:ilvl w:val="1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paket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24568031" w14:textId="77777777" w:rsidR="000B3CC7" w:rsidRPr="004656BB" w:rsidRDefault="000B3CC7" w:rsidP="000B3CC7">
      <w:pPr>
        <w:numPr>
          <w:ilvl w:val="1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9F3099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Homestay.</w:t>
      </w:r>
    </w:p>
    <w:p w14:paraId="2580935F" w14:textId="77777777" w:rsidR="000B3CC7" w:rsidRDefault="000B3CC7" w:rsidP="000B3CC7">
      <w:pPr>
        <w:numPr>
          <w:ilvl w:val="1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Memasukkan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tentang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budaya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wisata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di Kampung Adat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Banceuy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50A2667F" w14:textId="77777777" w:rsidR="000B3CC7" w:rsidRDefault="000B3CC7" w:rsidP="000B3CC7">
      <w:pPr>
        <w:pStyle w:val="ListParagraph"/>
        <w:numPr>
          <w:ilvl w:val="0"/>
          <w:numId w:val="7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Midtrans</w:t>
      </w:r>
      <w:proofErr w:type="spellEnd"/>
    </w:p>
    <w:p w14:paraId="0142FED1" w14:textId="77777777" w:rsidR="000B3CC7" w:rsidRDefault="000B3CC7" w:rsidP="000B3CC7">
      <w:pPr>
        <w:pStyle w:val="ListParagraph"/>
        <w:numPr>
          <w:ilvl w:val="3"/>
          <w:numId w:val="1"/>
        </w:numPr>
        <w:spacing w:before="100" w:beforeAutospacing="1" w:after="100" w:afterAutospacing="1" w:line="360" w:lineRule="auto"/>
        <w:ind w:left="1560" w:hanging="426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verifikasi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Pembayaran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023641E4" w14:textId="77777777" w:rsidR="000B3CC7" w:rsidRDefault="000B3CC7" w:rsidP="000B3CC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768A7083" w14:textId="77777777" w:rsidR="000B3CC7" w:rsidRPr="009F3099" w:rsidRDefault="000B3CC7" w:rsidP="000B3CC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380B4F21" w14:textId="77777777" w:rsidR="000B3CC7" w:rsidRDefault="000B3CC7" w:rsidP="000B3CC7">
      <w:pPr>
        <w:pStyle w:val="Heading3"/>
        <w:numPr>
          <w:ilvl w:val="2"/>
          <w:numId w:val="1"/>
        </w:numPr>
        <w:spacing w:before="0" w:line="360" w:lineRule="auto"/>
        <w:ind w:left="1440"/>
        <w:rPr>
          <w:rFonts w:ascii="Times New Roman" w:hAnsi="Times New Roman" w:cs="Times New Roman"/>
          <w:b/>
          <w:bCs/>
          <w:color w:val="auto"/>
        </w:rPr>
      </w:pPr>
      <w:bookmarkStart w:id="30" w:name="_Toc99287074"/>
      <w:bookmarkStart w:id="31" w:name="_Toc197250920"/>
      <w:r w:rsidRPr="0045614E">
        <w:rPr>
          <w:rFonts w:ascii="Times New Roman" w:hAnsi="Times New Roman" w:cs="Times New Roman"/>
          <w:b/>
          <w:bCs/>
          <w:color w:val="auto"/>
        </w:rPr>
        <w:t>Proses</w:t>
      </w:r>
      <w:bookmarkEnd w:id="30"/>
      <w:bookmarkEnd w:id="31"/>
    </w:p>
    <w:p w14:paraId="24E7881F" w14:textId="77777777" w:rsidR="000B3CC7" w:rsidRPr="004656BB" w:rsidRDefault="000B3CC7" w:rsidP="000B3CC7">
      <w:pPr>
        <w:spacing w:after="100" w:afterAutospacing="1" w:line="360" w:lineRule="auto"/>
        <w:ind w:left="72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memproses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berbagai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aktivitas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utama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di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antaranya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</w:t>
      </w:r>
    </w:p>
    <w:p w14:paraId="615DCCA6" w14:textId="77777777" w:rsidR="000B3CC7" w:rsidRPr="004656BB" w:rsidRDefault="000B3CC7" w:rsidP="000B3CC7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Manajemen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</w:p>
    <w:p w14:paraId="6680EFC4" w14:textId="77777777" w:rsidR="000B3CC7" w:rsidRPr="004656BB" w:rsidRDefault="000B3CC7" w:rsidP="000B3CC7">
      <w:pPr>
        <w:pStyle w:val="ListParagraph"/>
        <w:numPr>
          <w:ilvl w:val="1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6F4D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Admin</w:t>
      </w:r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membuat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mengubah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dan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menghapus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akun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7B7B2EE1" w14:textId="77777777" w:rsidR="000B3CC7" w:rsidRDefault="000B3CC7" w:rsidP="000B3CC7">
      <w:pPr>
        <w:numPr>
          <w:ilvl w:val="1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melakukan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login dan logout.</w:t>
      </w:r>
    </w:p>
    <w:p w14:paraId="3FC27788" w14:textId="77777777" w:rsidR="000B3CC7" w:rsidRDefault="000B3CC7" w:rsidP="000B3CC7">
      <w:pPr>
        <w:numPr>
          <w:ilvl w:val="1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Pengelola</w:t>
      </w:r>
      <w:proofErr w:type="spellEnd"/>
      <w:r w:rsidRPr="00E55DE3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 xml:space="preserve"> Homestay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mengelola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E55DE3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Homestay</w:t>
      </w:r>
      <w:r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yang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masuk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227077BF" w14:textId="77777777" w:rsidR="000B3CC7" w:rsidRPr="004656BB" w:rsidRDefault="000B3CC7" w:rsidP="000B3CC7">
      <w:pPr>
        <w:numPr>
          <w:ilvl w:val="1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melakukan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login, logout,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paket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pesan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homestay dan juga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mengisi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buku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kunjungan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revieuw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4FAE9DF9" w14:textId="77777777" w:rsidR="000B3CC7" w:rsidRPr="004656BB" w:rsidRDefault="000B3CC7" w:rsidP="000B3CC7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Pemesanan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Pengelolaan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Wisata</w:t>
      </w:r>
      <w:proofErr w:type="spellEnd"/>
    </w:p>
    <w:p w14:paraId="78EF2D26" w14:textId="77777777" w:rsidR="000B3CC7" w:rsidRPr="004656BB" w:rsidRDefault="000B3CC7" w:rsidP="000B3CC7">
      <w:pPr>
        <w:numPr>
          <w:ilvl w:val="1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unjung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memilih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paket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wisata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melakukan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pemesanan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0AA406E4" w14:textId="77777777" w:rsidR="000B3CC7" w:rsidRPr="004656BB" w:rsidRDefault="000B3CC7" w:rsidP="000B3CC7">
      <w:pPr>
        <w:numPr>
          <w:ilvl w:val="1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mencatat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pesanan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termasuk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tanggal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kunjungan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jumlah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ngunjung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dan detail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pembayaran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51A90483" w14:textId="77777777" w:rsidR="000B3CC7" w:rsidRPr="004656BB" w:rsidRDefault="000B3CC7" w:rsidP="000B3CC7">
      <w:pPr>
        <w:numPr>
          <w:ilvl w:val="1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Pengelola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0013CF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Homestay</w:t>
      </w:r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menerima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pemesanan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0013CF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homestay</w:t>
      </w:r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5C1EEB75" w14:textId="77777777" w:rsidR="000B3CC7" w:rsidRPr="004656BB" w:rsidRDefault="000B3CC7" w:rsidP="000B3CC7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Notifikasi</w:t>
      </w:r>
      <w:proofErr w:type="spellEnd"/>
    </w:p>
    <w:p w14:paraId="293BC77D" w14:textId="77777777" w:rsidR="000B3CC7" w:rsidRPr="004656BB" w:rsidRDefault="000B3CC7" w:rsidP="000B3CC7">
      <w:pPr>
        <w:numPr>
          <w:ilvl w:val="1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menerima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konfirmasi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otomatis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setelah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pemesanan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berhasil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7560D408" w14:textId="77777777" w:rsidR="000B3CC7" w:rsidRPr="004656BB" w:rsidRDefault="000B3CC7" w:rsidP="000B3CC7">
      <w:pPr>
        <w:numPr>
          <w:ilvl w:val="1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6F4D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Admin</w:t>
      </w:r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pengelola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0013CF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homestay</w:t>
      </w:r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mendapatkan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notifikasi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pemesanan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baru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1EB33E01" w14:textId="77777777" w:rsidR="000B3CC7" w:rsidRPr="004656BB" w:rsidRDefault="000B3CC7" w:rsidP="000B3CC7">
      <w:pPr>
        <w:numPr>
          <w:ilvl w:val="0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Manajemen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Budaya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Wisata</w:t>
      </w:r>
      <w:proofErr w:type="spellEnd"/>
    </w:p>
    <w:p w14:paraId="5D5E7305" w14:textId="77777777" w:rsidR="000B3CC7" w:rsidRPr="004656BB" w:rsidRDefault="000B3CC7" w:rsidP="000B3CC7">
      <w:pPr>
        <w:numPr>
          <w:ilvl w:val="1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6F4D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Admin</w:t>
      </w:r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mengunggah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sejarah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tradisi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dan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budaya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lokal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0B6F6BAC" w14:textId="77777777" w:rsidR="000B3CC7" w:rsidRDefault="000B3CC7" w:rsidP="000B3CC7">
      <w:pPr>
        <w:numPr>
          <w:ilvl w:val="1"/>
          <w:numId w:val="8"/>
        </w:num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mengakses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mengenai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atraksi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wisata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kuliner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permainan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tradisional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dan event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lokal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4C826BB1" w14:textId="77777777" w:rsidR="000B3CC7" w:rsidRPr="004656BB" w:rsidRDefault="000B3CC7" w:rsidP="000B3CC7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</w:p>
    <w:p w14:paraId="426A46B5" w14:textId="77777777" w:rsidR="000B3CC7" w:rsidRPr="00C1515F" w:rsidRDefault="000B3CC7" w:rsidP="000B3CC7">
      <w:pPr>
        <w:pStyle w:val="Heading3"/>
        <w:numPr>
          <w:ilvl w:val="2"/>
          <w:numId w:val="1"/>
        </w:numPr>
        <w:spacing w:before="0" w:line="360" w:lineRule="auto"/>
        <w:ind w:left="1440"/>
        <w:rPr>
          <w:rFonts w:ascii="Times New Roman" w:hAnsi="Times New Roman" w:cs="Times New Roman"/>
          <w:b/>
          <w:bCs/>
          <w:i/>
          <w:iCs/>
          <w:color w:val="auto"/>
        </w:rPr>
      </w:pPr>
      <w:bookmarkStart w:id="32" w:name="_Toc99287075"/>
      <w:bookmarkStart w:id="33" w:name="_Toc197250921"/>
      <w:r w:rsidRPr="00C1515F">
        <w:rPr>
          <w:rFonts w:ascii="Times New Roman" w:hAnsi="Times New Roman" w:cs="Times New Roman"/>
          <w:b/>
          <w:bCs/>
          <w:i/>
          <w:iCs/>
          <w:color w:val="auto"/>
        </w:rPr>
        <w:t>Output</w:t>
      </w:r>
      <w:bookmarkEnd w:id="32"/>
      <w:bookmarkEnd w:id="33"/>
    </w:p>
    <w:p w14:paraId="02276CB1" w14:textId="77777777" w:rsidR="000B3CC7" w:rsidRPr="004656BB" w:rsidRDefault="000B3CC7" w:rsidP="000B3CC7">
      <w:pPr>
        <w:spacing w:after="100" w:afterAutospacing="1" w:line="360" w:lineRule="auto"/>
        <w:ind w:left="36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menghasilkan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berbagai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C1515F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output</w:t>
      </w:r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seperti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</w:t>
      </w:r>
    </w:p>
    <w:p w14:paraId="3D817B19" w14:textId="77777777" w:rsidR="000B3CC7" w:rsidRDefault="000B3CC7" w:rsidP="000B3CC7">
      <w:pPr>
        <w:numPr>
          <w:ilvl w:val="0"/>
          <w:numId w:val="9"/>
        </w:numPr>
        <w:tabs>
          <w:tab w:val="clear" w:pos="720"/>
          <w:tab w:val="num" w:pos="1080"/>
        </w:tabs>
        <w:spacing w:after="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Konfirmasi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Pemesanan</w:t>
      </w:r>
      <w:proofErr w:type="spellEnd"/>
    </w:p>
    <w:p w14:paraId="2B5C3BC9" w14:textId="77777777" w:rsidR="000B3CC7" w:rsidRPr="008848F1" w:rsidRDefault="000B3CC7" w:rsidP="000B3CC7">
      <w:pPr>
        <w:spacing w:after="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Email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notifikasi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dikirimkan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setelah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melakukan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pemesanan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wisata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0013CF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homestay</w:t>
      </w:r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0C6E665D" w14:textId="77777777" w:rsidR="000B3CC7" w:rsidRDefault="000B3CC7" w:rsidP="000B3CC7">
      <w:pPr>
        <w:pStyle w:val="ListParagraph"/>
        <w:numPr>
          <w:ilvl w:val="0"/>
          <w:numId w:val="9"/>
        </w:numPr>
        <w:tabs>
          <w:tab w:val="clear" w:pos="720"/>
          <w:tab w:val="num" w:pos="1080"/>
        </w:tabs>
        <w:spacing w:after="100" w:afterAutospacing="1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Laporan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Data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</w:p>
    <w:p w14:paraId="0259B72F" w14:textId="77777777" w:rsidR="000B3CC7" w:rsidRPr="00E43314" w:rsidRDefault="000B3CC7" w:rsidP="000B3CC7">
      <w:pPr>
        <w:pStyle w:val="ListParagraph"/>
        <w:spacing w:after="0" w:line="360" w:lineRule="auto"/>
        <w:ind w:left="1080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56F4D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Admin</w:t>
      </w:r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laporan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jumlah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paket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wisata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dipilih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serta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jumlah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transaksi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telah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terjadi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46D53ECB" w14:textId="77777777" w:rsidR="000B3CC7" w:rsidRDefault="000B3CC7" w:rsidP="000B3CC7">
      <w:pPr>
        <w:numPr>
          <w:ilvl w:val="0"/>
          <w:numId w:val="9"/>
        </w:numPr>
        <w:tabs>
          <w:tab w:val="clear" w:pos="720"/>
          <w:tab w:val="num" w:pos="1080"/>
        </w:tabs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Dashboard </w:t>
      </w:r>
      <w:r w:rsidRPr="00456F4D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Admin</w:t>
      </w:r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</w:p>
    <w:p w14:paraId="7DD6DED7" w14:textId="77777777" w:rsidR="000B3CC7" w:rsidRPr="004656BB" w:rsidRDefault="000B3CC7" w:rsidP="000B3CC7">
      <w:p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Menampilkan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data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pengunjung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paket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pemesanan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homestay.</w:t>
      </w:r>
    </w:p>
    <w:p w14:paraId="372FE0EE" w14:textId="77777777" w:rsidR="000B3CC7" w:rsidRDefault="000B3CC7" w:rsidP="000B3CC7">
      <w:pPr>
        <w:numPr>
          <w:ilvl w:val="0"/>
          <w:numId w:val="9"/>
        </w:numPr>
        <w:tabs>
          <w:tab w:val="clear" w:pos="720"/>
          <w:tab w:val="num" w:pos="1080"/>
        </w:tabs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Tampilan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Wisata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Budaya</w:t>
      </w:r>
      <w:proofErr w:type="spellEnd"/>
    </w:p>
    <w:p w14:paraId="42D4E9FF" w14:textId="77777777" w:rsidR="000B3CC7" w:rsidRPr="004656BB" w:rsidRDefault="000B3CC7" w:rsidP="000B3CC7">
      <w:pPr>
        <w:spacing w:after="0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melihat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halaman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berisi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informasi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lengkap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tentang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sejarah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tradisi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kuliner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dan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atraksi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di Kampung Adat </w:t>
      </w:r>
      <w:proofErr w:type="spellStart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Banceuy</w:t>
      </w:r>
      <w:proofErr w:type="spellEnd"/>
      <w:r w:rsidRPr="004656BB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7D21A5D0" w14:textId="77777777" w:rsidR="000B3CC7" w:rsidRPr="004656BB" w:rsidRDefault="000B3CC7" w:rsidP="000B3CC7"/>
    <w:p w14:paraId="0EE31606" w14:textId="77777777" w:rsidR="000B3CC7" w:rsidRPr="00083109" w:rsidRDefault="000B3CC7" w:rsidP="000B3CC7">
      <w:pPr>
        <w:pStyle w:val="Heading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4" w:name="_Toc197250922"/>
      <w:proofErr w:type="spellStart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>Kebutuhan</w:t>
      </w:r>
      <w:proofErr w:type="spellEnd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Non </w:t>
      </w:r>
      <w:proofErr w:type="spellStart"/>
      <w:r w:rsidRPr="0045614E">
        <w:rPr>
          <w:rFonts w:ascii="Times New Roman" w:hAnsi="Times New Roman" w:cs="Times New Roman"/>
          <w:b/>
          <w:bCs/>
          <w:color w:val="auto"/>
          <w:sz w:val="24"/>
          <w:szCs w:val="24"/>
        </w:rPr>
        <w:t>Fungsional</w:t>
      </w:r>
      <w:bookmarkEnd w:id="34"/>
      <w:proofErr w:type="spellEnd"/>
    </w:p>
    <w:tbl>
      <w:tblPr>
        <w:tblStyle w:val="TableGrid"/>
        <w:tblW w:w="0" w:type="auto"/>
        <w:tblInd w:w="900" w:type="dxa"/>
        <w:tblLook w:val="04A0" w:firstRow="1" w:lastRow="0" w:firstColumn="1" w:lastColumn="0" w:noHBand="0" w:noVBand="1"/>
      </w:tblPr>
      <w:tblGrid>
        <w:gridCol w:w="2916"/>
        <w:gridCol w:w="4445"/>
      </w:tblGrid>
      <w:tr w:rsidR="000B3CC7" w:rsidRPr="0045614E" w14:paraId="3A142312" w14:textId="77777777" w:rsidTr="005E62F5">
        <w:tc>
          <w:tcPr>
            <w:tcW w:w="3348" w:type="dxa"/>
          </w:tcPr>
          <w:p w14:paraId="38D0A897" w14:textId="77777777" w:rsidR="000B3CC7" w:rsidRPr="0045614E" w:rsidRDefault="000B3CC7" w:rsidP="005E62F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14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Parameter</w:t>
            </w:r>
          </w:p>
        </w:tc>
        <w:tc>
          <w:tcPr>
            <w:tcW w:w="5220" w:type="dxa"/>
          </w:tcPr>
          <w:p w14:paraId="37E07C7A" w14:textId="77777777" w:rsidR="000B3CC7" w:rsidRPr="0045614E" w:rsidRDefault="000B3CC7" w:rsidP="005E62F5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45614E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Requirements</w:t>
            </w:r>
          </w:p>
        </w:tc>
      </w:tr>
      <w:tr w:rsidR="000B3CC7" w:rsidRPr="0045614E" w14:paraId="4C4ECC64" w14:textId="77777777" w:rsidTr="005E62F5">
        <w:tc>
          <w:tcPr>
            <w:tcW w:w="3348" w:type="dxa"/>
          </w:tcPr>
          <w:p w14:paraId="31923FB5" w14:textId="77777777" w:rsidR="000B3CC7" w:rsidRPr="0045614E" w:rsidRDefault="000B3CC7" w:rsidP="005E62F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614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Availability</w:t>
            </w:r>
          </w:p>
        </w:tc>
        <w:tc>
          <w:tcPr>
            <w:tcW w:w="5220" w:type="dxa"/>
          </w:tcPr>
          <w:p w14:paraId="52A2D83F" w14:textId="77777777" w:rsidR="000B3CC7" w:rsidRPr="0045614E" w:rsidRDefault="000B3CC7" w:rsidP="005E62F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diakses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secara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24/7,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terutama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musim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liburan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memfasilitasi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pemesanan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wisata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B3CC7" w:rsidRPr="0045614E" w14:paraId="3C9AC364" w14:textId="77777777" w:rsidTr="005E62F5">
        <w:tc>
          <w:tcPr>
            <w:tcW w:w="3348" w:type="dxa"/>
          </w:tcPr>
          <w:p w14:paraId="0603FA90" w14:textId="77777777" w:rsidR="000B3CC7" w:rsidRPr="0045614E" w:rsidRDefault="000B3CC7" w:rsidP="005E62F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614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Portability</w:t>
            </w:r>
          </w:p>
        </w:tc>
        <w:tc>
          <w:tcPr>
            <w:tcW w:w="5220" w:type="dxa"/>
          </w:tcPr>
          <w:p w14:paraId="61B01ECF" w14:textId="77777777" w:rsidR="000B3CC7" w:rsidRPr="0045614E" w:rsidRDefault="000B3CC7" w:rsidP="005E62F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berbasis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0013CF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web</w:t>
            </w:r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sehingga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diakses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melalui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perangkat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komputer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, tablet, dan smartphone.</w:t>
            </w:r>
          </w:p>
        </w:tc>
      </w:tr>
      <w:tr w:rsidR="000B3CC7" w:rsidRPr="0045614E" w14:paraId="05D20057" w14:textId="77777777" w:rsidTr="005E62F5">
        <w:tc>
          <w:tcPr>
            <w:tcW w:w="3348" w:type="dxa"/>
          </w:tcPr>
          <w:p w14:paraId="1846A527" w14:textId="77777777" w:rsidR="000B3CC7" w:rsidRPr="0045614E" w:rsidRDefault="000B3CC7" w:rsidP="005E62F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45614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Ergonomy</w:t>
            </w:r>
            <w:proofErr w:type="spellEnd"/>
          </w:p>
        </w:tc>
        <w:tc>
          <w:tcPr>
            <w:tcW w:w="5220" w:type="dxa"/>
          </w:tcPr>
          <w:p w14:paraId="693A8A21" w14:textId="77777777" w:rsidR="000B3CC7" w:rsidRPr="0045614E" w:rsidRDefault="000B3CC7" w:rsidP="005E62F5">
            <w:pPr>
              <w:pStyle w:val="ListParagraph"/>
              <w:spacing w:line="360" w:lineRule="auto"/>
              <w:ind w:left="0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Antarmuka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dirancang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mudah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digunakan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navigasi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sederhana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tampilan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responsif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B3CC7" w:rsidRPr="0045614E" w14:paraId="401F6029" w14:textId="77777777" w:rsidTr="005E62F5">
        <w:tc>
          <w:tcPr>
            <w:tcW w:w="3348" w:type="dxa"/>
          </w:tcPr>
          <w:p w14:paraId="6463AFBE" w14:textId="77777777" w:rsidR="000B3CC7" w:rsidRPr="0045614E" w:rsidRDefault="000B3CC7" w:rsidP="005E62F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614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Security</w:t>
            </w:r>
            <w:r w:rsidRPr="0045614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ab/>
            </w:r>
          </w:p>
        </w:tc>
        <w:tc>
          <w:tcPr>
            <w:tcW w:w="5220" w:type="dxa"/>
          </w:tcPr>
          <w:p w14:paraId="5F59F752" w14:textId="77777777" w:rsidR="000B3CC7" w:rsidRPr="008848F1" w:rsidRDefault="000B3CC7" w:rsidP="005E62F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autentikasi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(login dan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peran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berdasarkan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  <w:p w14:paraId="1971E2D4" w14:textId="77777777" w:rsidR="000B3CC7" w:rsidRPr="008848F1" w:rsidRDefault="000B3CC7" w:rsidP="005E62F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- Data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transaksi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diamankan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protokol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HTTPS.</w:t>
            </w:r>
          </w:p>
          <w:p w14:paraId="411790EB" w14:textId="77777777" w:rsidR="000B3CC7" w:rsidRPr="0045614E" w:rsidRDefault="000B3CC7" w:rsidP="005E62F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- </w:t>
            </w:r>
            <w:r w:rsidRPr="00456F4D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Admin</w:t>
            </w:r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kontrol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penuh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atas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pengelolaan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pemesanan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B3CC7" w:rsidRPr="0045614E" w14:paraId="1411EED2" w14:textId="77777777" w:rsidTr="005E62F5">
        <w:tc>
          <w:tcPr>
            <w:tcW w:w="3348" w:type="dxa"/>
          </w:tcPr>
          <w:p w14:paraId="0EB8E81A" w14:textId="77777777" w:rsidR="000B3CC7" w:rsidRPr="0045614E" w:rsidRDefault="000B3CC7" w:rsidP="005E62F5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5614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 xml:space="preserve">Bahasa </w:t>
            </w:r>
            <w:proofErr w:type="spellStart"/>
            <w:r w:rsidRPr="0045614E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Komunikasi</w:t>
            </w:r>
            <w:proofErr w:type="spellEnd"/>
          </w:p>
        </w:tc>
        <w:tc>
          <w:tcPr>
            <w:tcW w:w="5220" w:type="dxa"/>
          </w:tcPr>
          <w:p w14:paraId="66ACF3CD" w14:textId="77777777" w:rsidR="000B3CC7" w:rsidRPr="0045614E" w:rsidRDefault="000B3CC7" w:rsidP="005E62F5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Bahasa Indonesia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bahasa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utama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antarmuka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kemungkinan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tambahan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Bahasa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Inggris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wisatawan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mancanegara</w:t>
            </w:r>
            <w:proofErr w:type="spellEnd"/>
            <w:r w:rsidRPr="008848F1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0F039E9F" w14:textId="77777777" w:rsidR="000B3CC7" w:rsidRPr="0045614E" w:rsidRDefault="000B3CC7" w:rsidP="000B3CC7">
      <w:pPr>
        <w:pStyle w:val="ListParagraph"/>
        <w:spacing w:line="360" w:lineRule="auto"/>
        <w:ind w:left="1260"/>
        <w:rPr>
          <w:rFonts w:ascii="Times New Roman" w:hAnsi="Times New Roman" w:cs="Times New Roman"/>
          <w:sz w:val="24"/>
          <w:szCs w:val="24"/>
        </w:rPr>
      </w:pPr>
    </w:p>
    <w:p w14:paraId="18E8F34F" w14:textId="77777777" w:rsidR="000B3CC7" w:rsidRPr="000353E5" w:rsidRDefault="000B3CC7" w:rsidP="000B3CC7">
      <w:pPr>
        <w:pStyle w:val="Heading2"/>
        <w:numPr>
          <w:ilvl w:val="1"/>
          <w:numId w:val="1"/>
        </w:numPr>
        <w:spacing w:line="360" w:lineRule="auto"/>
        <w:ind w:left="720"/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</w:pPr>
      <w:bookmarkStart w:id="35" w:name="_Toc197250923"/>
      <w:r w:rsidRPr="000353E5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Design Constraints</w:t>
      </w:r>
      <w:bookmarkEnd w:id="35"/>
    </w:p>
    <w:p w14:paraId="3BCAE45B" w14:textId="77777777" w:rsidR="000B3CC7" w:rsidRPr="000353E5" w:rsidRDefault="000B3CC7" w:rsidP="000B3CC7">
      <w:pPr>
        <w:pStyle w:val="Heading3"/>
        <w:numPr>
          <w:ilvl w:val="2"/>
          <w:numId w:val="1"/>
        </w:numPr>
        <w:spacing w:line="360" w:lineRule="auto"/>
        <w:ind w:left="1440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bookmarkStart w:id="36" w:name="_Toc197250924"/>
      <w:r w:rsidRPr="000353E5">
        <w:rPr>
          <w:rFonts w:ascii="Times New Roman" w:hAnsi="Times New Roman" w:cs="Times New Roman"/>
          <w:b/>
          <w:bCs/>
          <w:i/>
          <w:iCs/>
          <w:color w:val="000000" w:themeColor="text1"/>
        </w:rPr>
        <w:t>Software Process Requirements</w:t>
      </w:r>
      <w:bookmarkEnd w:id="36"/>
    </w:p>
    <w:p w14:paraId="71A75BE9" w14:textId="77777777" w:rsidR="000B3CC7" w:rsidRDefault="000B3CC7" w:rsidP="000B3CC7">
      <w:pPr>
        <w:pStyle w:val="ListParagraph"/>
        <w:numPr>
          <w:ilvl w:val="0"/>
          <w:numId w:val="4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harus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metode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Agile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pengembangannya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agar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beradaptasi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perubahan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kebutuhan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</w:t>
      </w:r>
    </w:p>
    <w:p w14:paraId="3C7DE637" w14:textId="77777777" w:rsidR="000B3CC7" w:rsidRPr="007D4D6E" w:rsidRDefault="000B3CC7" w:rsidP="000B3CC7">
      <w:pPr>
        <w:pStyle w:val="ListParagraph"/>
        <w:numPr>
          <w:ilvl w:val="0"/>
          <w:numId w:val="46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Pengembangan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dilakukan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secara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bertahap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proses Requirement, Design, Development, Testing, Deployment, dan Review.</w:t>
      </w:r>
    </w:p>
    <w:p w14:paraId="44F5AD76" w14:textId="77777777" w:rsidR="000B3CC7" w:rsidRPr="00C1515F" w:rsidRDefault="000B3CC7" w:rsidP="000B3CC7">
      <w:pPr>
        <w:pStyle w:val="Heading3"/>
        <w:numPr>
          <w:ilvl w:val="2"/>
          <w:numId w:val="1"/>
        </w:numPr>
        <w:spacing w:line="360" w:lineRule="auto"/>
        <w:ind w:left="1418" w:hanging="742"/>
        <w:rPr>
          <w:rFonts w:ascii="Times New Roman" w:hAnsi="Times New Roman" w:cs="Times New Roman"/>
          <w:b/>
          <w:bCs/>
          <w:i/>
          <w:iCs/>
          <w:color w:val="000000" w:themeColor="text1"/>
        </w:rPr>
      </w:pPr>
      <w:bookmarkStart w:id="37" w:name="_Toc197250925"/>
      <w:r w:rsidRPr="00C1515F">
        <w:rPr>
          <w:rFonts w:ascii="Times New Roman" w:hAnsi="Times New Roman" w:cs="Times New Roman"/>
          <w:b/>
          <w:bCs/>
          <w:i/>
          <w:iCs/>
          <w:color w:val="000000" w:themeColor="text1"/>
        </w:rPr>
        <w:t>Software Languages</w:t>
      </w:r>
      <w:bookmarkEnd w:id="37"/>
    </w:p>
    <w:p w14:paraId="200C6DC6" w14:textId="77777777" w:rsidR="000B3CC7" w:rsidRDefault="000B3CC7" w:rsidP="000B3CC7">
      <w:pPr>
        <w:pStyle w:val="ListParagraph"/>
        <w:numPr>
          <w:ilvl w:val="0"/>
          <w:numId w:val="4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C66F44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Backend</w:t>
      </w:r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: PHP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framework Laravel. </w:t>
      </w:r>
    </w:p>
    <w:p w14:paraId="17DBF99B" w14:textId="77777777" w:rsidR="000B3CC7" w:rsidRDefault="000B3CC7" w:rsidP="000B3CC7">
      <w:pPr>
        <w:pStyle w:val="ListParagraph"/>
        <w:numPr>
          <w:ilvl w:val="0"/>
          <w:numId w:val="4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C66F44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Frontend</w:t>
      </w:r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: HTML, CSS, dan JavaScript. </w:t>
      </w:r>
    </w:p>
    <w:p w14:paraId="6D037D62" w14:textId="77777777" w:rsidR="000B3CC7" w:rsidRPr="007D4D6E" w:rsidRDefault="000B3CC7" w:rsidP="000B3CC7">
      <w:pPr>
        <w:pStyle w:val="ListParagraph"/>
        <w:numPr>
          <w:ilvl w:val="0"/>
          <w:numId w:val="47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C66F44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Database</w:t>
      </w:r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: MySQL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manajemen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basis data.</w:t>
      </w:r>
    </w:p>
    <w:p w14:paraId="39EDFCC8" w14:textId="77777777" w:rsidR="000B3CC7" w:rsidRDefault="000B3CC7" w:rsidP="000B3CC7">
      <w:pPr>
        <w:pStyle w:val="Heading2"/>
        <w:spacing w:line="360" w:lineRule="auto"/>
        <w:ind w:left="42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8" w:name="_Toc197250926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3.5 </w:t>
      </w:r>
      <w:r w:rsidRPr="00C66F44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Online User Documentation and Help System Requirements</w:t>
      </w:r>
      <w:bookmarkEnd w:id="38"/>
    </w:p>
    <w:p w14:paraId="7A0758F3" w14:textId="77777777" w:rsidR="000B3CC7" w:rsidRDefault="000B3CC7" w:rsidP="000B3CC7">
      <w:pPr>
        <w:pStyle w:val="ListParagraph"/>
        <w:numPr>
          <w:ilvl w:val="0"/>
          <w:numId w:val="4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harus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menyediakan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bantuan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online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bagi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yang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mengalami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kendala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saat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layanan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</w:t>
      </w:r>
    </w:p>
    <w:p w14:paraId="06EC4962" w14:textId="77777777" w:rsidR="000B3CC7" w:rsidRPr="007D4D6E" w:rsidRDefault="000B3CC7" w:rsidP="000B3CC7">
      <w:pPr>
        <w:pStyle w:val="ListParagraph"/>
        <w:numPr>
          <w:ilvl w:val="0"/>
          <w:numId w:val="48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Panduan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tersedia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bentuk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FAQ, tutorial,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chatbot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otomatis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31C7E5AE" w14:textId="77777777" w:rsidR="000B3CC7" w:rsidRDefault="000B3CC7" w:rsidP="000B3CC7">
      <w:pPr>
        <w:pStyle w:val="Heading2"/>
        <w:spacing w:line="360" w:lineRule="auto"/>
        <w:ind w:left="360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39" w:name="_Toc197250927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3.6 </w:t>
      </w:r>
      <w:r w:rsidRPr="00C66F44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Purchased Components</w:t>
      </w:r>
      <w:bookmarkEnd w:id="39"/>
    </w:p>
    <w:p w14:paraId="5CC31D13" w14:textId="77777777" w:rsidR="000B3CC7" w:rsidRPr="008848F1" w:rsidRDefault="000B3CC7" w:rsidP="000B3CC7">
      <w:pPr>
        <w:spacing w:after="0" w:line="360" w:lineRule="auto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ini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tidak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komponen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berbayar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pengembangannya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tetapi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dalam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versi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lanjutan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dapat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mempertimbangkan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layanan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pihak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ketiga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seperti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: </w:t>
      </w:r>
    </w:p>
    <w:p w14:paraId="443F4C13" w14:textId="77777777" w:rsidR="000B3CC7" w:rsidRPr="00E43314" w:rsidRDefault="000B3CC7" w:rsidP="000B3CC7">
      <w:pPr>
        <w:pStyle w:val="ListParagraph"/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C66F44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Payment Gateway</w:t>
      </w:r>
      <w:r w:rsidRPr="00E4331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4331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E4331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E4331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transaksi</w:t>
      </w:r>
      <w:proofErr w:type="spellEnd"/>
      <w:r w:rsidRPr="00E43314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online.</w:t>
      </w:r>
    </w:p>
    <w:p w14:paraId="4B565D80" w14:textId="77777777" w:rsidR="000B3CC7" w:rsidRPr="00782C1B" w:rsidRDefault="000B3CC7" w:rsidP="000B3CC7">
      <w:pPr>
        <w:numPr>
          <w:ilvl w:val="0"/>
          <w:numId w:val="44"/>
        </w:numPr>
        <w:spacing w:before="100" w:beforeAutospacing="1" w:after="100" w:afterAutospacing="1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Google Maps API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menunjukkan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lokasi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wisata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4B4DE738" w14:textId="77777777" w:rsidR="000B3CC7" w:rsidRDefault="000B3CC7" w:rsidP="000B3CC7">
      <w:pPr>
        <w:pStyle w:val="Heading2"/>
        <w:spacing w:line="360" w:lineRule="auto"/>
        <w:ind w:firstLine="426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0" w:name="_Toc197250928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3.7 </w:t>
      </w:r>
      <w:r w:rsidRPr="00C66F44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Licensing Requirement</w:t>
      </w:r>
      <w:bookmarkEnd w:id="40"/>
    </w:p>
    <w:p w14:paraId="06AC2285" w14:textId="77777777" w:rsidR="000B3CC7" w:rsidRDefault="000B3CC7" w:rsidP="000B3CC7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Lisensi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mengikuti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aturan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C66F44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open-source</w:t>
      </w:r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Laravel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sebagai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r w:rsidRPr="00C66F44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framework</w:t>
      </w:r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utama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</w:t>
      </w:r>
    </w:p>
    <w:p w14:paraId="14B4ED42" w14:textId="77777777" w:rsidR="000B3CC7" w:rsidRPr="007D4D6E" w:rsidRDefault="000B3CC7" w:rsidP="000B3CC7">
      <w:pPr>
        <w:pStyle w:val="ListParagraph"/>
        <w:numPr>
          <w:ilvl w:val="0"/>
          <w:numId w:val="49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Jika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layanan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berbayar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maka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lisensi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harus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disesuaikan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penyedia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layanan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terkait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7BFEC581" w14:textId="77777777" w:rsidR="000B3CC7" w:rsidRDefault="000B3CC7" w:rsidP="000B3CC7">
      <w:pPr>
        <w:pStyle w:val="Heading2"/>
        <w:spacing w:before="0" w:line="360" w:lineRule="auto"/>
        <w:ind w:left="720" w:hanging="294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1" w:name="_Toc197250929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3.8 </w:t>
      </w:r>
      <w:r w:rsidRPr="00C66F44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Legal, Copyright, and Other Notices</w:t>
      </w:r>
      <w:bookmarkEnd w:id="41"/>
    </w:p>
    <w:p w14:paraId="77EBDF78" w14:textId="77777777" w:rsidR="000B3CC7" w:rsidRDefault="000B3CC7" w:rsidP="000B3CC7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Hak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cipta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dimiliki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oleh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tim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pengembang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pengelola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Kampung Adat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Banceuy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</w:t>
      </w:r>
    </w:p>
    <w:p w14:paraId="2EE8F74E" w14:textId="77777777" w:rsidR="000B3CC7" w:rsidRDefault="000B3CC7" w:rsidP="000B3CC7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dilarang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melakukan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duplikasi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modifikasi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atau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distribusi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tanpa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izin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resmi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. </w:t>
      </w:r>
    </w:p>
    <w:p w14:paraId="3A6436CA" w14:textId="77777777" w:rsidR="000B3CC7" w:rsidRPr="007D4D6E" w:rsidRDefault="000B3CC7" w:rsidP="000B3CC7">
      <w:pPr>
        <w:pStyle w:val="ListParagraph"/>
        <w:numPr>
          <w:ilvl w:val="0"/>
          <w:numId w:val="50"/>
        </w:numPr>
        <w:spacing w:after="0" w:line="360" w:lineRule="auto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Data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akan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dilindungi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sesuai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dengan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regulasi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Perlindungan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Data </w:t>
      </w:r>
      <w:proofErr w:type="spellStart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Pribadi</w:t>
      </w:r>
      <w:proofErr w:type="spellEnd"/>
      <w:r w:rsidRPr="007D4D6E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di Indonesia.</w:t>
      </w:r>
    </w:p>
    <w:p w14:paraId="3196B9DA" w14:textId="77777777" w:rsidR="000B3CC7" w:rsidRDefault="000B3CC7" w:rsidP="000B3CC7">
      <w:pPr>
        <w:pStyle w:val="Heading2"/>
        <w:spacing w:before="0" w:line="360" w:lineRule="auto"/>
        <w:ind w:left="567" w:hanging="141"/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</w:pPr>
      <w:bookmarkStart w:id="42" w:name="_Toc197250930"/>
      <w:r>
        <w:rPr>
          <w:rFonts w:ascii="Times New Roman" w:hAnsi="Times New Roman" w:cs="Times New Roman"/>
          <w:b/>
          <w:bCs/>
          <w:color w:val="000000" w:themeColor="text1"/>
          <w:sz w:val="24"/>
          <w:szCs w:val="24"/>
        </w:rPr>
        <w:t xml:space="preserve">3.9 </w:t>
      </w:r>
      <w:r w:rsidRPr="00C66F44">
        <w:rPr>
          <w:rFonts w:ascii="Times New Roman" w:hAnsi="Times New Roman" w:cs="Times New Roman"/>
          <w:b/>
          <w:bCs/>
          <w:i/>
          <w:iCs/>
          <w:color w:val="000000" w:themeColor="text1"/>
          <w:sz w:val="24"/>
          <w:szCs w:val="24"/>
        </w:rPr>
        <w:t>Applicable Standards</w:t>
      </w:r>
      <w:bookmarkEnd w:id="42"/>
    </w:p>
    <w:p w14:paraId="7E64AB32" w14:textId="77777777" w:rsidR="000B3CC7" w:rsidRPr="008848F1" w:rsidRDefault="000B3CC7" w:rsidP="000B3CC7">
      <w:pPr>
        <w:spacing w:after="100" w:afterAutospacing="1" w:line="360" w:lineRule="auto"/>
        <w:ind w:left="360" w:firstLine="36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harus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mematuhi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standar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berikut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:</w:t>
      </w:r>
    </w:p>
    <w:p w14:paraId="7708968B" w14:textId="77777777" w:rsidR="000B3CC7" w:rsidRPr="008848F1" w:rsidRDefault="000B3CC7" w:rsidP="000B3CC7">
      <w:pPr>
        <w:numPr>
          <w:ilvl w:val="0"/>
          <w:numId w:val="45"/>
        </w:numPr>
        <w:tabs>
          <w:tab w:val="clear" w:pos="720"/>
          <w:tab w:val="num" w:pos="1080"/>
        </w:tabs>
        <w:spacing w:before="100" w:beforeAutospacing="1" w:after="100" w:afterAutospacing="1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ISO 25010 –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Standar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kualitas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perangkat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lunak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mencakup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aspek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fungsionalitas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performa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, dan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keamanan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.</w:t>
      </w:r>
    </w:p>
    <w:p w14:paraId="1F845C97" w14:textId="240BCE74" w:rsidR="000B3CC7" w:rsidRPr="008848F1" w:rsidRDefault="000B3CC7" w:rsidP="000B3CC7">
      <w:pPr>
        <w:numPr>
          <w:ilvl w:val="0"/>
          <w:numId w:val="45"/>
        </w:numPr>
        <w:tabs>
          <w:tab w:val="clear" w:pos="720"/>
          <w:tab w:val="num" w:pos="1080"/>
        </w:tabs>
        <w:spacing w:before="100" w:beforeAutospacing="1" w:after="100" w:afterAutospacing="1" w:line="360" w:lineRule="auto"/>
        <w:ind w:left="1080"/>
        <w:jc w:val="both"/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</w:pPr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SSL/TLS </w:t>
      </w:r>
      <w:r w:rsidRPr="00C66F44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Encryption</w:t>
      </w:r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–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Sistem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harus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menggunakan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protokol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enkripsi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untuk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mengamankan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komunikasi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antara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</w:t>
      </w:r>
      <w:proofErr w:type="spellStart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>pengguna</w:t>
      </w:r>
      <w:proofErr w:type="spellEnd"/>
      <w:r w:rsidRPr="008848F1">
        <w:rPr>
          <w:rFonts w:ascii="Times New Roman" w:eastAsia="Times New Roman" w:hAnsi="Times New Roman" w:cs="Times New Roman"/>
          <w:sz w:val="24"/>
          <w:szCs w:val="24"/>
          <w:lang w:val="en-ID" w:eastAsia="en-ID"/>
        </w:rPr>
        <w:t xml:space="preserve"> dan </w:t>
      </w:r>
      <w:r w:rsidRPr="00C66F44">
        <w:rPr>
          <w:rFonts w:ascii="Times New Roman" w:eastAsia="Times New Roman" w:hAnsi="Times New Roman" w:cs="Times New Roman"/>
          <w:i/>
          <w:iCs/>
          <w:sz w:val="24"/>
          <w:szCs w:val="24"/>
          <w:lang w:val="en-ID" w:eastAsia="en-ID"/>
        </w:rPr>
        <w:t>server.</w:t>
      </w:r>
    </w:p>
    <w:p w14:paraId="6E3CB1E3" w14:textId="0C9A5E87" w:rsidR="00951A23" w:rsidRPr="00250E7B" w:rsidRDefault="00951A23" w:rsidP="00250E7B">
      <w:pPr>
        <w:pStyle w:val="Heading1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r w:rsidRPr="00250E7B">
        <w:rPr>
          <w:rFonts w:ascii="Times New Roman" w:hAnsi="Times New Roman" w:cs="Times New Roman"/>
          <w:b/>
          <w:bCs/>
          <w:color w:val="auto"/>
          <w:sz w:val="24"/>
          <w:szCs w:val="24"/>
        </w:rPr>
        <w:t>PEMODELAN PERANGKAT LUNAK</w:t>
      </w:r>
      <w:bookmarkEnd w:id="1"/>
    </w:p>
    <w:p w14:paraId="0B09FD57" w14:textId="529907AA" w:rsidR="00697019" w:rsidRDefault="00FB1559" w:rsidP="00697019">
      <w:pPr>
        <w:pStyle w:val="Heading2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3" w:name="_Toc197256882"/>
      <w:r>
        <w:rPr>
          <w:noProof/>
        </w:rPr>
        <w:drawing>
          <wp:anchor distT="0" distB="0" distL="114300" distR="114300" simplePos="0" relativeHeight="251658240" behindDoc="0" locked="0" layoutInCell="1" allowOverlap="1" wp14:anchorId="3A09100D" wp14:editId="5F0ABBF0">
            <wp:simplePos x="0" y="0"/>
            <wp:positionH relativeFrom="column">
              <wp:posOffset>-1046480</wp:posOffset>
            </wp:positionH>
            <wp:positionV relativeFrom="paragraph">
              <wp:posOffset>287020</wp:posOffset>
            </wp:positionV>
            <wp:extent cx="6946900" cy="5332095"/>
            <wp:effectExtent l="0" t="0" r="6350" b="1905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6900" cy="5332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51A23" w:rsidRPr="00250E7B">
        <w:rPr>
          <w:rFonts w:ascii="Times New Roman" w:hAnsi="Times New Roman" w:cs="Times New Roman"/>
          <w:b/>
          <w:bCs/>
          <w:color w:val="auto"/>
          <w:sz w:val="24"/>
          <w:szCs w:val="24"/>
        </w:rPr>
        <w:t>Use Case Diagram</w:t>
      </w:r>
      <w:bookmarkEnd w:id="43"/>
    </w:p>
    <w:p w14:paraId="0260FFA3" w14:textId="2533E305" w:rsidR="00FB1559" w:rsidRPr="00FB1559" w:rsidRDefault="00FB1559" w:rsidP="00FB1559"/>
    <w:p w14:paraId="61B0D8A9" w14:textId="16F2D069" w:rsidR="00740E8A" w:rsidRDefault="00E86D91" w:rsidP="00250E7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0E7B">
        <w:rPr>
          <w:rFonts w:ascii="Times New Roman" w:hAnsi="Times New Roman" w:cs="Times New Roman"/>
          <w:sz w:val="24"/>
          <w:szCs w:val="24"/>
        </w:rPr>
        <w:t xml:space="preserve">Gambar 4.1 Use case </w:t>
      </w:r>
      <w:proofErr w:type="spellStart"/>
      <w:r w:rsidRPr="00250E7B">
        <w:rPr>
          <w:rFonts w:ascii="Times New Roman" w:hAnsi="Times New Roman" w:cs="Times New Roman"/>
          <w:sz w:val="24"/>
          <w:szCs w:val="24"/>
        </w:rPr>
        <w:t>Banceuy</w:t>
      </w:r>
      <w:proofErr w:type="spellEnd"/>
      <w:r w:rsidRPr="00250E7B">
        <w:rPr>
          <w:rFonts w:ascii="Times New Roman" w:hAnsi="Times New Roman" w:cs="Times New Roman"/>
          <w:sz w:val="24"/>
          <w:szCs w:val="24"/>
        </w:rPr>
        <w:t xml:space="preserve"> Smart Heritage</w:t>
      </w:r>
    </w:p>
    <w:p w14:paraId="38C1C430" w14:textId="77777777" w:rsidR="00697019" w:rsidRPr="00250E7B" w:rsidRDefault="00697019" w:rsidP="00FB1559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AFBA780" w14:textId="78C5945D" w:rsidR="00097DA7" w:rsidRPr="00250E7B" w:rsidRDefault="000238C1" w:rsidP="00250E7B">
      <w:pPr>
        <w:spacing w:line="360" w:lineRule="auto"/>
        <w:ind w:left="720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250E7B">
        <w:rPr>
          <w:rFonts w:ascii="Times New Roman" w:hAnsi="Times New Roman" w:cs="Times New Roman"/>
          <w:i/>
          <w:iCs/>
          <w:sz w:val="24"/>
          <w:szCs w:val="24"/>
        </w:rPr>
        <w:t>Use Case</w:t>
      </w:r>
      <w:r w:rsidRPr="00250E7B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250E7B">
        <w:rPr>
          <w:rFonts w:ascii="Times New Roman" w:hAnsi="Times New Roman" w:cs="Times New Roman"/>
          <w:sz w:val="24"/>
          <w:szCs w:val="24"/>
        </w:rPr>
        <w:t>atas</w:t>
      </w:r>
      <w:proofErr w:type="spellEnd"/>
      <w:r w:rsidRPr="00250E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E7B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250E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E7B">
        <w:rPr>
          <w:rFonts w:ascii="Times New Roman" w:hAnsi="Times New Roman" w:cs="Times New Roman"/>
          <w:sz w:val="24"/>
          <w:szCs w:val="24"/>
        </w:rPr>
        <w:t>tiga</w:t>
      </w:r>
      <w:proofErr w:type="spellEnd"/>
      <w:r w:rsidRPr="00250E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E7B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250E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E7B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250E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0E7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250E7B">
        <w:rPr>
          <w:rFonts w:ascii="Times New Roman" w:hAnsi="Times New Roman" w:cs="Times New Roman"/>
          <w:sz w:val="24"/>
          <w:szCs w:val="24"/>
        </w:rPr>
        <w:t xml:space="preserve"> </w:t>
      </w:r>
      <w:r w:rsidRPr="00250E7B">
        <w:rPr>
          <w:rFonts w:ascii="Times New Roman" w:hAnsi="Times New Roman" w:cs="Times New Roman"/>
          <w:i/>
          <w:iCs/>
          <w:sz w:val="24"/>
          <w:szCs w:val="24"/>
        </w:rPr>
        <w:t>Admin</w:t>
      </w:r>
      <w:r w:rsidRPr="00250E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0E7B">
        <w:rPr>
          <w:rFonts w:ascii="Times New Roman" w:hAnsi="Times New Roman" w:cs="Times New Roman"/>
          <w:sz w:val="24"/>
          <w:szCs w:val="24"/>
        </w:rPr>
        <w:t>Pengelola</w:t>
      </w:r>
      <w:proofErr w:type="spellEnd"/>
      <w:r w:rsidRPr="00250E7B">
        <w:rPr>
          <w:rFonts w:ascii="Times New Roman" w:hAnsi="Times New Roman" w:cs="Times New Roman"/>
          <w:sz w:val="24"/>
          <w:szCs w:val="24"/>
        </w:rPr>
        <w:t xml:space="preserve"> </w:t>
      </w:r>
      <w:r w:rsidRPr="00250E7B">
        <w:rPr>
          <w:rFonts w:ascii="Times New Roman" w:hAnsi="Times New Roman" w:cs="Times New Roman"/>
          <w:i/>
          <w:iCs/>
          <w:sz w:val="24"/>
          <w:szCs w:val="24"/>
        </w:rPr>
        <w:t>Homestay</w:t>
      </w:r>
      <w:r w:rsidRPr="00250E7B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250E7B">
        <w:rPr>
          <w:rFonts w:ascii="Times New Roman" w:hAnsi="Times New Roman" w:cs="Times New Roman"/>
          <w:sz w:val="24"/>
          <w:szCs w:val="24"/>
        </w:rPr>
        <w:t>Pengunjung</w:t>
      </w:r>
      <w:proofErr w:type="spellEnd"/>
      <w:r w:rsidRPr="00250E7B">
        <w:rPr>
          <w:rFonts w:ascii="Times New Roman" w:hAnsi="Times New Roman" w:cs="Times New Roman"/>
          <w:sz w:val="24"/>
          <w:szCs w:val="24"/>
        </w:rPr>
        <w:t xml:space="preserve">, yang masing-masing </w:t>
      </w:r>
      <w:proofErr w:type="spellStart"/>
      <w:r w:rsidRPr="00250E7B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250E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E7B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250E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E7B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250E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E7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250E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E7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250E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E7B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250E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0E7B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250E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E7B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250E7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250E7B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250E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E7B">
        <w:rPr>
          <w:rFonts w:ascii="Times New Roman" w:hAnsi="Times New Roman" w:cs="Times New Roman"/>
          <w:sz w:val="24"/>
          <w:szCs w:val="24"/>
        </w:rPr>
        <w:t>aktor</w:t>
      </w:r>
      <w:proofErr w:type="spellEnd"/>
      <w:r w:rsidRPr="00250E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E7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250E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E7B">
        <w:rPr>
          <w:rFonts w:ascii="Times New Roman" w:hAnsi="Times New Roman" w:cs="Times New Roman"/>
          <w:sz w:val="24"/>
          <w:szCs w:val="24"/>
        </w:rPr>
        <w:t>hak</w:t>
      </w:r>
      <w:proofErr w:type="spellEnd"/>
      <w:r w:rsidRPr="00250E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E7B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250E7B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250E7B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250E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E7B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250E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E7B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250E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E7B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250E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E7B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250E7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50E7B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250E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E7B">
        <w:rPr>
          <w:rFonts w:ascii="Times New Roman" w:hAnsi="Times New Roman" w:cs="Times New Roman"/>
          <w:sz w:val="24"/>
          <w:szCs w:val="24"/>
        </w:rPr>
        <w:t>dijelaskan</w:t>
      </w:r>
      <w:proofErr w:type="spellEnd"/>
      <w:r w:rsidRPr="00250E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E7B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250E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0E7B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250E7B">
        <w:rPr>
          <w:rFonts w:ascii="Times New Roman" w:hAnsi="Times New Roman" w:cs="Times New Roman"/>
          <w:sz w:val="24"/>
          <w:szCs w:val="24"/>
        </w:rPr>
        <w:t>.</w:t>
      </w:r>
    </w:p>
    <w:p w14:paraId="0E07DF91" w14:textId="4BAE153D" w:rsidR="00CB7846" w:rsidRPr="00250E7B" w:rsidRDefault="00CB7846" w:rsidP="00250E7B">
      <w:pPr>
        <w:pStyle w:val="Heading3"/>
        <w:spacing w:line="360" w:lineRule="auto"/>
        <w:rPr>
          <w:rFonts w:ascii="Times New Roman" w:hAnsi="Times New Roman" w:cs="Times New Roman"/>
          <w:b/>
          <w:bCs/>
        </w:rPr>
      </w:pPr>
      <w:r w:rsidRPr="00250E7B">
        <w:rPr>
          <w:rFonts w:ascii="Times New Roman" w:hAnsi="Times New Roman" w:cs="Times New Roman"/>
        </w:rPr>
        <w:tab/>
      </w:r>
      <w:bookmarkStart w:id="44" w:name="_Toc197256883"/>
      <w:r w:rsidR="004E4ADE" w:rsidRPr="00250E7B">
        <w:rPr>
          <w:rFonts w:ascii="Times New Roman" w:hAnsi="Times New Roman" w:cs="Times New Roman"/>
          <w:b/>
          <w:bCs/>
          <w:color w:val="auto"/>
        </w:rPr>
        <w:t>4.1.1</w:t>
      </w:r>
      <w:r w:rsidR="004E4ADE" w:rsidRPr="00250E7B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250E7B">
        <w:rPr>
          <w:rFonts w:ascii="Times New Roman" w:hAnsi="Times New Roman" w:cs="Times New Roman"/>
          <w:b/>
          <w:bCs/>
          <w:color w:val="auto"/>
        </w:rPr>
        <w:t>Deskripsi</w:t>
      </w:r>
      <w:proofErr w:type="spellEnd"/>
      <w:r w:rsidRPr="00250E7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50E7B">
        <w:rPr>
          <w:rFonts w:ascii="Times New Roman" w:hAnsi="Times New Roman" w:cs="Times New Roman"/>
          <w:b/>
          <w:bCs/>
          <w:color w:val="auto"/>
        </w:rPr>
        <w:t>Aktor</w:t>
      </w:r>
      <w:bookmarkEnd w:id="44"/>
      <w:proofErr w:type="spellEnd"/>
    </w:p>
    <w:p w14:paraId="63031654" w14:textId="03504524" w:rsidR="00D95C2D" w:rsidRPr="00250E7B" w:rsidRDefault="00D95C2D" w:rsidP="00250E7B">
      <w:pPr>
        <w:widowControl w:val="0"/>
        <w:autoSpaceDE w:val="0"/>
        <w:autoSpaceDN w:val="0"/>
        <w:spacing w:before="215" w:after="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250E7B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250E7B">
        <w:rPr>
          <w:rFonts w:ascii="Times New Roman" w:hAnsi="Times New Roman" w:cs="Times New Roman"/>
          <w:sz w:val="24"/>
          <w:szCs w:val="24"/>
        </w:rPr>
        <w:t xml:space="preserve"> </w:t>
      </w:r>
      <w:r w:rsidR="004E4ADE" w:rsidRPr="00250E7B">
        <w:rPr>
          <w:rFonts w:ascii="Times New Roman" w:hAnsi="Times New Roman" w:cs="Times New Roman"/>
          <w:sz w:val="24"/>
          <w:szCs w:val="24"/>
        </w:rPr>
        <w:t>4</w:t>
      </w:r>
      <w:r w:rsidRPr="00250E7B">
        <w:rPr>
          <w:rFonts w:ascii="Times New Roman" w:hAnsi="Times New Roman" w:cs="Times New Roman"/>
          <w:sz w:val="24"/>
          <w:szCs w:val="24"/>
        </w:rPr>
        <w:t xml:space="preserve">.1 </w:t>
      </w:r>
      <w:proofErr w:type="spellStart"/>
      <w:r w:rsidR="004E4ADE" w:rsidRPr="00250E7B">
        <w:rPr>
          <w:rFonts w:ascii="Times New Roman" w:hAnsi="Times New Roman" w:cs="Times New Roman"/>
          <w:sz w:val="24"/>
          <w:szCs w:val="24"/>
        </w:rPr>
        <w:t>Deskripsi</w:t>
      </w:r>
      <w:proofErr w:type="spellEnd"/>
      <w:r w:rsidR="004E4ADE" w:rsidRPr="00250E7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E4ADE" w:rsidRPr="00250E7B">
        <w:rPr>
          <w:rFonts w:ascii="Times New Roman" w:hAnsi="Times New Roman" w:cs="Times New Roman"/>
          <w:sz w:val="24"/>
          <w:szCs w:val="24"/>
        </w:rPr>
        <w:t>Aktor</w:t>
      </w:r>
      <w:proofErr w:type="spellEnd"/>
    </w:p>
    <w:tbl>
      <w:tblPr>
        <w:tblW w:w="792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0"/>
        <w:gridCol w:w="1926"/>
        <w:gridCol w:w="5443"/>
      </w:tblGrid>
      <w:tr w:rsidR="00D95C2D" w:rsidRPr="00250E7B" w14:paraId="21DC7855" w14:textId="77777777" w:rsidTr="00D95C2D">
        <w:trPr>
          <w:trHeight w:val="400"/>
        </w:trPr>
        <w:tc>
          <w:tcPr>
            <w:tcW w:w="560" w:type="dxa"/>
          </w:tcPr>
          <w:p w14:paraId="3756EFEE" w14:textId="77777777" w:rsidR="00D95C2D" w:rsidRPr="00250E7B" w:rsidRDefault="00D95C2D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id"/>
              </w:rPr>
              <w:t>No</w:t>
            </w:r>
          </w:p>
        </w:tc>
        <w:tc>
          <w:tcPr>
            <w:tcW w:w="1926" w:type="dxa"/>
          </w:tcPr>
          <w:p w14:paraId="1D3F5282" w14:textId="77777777" w:rsidR="00D95C2D" w:rsidRPr="00250E7B" w:rsidRDefault="00D95C2D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id"/>
              </w:rPr>
              <w:t>Nama Aktor</w:t>
            </w:r>
          </w:p>
        </w:tc>
        <w:tc>
          <w:tcPr>
            <w:tcW w:w="5443" w:type="dxa"/>
          </w:tcPr>
          <w:p w14:paraId="214CFEEC" w14:textId="375B3A88" w:rsidR="00D95C2D" w:rsidRPr="00250E7B" w:rsidRDefault="00D95C2D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</w:p>
        </w:tc>
      </w:tr>
      <w:tr w:rsidR="00D95C2D" w:rsidRPr="00250E7B" w14:paraId="6FC214E1" w14:textId="77777777" w:rsidTr="00D95C2D">
        <w:trPr>
          <w:trHeight w:val="983"/>
        </w:trPr>
        <w:tc>
          <w:tcPr>
            <w:tcW w:w="560" w:type="dxa"/>
          </w:tcPr>
          <w:p w14:paraId="22010B21" w14:textId="77777777" w:rsidR="00D95C2D" w:rsidRPr="00250E7B" w:rsidRDefault="00D95C2D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1.</w:t>
            </w:r>
          </w:p>
        </w:tc>
        <w:tc>
          <w:tcPr>
            <w:tcW w:w="1926" w:type="dxa"/>
          </w:tcPr>
          <w:p w14:paraId="1D14B7F3" w14:textId="77777777" w:rsidR="00D95C2D" w:rsidRPr="00250E7B" w:rsidRDefault="00D95C2D" w:rsidP="00250E7B">
            <w:pPr>
              <w:spacing w:line="360" w:lineRule="auto"/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Admin</w:t>
            </w:r>
          </w:p>
        </w:tc>
        <w:tc>
          <w:tcPr>
            <w:tcW w:w="5443" w:type="dxa"/>
          </w:tcPr>
          <w:p w14:paraId="3EE19947" w14:textId="1A6D9A10" w:rsidR="00D95C2D" w:rsidRPr="00250E7B" w:rsidRDefault="0081303B" w:rsidP="00250E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penuh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. Admin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memverifikasi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wisata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termasuk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kunjungan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(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, edit,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user). Admin juga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berperan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kunjungan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memantau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aktivitas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D95C2D" w:rsidRPr="00250E7B" w14:paraId="0F5DF007" w14:textId="77777777" w:rsidTr="00D95C2D">
        <w:trPr>
          <w:trHeight w:val="1692"/>
        </w:trPr>
        <w:tc>
          <w:tcPr>
            <w:tcW w:w="560" w:type="dxa"/>
          </w:tcPr>
          <w:p w14:paraId="03A7DEA6" w14:textId="0632C4F5" w:rsidR="00D95C2D" w:rsidRPr="0081303B" w:rsidRDefault="00D95C2D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id"/>
              </w:rPr>
              <w:t>2</w:t>
            </w:r>
            <w:r w:rsidR="0081303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1926" w:type="dxa"/>
          </w:tcPr>
          <w:p w14:paraId="5A1530CA" w14:textId="77777777" w:rsidR="00D95C2D" w:rsidRPr="00250E7B" w:rsidRDefault="00D95C2D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Pengelola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Homestay</w:t>
            </w:r>
          </w:p>
        </w:tc>
        <w:tc>
          <w:tcPr>
            <w:tcW w:w="5443" w:type="dxa"/>
          </w:tcPr>
          <w:p w14:paraId="79FD8ED8" w14:textId="3C932C7F" w:rsidR="00D95C2D" w:rsidRPr="00250E7B" w:rsidRDefault="0081303B" w:rsidP="00250E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Pengelola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homestay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bertanggung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jawab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homestay.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Mereka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ketersediaan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homestay,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homestay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terhadap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homestay.</w:t>
            </w:r>
          </w:p>
        </w:tc>
      </w:tr>
      <w:tr w:rsidR="00D95C2D" w:rsidRPr="00250E7B" w14:paraId="6D526A84" w14:textId="77777777" w:rsidTr="00D95C2D">
        <w:trPr>
          <w:trHeight w:val="1995"/>
        </w:trPr>
        <w:tc>
          <w:tcPr>
            <w:tcW w:w="560" w:type="dxa"/>
          </w:tcPr>
          <w:p w14:paraId="21CE0440" w14:textId="6CFADA3B" w:rsidR="00D95C2D" w:rsidRPr="0081303B" w:rsidRDefault="00D95C2D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id"/>
              </w:rPr>
              <w:t>3</w:t>
            </w:r>
            <w:r w:rsidR="0081303B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  <w:tc>
          <w:tcPr>
            <w:tcW w:w="1926" w:type="dxa"/>
          </w:tcPr>
          <w:p w14:paraId="7785DE91" w14:textId="77777777" w:rsidR="00D95C2D" w:rsidRPr="00250E7B" w:rsidRDefault="00D95C2D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</w:p>
        </w:tc>
        <w:tc>
          <w:tcPr>
            <w:tcW w:w="5443" w:type="dxa"/>
          </w:tcPr>
          <w:p w14:paraId="65B86047" w14:textId="79CB4569" w:rsidR="00D95C2D" w:rsidRPr="00250E7B" w:rsidRDefault="0081303B" w:rsidP="00250E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umum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wisata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memesan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wisata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memesan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homestay,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kunjungan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(register).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menentukan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kunjungan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budaya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sejarah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makanan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tradisional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serta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kesenian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>Banceuy</w:t>
            </w:r>
            <w:proofErr w:type="spellEnd"/>
            <w:r w:rsidRPr="0081303B">
              <w:rPr>
                <w:rFonts w:ascii="Times New Roman" w:hAnsi="Times New Roman" w:cs="Times New Roman"/>
                <w:sz w:val="24"/>
                <w:szCs w:val="24"/>
              </w:rPr>
              <w:t xml:space="preserve"> Smart Heritage.</w:t>
            </w:r>
          </w:p>
        </w:tc>
      </w:tr>
      <w:tr w:rsidR="00523E4C" w:rsidRPr="00250E7B" w14:paraId="4B0AF666" w14:textId="77777777" w:rsidTr="00D95C2D">
        <w:trPr>
          <w:trHeight w:val="1995"/>
        </w:trPr>
        <w:tc>
          <w:tcPr>
            <w:tcW w:w="560" w:type="dxa"/>
          </w:tcPr>
          <w:p w14:paraId="7C08E0EA" w14:textId="2D8F8F48" w:rsidR="00523E4C" w:rsidRPr="00523E4C" w:rsidRDefault="00523E4C" w:rsidP="00523E4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4.</w:t>
            </w:r>
          </w:p>
        </w:tc>
        <w:tc>
          <w:tcPr>
            <w:tcW w:w="1926" w:type="dxa"/>
          </w:tcPr>
          <w:p w14:paraId="7BA9661E" w14:textId="187B1372" w:rsidR="00523E4C" w:rsidRPr="00250E7B" w:rsidRDefault="00523E4C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Midtrans</w:t>
            </w:r>
            <w:proofErr w:type="spellEnd"/>
          </w:p>
        </w:tc>
        <w:tc>
          <w:tcPr>
            <w:tcW w:w="5443" w:type="dxa"/>
          </w:tcPr>
          <w:p w14:paraId="2CBF8981" w14:textId="572B17F0" w:rsidR="00523E4C" w:rsidRPr="0081303B" w:rsidRDefault="00523E4C" w:rsidP="00250E7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Midtrans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adalah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memverifikasi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783F1F59" w14:textId="28A2A3F3" w:rsidR="00D95C2D" w:rsidRPr="00250E7B" w:rsidRDefault="00D95C2D" w:rsidP="00250E7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39DB99" w14:textId="7486B748" w:rsidR="006C340C" w:rsidRPr="00250E7B" w:rsidRDefault="00D95C2D" w:rsidP="007D39FA">
      <w:pPr>
        <w:spacing w:line="360" w:lineRule="auto"/>
        <w:ind w:left="720"/>
        <w:jc w:val="both"/>
        <w:rPr>
          <w:rFonts w:ascii="Times New Roman" w:hAnsi="Times New Roman" w:cs="Times New Roman"/>
          <w:sz w:val="24"/>
          <w:szCs w:val="24"/>
          <w:lang w:val="id"/>
        </w:rPr>
      </w:pPr>
      <w:r w:rsidRPr="00250E7B">
        <w:rPr>
          <w:rFonts w:ascii="Times New Roman" w:hAnsi="Times New Roman" w:cs="Times New Roman"/>
          <w:sz w:val="24"/>
          <w:szCs w:val="24"/>
          <w:lang w:val="id"/>
        </w:rPr>
        <w:t xml:space="preserve">Setelah hak akses masing-masing aktor ditentukan, setiap </w:t>
      </w:r>
      <w:r w:rsidRPr="00250E7B">
        <w:rPr>
          <w:rFonts w:ascii="Times New Roman" w:hAnsi="Times New Roman" w:cs="Times New Roman"/>
          <w:i/>
          <w:iCs/>
          <w:sz w:val="24"/>
          <w:szCs w:val="24"/>
          <w:lang w:val="id"/>
        </w:rPr>
        <w:t>Use Case</w:t>
      </w:r>
      <w:r w:rsidRPr="00250E7B">
        <w:rPr>
          <w:rFonts w:ascii="Times New Roman" w:hAnsi="Times New Roman" w:cs="Times New Roman"/>
          <w:sz w:val="24"/>
          <w:szCs w:val="24"/>
          <w:lang w:val="id"/>
        </w:rPr>
        <w:t xml:space="preserve"> juga memiliki deskripsi tersendiri. Penjelasan dari setiap </w:t>
      </w:r>
      <w:r w:rsidRPr="00250E7B">
        <w:rPr>
          <w:rFonts w:ascii="Times New Roman" w:hAnsi="Times New Roman" w:cs="Times New Roman"/>
          <w:i/>
          <w:iCs/>
          <w:sz w:val="24"/>
          <w:szCs w:val="24"/>
          <w:lang w:val="id"/>
        </w:rPr>
        <w:t>Use Case</w:t>
      </w:r>
      <w:r w:rsidRPr="00250E7B">
        <w:rPr>
          <w:rFonts w:ascii="Times New Roman" w:hAnsi="Times New Roman" w:cs="Times New Roman"/>
          <w:sz w:val="24"/>
          <w:szCs w:val="24"/>
          <w:lang w:val="id"/>
        </w:rPr>
        <w:t xml:space="preserve"> dapat dilihat pada tabel berikut.</w:t>
      </w:r>
    </w:p>
    <w:p w14:paraId="1E4BF94B" w14:textId="4E0395B8" w:rsidR="004E4ADE" w:rsidRPr="00250E7B" w:rsidRDefault="00CB7846" w:rsidP="00250E7B">
      <w:pPr>
        <w:pStyle w:val="Heading3"/>
        <w:spacing w:line="360" w:lineRule="auto"/>
        <w:rPr>
          <w:rFonts w:ascii="Times New Roman" w:hAnsi="Times New Roman" w:cs="Times New Roman"/>
          <w:b/>
          <w:bCs/>
          <w:color w:val="auto"/>
        </w:rPr>
      </w:pPr>
      <w:r w:rsidRPr="00250E7B">
        <w:rPr>
          <w:rFonts w:ascii="Times New Roman" w:hAnsi="Times New Roman" w:cs="Times New Roman"/>
        </w:rPr>
        <w:tab/>
      </w:r>
      <w:bookmarkStart w:id="45" w:name="_Toc197256884"/>
      <w:r w:rsidR="004E4ADE" w:rsidRPr="00250E7B">
        <w:rPr>
          <w:rFonts w:ascii="Times New Roman" w:hAnsi="Times New Roman" w:cs="Times New Roman"/>
          <w:b/>
          <w:bCs/>
          <w:color w:val="auto"/>
        </w:rPr>
        <w:t>4.1.2</w:t>
      </w:r>
      <w:r w:rsidR="004E4ADE" w:rsidRPr="00250E7B">
        <w:rPr>
          <w:rFonts w:ascii="Times New Roman" w:hAnsi="Times New Roman" w:cs="Times New Roman"/>
          <w:color w:val="auto"/>
        </w:rPr>
        <w:t xml:space="preserve"> </w:t>
      </w:r>
      <w:bookmarkStart w:id="46" w:name="_Hlk192842738"/>
      <w:proofErr w:type="spellStart"/>
      <w:r w:rsidRPr="00250E7B">
        <w:rPr>
          <w:rFonts w:ascii="Times New Roman" w:hAnsi="Times New Roman" w:cs="Times New Roman"/>
          <w:b/>
          <w:bCs/>
          <w:color w:val="auto"/>
        </w:rPr>
        <w:t>Deskripsi</w:t>
      </w:r>
      <w:proofErr w:type="spellEnd"/>
      <w:r w:rsidRPr="00250E7B">
        <w:rPr>
          <w:rFonts w:ascii="Times New Roman" w:hAnsi="Times New Roman" w:cs="Times New Roman"/>
          <w:b/>
          <w:bCs/>
          <w:color w:val="auto"/>
        </w:rPr>
        <w:t xml:space="preserve"> Use Case Diagram</w:t>
      </w:r>
      <w:bookmarkEnd w:id="45"/>
      <w:bookmarkEnd w:id="46"/>
    </w:p>
    <w:p w14:paraId="5407D612" w14:textId="3A79C40B" w:rsidR="00D95C2D" w:rsidRPr="00250E7B" w:rsidRDefault="00D95C2D" w:rsidP="00250E7B">
      <w:pPr>
        <w:spacing w:after="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50E7B">
        <w:rPr>
          <w:rFonts w:ascii="Times New Roman" w:hAnsi="Times New Roman" w:cs="Times New Roman"/>
          <w:sz w:val="24"/>
          <w:szCs w:val="24"/>
          <w:lang w:val="id"/>
        </w:rPr>
        <w:t xml:space="preserve">Tabel </w:t>
      </w:r>
      <w:r w:rsidR="004E4ADE" w:rsidRPr="00250E7B">
        <w:rPr>
          <w:rFonts w:ascii="Times New Roman" w:hAnsi="Times New Roman" w:cs="Times New Roman"/>
          <w:sz w:val="24"/>
          <w:szCs w:val="24"/>
        </w:rPr>
        <w:t>4</w:t>
      </w:r>
      <w:r w:rsidRPr="00250E7B">
        <w:rPr>
          <w:rFonts w:ascii="Times New Roman" w:hAnsi="Times New Roman" w:cs="Times New Roman"/>
          <w:sz w:val="24"/>
          <w:szCs w:val="24"/>
          <w:lang w:val="id"/>
        </w:rPr>
        <w:t xml:space="preserve">.2 </w:t>
      </w:r>
      <w:r w:rsidR="004E4ADE" w:rsidRPr="00250E7B">
        <w:rPr>
          <w:rFonts w:ascii="Times New Roman" w:hAnsi="Times New Roman" w:cs="Times New Roman"/>
          <w:sz w:val="24"/>
          <w:szCs w:val="24"/>
          <w:lang w:val="id"/>
        </w:rPr>
        <w:t>Deskripsi Use Case Diagram</w:t>
      </w:r>
    </w:p>
    <w:tbl>
      <w:tblPr>
        <w:tblW w:w="7929" w:type="dxa"/>
        <w:tblInd w:w="-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60"/>
        <w:gridCol w:w="2697"/>
        <w:gridCol w:w="4672"/>
      </w:tblGrid>
      <w:tr w:rsidR="00713A0A" w:rsidRPr="00250E7B" w14:paraId="33148ECC" w14:textId="77777777" w:rsidTr="00713A0A">
        <w:trPr>
          <w:trHeight w:val="495"/>
        </w:trPr>
        <w:tc>
          <w:tcPr>
            <w:tcW w:w="560" w:type="dxa"/>
          </w:tcPr>
          <w:p w14:paraId="5FC34369" w14:textId="77777777" w:rsidR="00713A0A" w:rsidRPr="00250E7B" w:rsidRDefault="00713A0A" w:rsidP="00250E7B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id"/>
              </w:rPr>
              <w:t>No</w:t>
            </w:r>
          </w:p>
        </w:tc>
        <w:tc>
          <w:tcPr>
            <w:tcW w:w="2697" w:type="dxa"/>
          </w:tcPr>
          <w:p w14:paraId="60FDEFAE" w14:textId="77777777" w:rsidR="00713A0A" w:rsidRPr="00250E7B" w:rsidRDefault="00713A0A" w:rsidP="00250E7B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  <w:lang w:val="id"/>
              </w:rPr>
            </w:pPr>
            <w:r w:rsidRPr="00250E7B">
              <w:rPr>
                <w:rFonts w:ascii="Times New Roman" w:hAnsi="Times New Roman" w:cs="Times New Roman"/>
                <w:i/>
                <w:sz w:val="24"/>
                <w:szCs w:val="24"/>
                <w:lang w:val="id"/>
              </w:rPr>
              <w:t>Use Case</w:t>
            </w:r>
          </w:p>
        </w:tc>
        <w:tc>
          <w:tcPr>
            <w:tcW w:w="4672" w:type="dxa"/>
          </w:tcPr>
          <w:p w14:paraId="08E0CC91" w14:textId="36F4EE97" w:rsidR="00713A0A" w:rsidRPr="00250E7B" w:rsidRDefault="004E4ADE" w:rsidP="00250E7B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Deskripsi</w:t>
            </w:r>
            <w:proofErr w:type="spellEnd"/>
          </w:p>
        </w:tc>
      </w:tr>
      <w:tr w:rsidR="00713A0A" w:rsidRPr="00250E7B" w14:paraId="3302F26B" w14:textId="77777777" w:rsidTr="00713A0A">
        <w:trPr>
          <w:trHeight w:val="1300"/>
        </w:trPr>
        <w:tc>
          <w:tcPr>
            <w:tcW w:w="560" w:type="dxa"/>
          </w:tcPr>
          <w:p w14:paraId="36B703D3" w14:textId="77777777" w:rsidR="00713A0A" w:rsidRPr="00250E7B" w:rsidRDefault="00713A0A" w:rsidP="00250E7B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id"/>
              </w:rPr>
              <w:t>1.</w:t>
            </w:r>
          </w:p>
        </w:tc>
        <w:tc>
          <w:tcPr>
            <w:tcW w:w="2697" w:type="dxa"/>
          </w:tcPr>
          <w:p w14:paraId="261A75B8" w14:textId="77777777" w:rsidR="00713A0A" w:rsidRPr="00250E7B" w:rsidRDefault="00713A0A" w:rsidP="00250E7B">
            <w:pPr>
              <w:spacing w:after="0" w:line="360" w:lineRule="auto"/>
              <w:rPr>
                <w:rFonts w:ascii="Times New Roman" w:hAnsi="Times New Roman" w:cs="Times New Roman"/>
                <w:i/>
                <w:sz w:val="24"/>
                <w:szCs w:val="24"/>
                <w:lang w:val="id"/>
              </w:rPr>
            </w:pPr>
            <w:r w:rsidRPr="00250E7B">
              <w:rPr>
                <w:rFonts w:ascii="Times New Roman" w:hAnsi="Times New Roman" w:cs="Times New Roman"/>
                <w:i/>
                <w:sz w:val="24"/>
                <w:szCs w:val="24"/>
                <w:lang w:val="id"/>
              </w:rPr>
              <w:t>Login</w:t>
            </w:r>
          </w:p>
        </w:tc>
        <w:tc>
          <w:tcPr>
            <w:tcW w:w="4672" w:type="dxa"/>
          </w:tcPr>
          <w:p w14:paraId="6022D2EF" w14:textId="75BD6E73" w:rsidR="00713A0A" w:rsidRPr="00250E7B" w:rsidRDefault="00C336CF" w:rsidP="00250E7B">
            <w:pPr>
              <w:spacing w:after="0" w:line="360" w:lineRule="auto"/>
              <w:rPr>
                <w:rFonts w:ascii="Times New Roman" w:hAnsi="Times New Roman" w:cs="Times New Roman"/>
                <w:sz w:val="24"/>
                <w:szCs w:val="24"/>
                <w:lang w:val="id"/>
              </w:rPr>
            </w:pPr>
            <w:r w:rsidRPr="00C336CF">
              <w:rPr>
                <w:rFonts w:ascii="Times New Roman" w:hAnsi="Times New Roman" w:cs="Times New Roman"/>
                <w:sz w:val="24"/>
                <w:szCs w:val="24"/>
                <w:lang w:val="id"/>
              </w:rPr>
              <w:t>Fitur yang memungkinkan semua aktor (Admin, Pengelola Homestay, dan Pengunjung) masuk ke dalam sistem untuk mengakses fitur sesuai perannya.</w:t>
            </w:r>
          </w:p>
        </w:tc>
      </w:tr>
      <w:tr w:rsidR="00713A0A" w:rsidRPr="00250E7B" w14:paraId="0995366C" w14:textId="77777777" w:rsidTr="00FF68CB">
        <w:trPr>
          <w:trHeight w:val="858"/>
        </w:trPr>
        <w:tc>
          <w:tcPr>
            <w:tcW w:w="560" w:type="dxa"/>
          </w:tcPr>
          <w:p w14:paraId="131AB350" w14:textId="77777777" w:rsidR="00713A0A" w:rsidRPr="00250E7B" w:rsidRDefault="00713A0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id"/>
              </w:rPr>
              <w:t>2.</w:t>
            </w:r>
          </w:p>
        </w:tc>
        <w:tc>
          <w:tcPr>
            <w:tcW w:w="2697" w:type="dxa"/>
          </w:tcPr>
          <w:p w14:paraId="025DBFA2" w14:textId="046750C8" w:rsidR="00713A0A" w:rsidRPr="00EE0A5F" w:rsidRDefault="00EE0A5F" w:rsidP="00250E7B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Logout</w:t>
            </w:r>
          </w:p>
        </w:tc>
        <w:tc>
          <w:tcPr>
            <w:tcW w:w="4672" w:type="dxa"/>
          </w:tcPr>
          <w:p w14:paraId="618D6CD6" w14:textId="041FE90A" w:rsidR="00713A0A" w:rsidRPr="00250E7B" w:rsidRDefault="00C336CF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C336CF">
              <w:rPr>
                <w:rFonts w:ascii="Times New Roman" w:hAnsi="Times New Roman" w:cs="Times New Roman"/>
                <w:sz w:val="24"/>
                <w:szCs w:val="24"/>
              </w:rPr>
              <w:t xml:space="preserve">Fitur </w:t>
            </w:r>
            <w:proofErr w:type="spellStart"/>
            <w:r w:rsidRPr="00C336CF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C336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36CF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C336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36CF"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  <w:r w:rsidRPr="00C336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36CF">
              <w:rPr>
                <w:rFonts w:ascii="Times New Roman" w:hAnsi="Times New Roman" w:cs="Times New Roman"/>
                <w:sz w:val="24"/>
                <w:szCs w:val="24"/>
              </w:rPr>
              <w:t>keluar</w:t>
            </w:r>
            <w:proofErr w:type="spellEnd"/>
            <w:r w:rsidRPr="00C336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36CF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C336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36CF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C336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36CF">
              <w:rPr>
                <w:rFonts w:ascii="Times New Roman" w:hAnsi="Times New Roman" w:cs="Times New Roman"/>
                <w:sz w:val="24"/>
                <w:szCs w:val="24"/>
              </w:rPr>
              <w:t>mereka</w:t>
            </w:r>
            <w:proofErr w:type="spellEnd"/>
            <w:r w:rsidRPr="00C336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36CF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C336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36CF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C336C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C336CF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C336C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713A0A" w:rsidRPr="00250E7B" w14:paraId="401153A7" w14:textId="77777777" w:rsidTr="00713A0A">
        <w:trPr>
          <w:trHeight w:val="895"/>
        </w:trPr>
        <w:tc>
          <w:tcPr>
            <w:tcW w:w="560" w:type="dxa"/>
          </w:tcPr>
          <w:p w14:paraId="3C558E33" w14:textId="77777777" w:rsidR="00713A0A" w:rsidRPr="00250E7B" w:rsidRDefault="00713A0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id"/>
              </w:rPr>
              <w:t>3.</w:t>
            </w:r>
          </w:p>
        </w:tc>
        <w:tc>
          <w:tcPr>
            <w:tcW w:w="2697" w:type="dxa"/>
          </w:tcPr>
          <w:p w14:paraId="393D0083" w14:textId="65C85319" w:rsidR="00713A0A" w:rsidRPr="00EE0A5F" w:rsidRDefault="00EE0A5F" w:rsidP="00250E7B">
            <w:pPr>
              <w:spacing w:line="360" w:lineRule="auto"/>
              <w:rPr>
                <w:rFonts w:ascii="Times New Roman" w:hAnsi="Times New Roman" w:cs="Times New Roman"/>
                <w:i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/>
                <w:sz w:val="24"/>
                <w:szCs w:val="24"/>
              </w:rPr>
              <w:t>Register</w:t>
            </w:r>
          </w:p>
        </w:tc>
        <w:tc>
          <w:tcPr>
            <w:tcW w:w="4672" w:type="dxa"/>
          </w:tcPr>
          <w:p w14:paraId="74496E17" w14:textId="003EBAF0" w:rsidR="00713A0A" w:rsidRPr="00250E7B" w:rsidRDefault="00EE0A5F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id"/>
              </w:rPr>
            </w:pPr>
            <w:r w:rsidRPr="00EE0A5F">
              <w:rPr>
                <w:rFonts w:ascii="Times New Roman" w:hAnsi="Times New Roman" w:cs="Times New Roman"/>
                <w:sz w:val="24"/>
                <w:szCs w:val="24"/>
                <w:lang w:val="id"/>
              </w:rPr>
              <w:t>Fitur yang memungkinkan pengunjung mendaftarkan akun baru agar bisa mengakses layanan sistem.</w:t>
            </w:r>
          </w:p>
        </w:tc>
      </w:tr>
      <w:tr w:rsidR="00713A0A" w:rsidRPr="00250E7B" w14:paraId="77B73C3B" w14:textId="77777777" w:rsidTr="00713A0A">
        <w:trPr>
          <w:trHeight w:val="895"/>
        </w:trPr>
        <w:tc>
          <w:tcPr>
            <w:tcW w:w="560" w:type="dxa"/>
          </w:tcPr>
          <w:p w14:paraId="73C30BB3" w14:textId="77777777" w:rsidR="00713A0A" w:rsidRPr="00250E7B" w:rsidRDefault="00713A0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4. </w:t>
            </w:r>
          </w:p>
        </w:tc>
        <w:tc>
          <w:tcPr>
            <w:tcW w:w="2697" w:type="dxa"/>
          </w:tcPr>
          <w:p w14:paraId="1CA4D0A9" w14:textId="7850CF09" w:rsidR="00713A0A" w:rsidRPr="00250E7B" w:rsidRDefault="00EE0A5F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Kelola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Paket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Wisata</w:t>
            </w:r>
            <w:proofErr w:type="spellEnd"/>
          </w:p>
        </w:tc>
        <w:tc>
          <w:tcPr>
            <w:tcW w:w="4672" w:type="dxa"/>
          </w:tcPr>
          <w:p w14:paraId="79E595F8" w14:textId="08225DA4" w:rsidR="00713A0A" w:rsidRPr="00250E7B" w:rsidRDefault="00EE0A5F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fi-FI"/>
              </w:rPr>
            </w:pPr>
            <w:r w:rsidRPr="00EE0A5F">
              <w:rPr>
                <w:rFonts w:ascii="Times New Roman" w:hAnsi="Times New Roman" w:cs="Times New Roman"/>
                <w:sz w:val="24"/>
                <w:szCs w:val="24"/>
                <w:lang w:val="fi-FI"/>
              </w:rPr>
              <w:t>Admin dapat mengelola pesanan paket wisata, termasuk menerima, memproses, dan mengonfirmasi pesanan dari pengunjung.</w:t>
            </w:r>
          </w:p>
        </w:tc>
      </w:tr>
      <w:tr w:rsidR="00713A0A" w:rsidRPr="00250E7B" w14:paraId="318BCBCE" w14:textId="77777777" w:rsidTr="00FF68CB">
        <w:trPr>
          <w:trHeight w:val="561"/>
        </w:trPr>
        <w:tc>
          <w:tcPr>
            <w:tcW w:w="560" w:type="dxa"/>
          </w:tcPr>
          <w:p w14:paraId="7F43F11B" w14:textId="77777777" w:rsidR="00713A0A" w:rsidRPr="00250E7B" w:rsidRDefault="00713A0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6. </w:t>
            </w:r>
          </w:p>
        </w:tc>
        <w:tc>
          <w:tcPr>
            <w:tcW w:w="2697" w:type="dxa"/>
          </w:tcPr>
          <w:p w14:paraId="6C85A0CD" w14:textId="495DAD0E" w:rsidR="00713A0A" w:rsidRPr="00250E7B" w:rsidRDefault="00EE0A5F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Kelola Data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Pengunjung</w:t>
            </w:r>
            <w:proofErr w:type="spellEnd"/>
          </w:p>
        </w:tc>
        <w:tc>
          <w:tcPr>
            <w:tcW w:w="4672" w:type="dxa"/>
          </w:tcPr>
          <w:p w14:paraId="5D76CC63" w14:textId="0676175E" w:rsidR="00713A0A" w:rsidRPr="00250E7B" w:rsidRDefault="00EE0A5F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  <w:lang w:val="fi-FI"/>
              </w:rPr>
            </w:pPr>
            <w:r w:rsidRPr="00EE0A5F">
              <w:rPr>
                <w:rFonts w:ascii="Times New Roman" w:hAnsi="Times New Roman" w:cs="Times New Roman"/>
                <w:iCs/>
                <w:sz w:val="24"/>
                <w:szCs w:val="24"/>
                <w:lang w:val="fi-FI"/>
              </w:rPr>
              <w:t>Admin dapat mengelola data pengunjung, termasuk verifikasi, perbaikan, dan pencatatan informasi pengunjung.</w:t>
            </w:r>
          </w:p>
        </w:tc>
      </w:tr>
      <w:tr w:rsidR="00713A0A" w:rsidRPr="00250E7B" w14:paraId="033593E2" w14:textId="77777777" w:rsidTr="00713A0A">
        <w:trPr>
          <w:trHeight w:val="895"/>
        </w:trPr>
        <w:tc>
          <w:tcPr>
            <w:tcW w:w="560" w:type="dxa"/>
          </w:tcPr>
          <w:p w14:paraId="5B166F82" w14:textId="77777777" w:rsidR="00713A0A" w:rsidRPr="00250E7B" w:rsidRDefault="00713A0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7. </w:t>
            </w:r>
          </w:p>
        </w:tc>
        <w:tc>
          <w:tcPr>
            <w:tcW w:w="2697" w:type="dxa"/>
          </w:tcPr>
          <w:p w14:paraId="06C0A79F" w14:textId="44E97CF3" w:rsidR="00713A0A" w:rsidRPr="00250E7B" w:rsidRDefault="00EE0A5F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Verifikasi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Pembayaran</w:t>
            </w:r>
            <w:proofErr w:type="spellEnd"/>
          </w:p>
        </w:tc>
        <w:tc>
          <w:tcPr>
            <w:tcW w:w="4672" w:type="dxa"/>
          </w:tcPr>
          <w:p w14:paraId="27EB26A0" w14:textId="6883468A" w:rsidR="00713A0A" w:rsidRPr="00250E7B" w:rsidRDefault="00523E4C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Midtrans</w:t>
            </w:r>
            <w:proofErr w:type="spellEnd"/>
            <w:r w:rsidR="00EE0A5F"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EE0A5F"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melakukan</w:t>
            </w:r>
            <w:proofErr w:type="spellEnd"/>
            <w:r w:rsidR="00EE0A5F"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EE0A5F"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verifikasi</w:t>
            </w:r>
            <w:proofErr w:type="spellEnd"/>
            <w:r w:rsidR="00EE0A5F"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EE0A5F"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pembayaran</w:t>
            </w:r>
            <w:proofErr w:type="spellEnd"/>
            <w:r w:rsidR="00EE0A5F"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EE0A5F"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dari</w:t>
            </w:r>
            <w:proofErr w:type="spellEnd"/>
            <w:r w:rsidR="00EE0A5F"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EE0A5F"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pengunjung</w:t>
            </w:r>
            <w:proofErr w:type="spellEnd"/>
            <w:r w:rsidR="00EE0A5F"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EE0A5F"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untuk</w:t>
            </w:r>
            <w:proofErr w:type="spellEnd"/>
            <w:r w:rsidR="00EE0A5F"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EE0A5F"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pemesanan</w:t>
            </w:r>
            <w:proofErr w:type="spellEnd"/>
            <w:r w:rsidR="00EE0A5F"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EE0A5F"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paket</w:t>
            </w:r>
            <w:proofErr w:type="spellEnd"/>
            <w:r w:rsidR="00EE0A5F"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EE0A5F"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wisata</w:t>
            </w:r>
            <w:proofErr w:type="spellEnd"/>
            <w:r w:rsidR="00EE0A5F"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EE0A5F"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atau</w:t>
            </w:r>
            <w:proofErr w:type="spellEnd"/>
            <w:r w:rsidR="00EE0A5F"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homestay.</w:t>
            </w:r>
          </w:p>
        </w:tc>
      </w:tr>
      <w:tr w:rsidR="00713A0A" w:rsidRPr="00250E7B" w14:paraId="5AFC3946" w14:textId="77777777" w:rsidTr="00713A0A">
        <w:trPr>
          <w:trHeight w:val="895"/>
        </w:trPr>
        <w:tc>
          <w:tcPr>
            <w:tcW w:w="560" w:type="dxa"/>
          </w:tcPr>
          <w:p w14:paraId="3976EAB7" w14:textId="77777777" w:rsidR="00713A0A" w:rsidRPr="00250E7B" w:rsidRDefault="00713A0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8. </w:t>
            </w:r>
          </w:p>
        </w:tc>
        <w:tc>
          <w:tcPr>
            <w:tcW w:w="2697" w:type="dxa"/>
          </w:tcPr>
          <w:p w14:paraId="22174F5E" w14:textId="18CFF159" w:rsidR="00713A0A" w:rsidRPr="00250E7B" w:rsidRDefault="00EE0A5F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Kelola User</w:t>
            </w:r>
          </w:p>
        </w:tc>
        <w:tc>
          <w:tcPr>
            <w:tcW w:w="4672" w:type="dxa"/>
          </w:tcPr>
          <w:p w14:paraId="734C8E4E" w14:textId="7709415F" w:rsidR="00713A0A" w:rsidRPr="00250E7B" w:rsidRDefault="00EE0A5F" w:rsidP="00250E7B">
            <w:pPr>
              <w:spacing w:line="360" w:lineRule="auto"/>
              <w:jc w:val="both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Admin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dapat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menambah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,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mengedit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, dan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menghapus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user yang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terdaftar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dalam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sistem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.</w:t>
            </w:r>
          </w:p>
        </w:tc>
      </w:tr>
      <w:tr w:rsidR="00713A0A" w:rsidRPr="00250E7B" w14:paraId="604F2374" w14:textId="77777777" w:rsidTr="00713A0A">
        <w:trPr>
          <w:trHeight w:val="895"/>
        </w:trPr>
        <w:tc>
          <w:tcPr>
            <w:tcW w:w="560" w:type="dxa"/>
          </w:tcPr>
          <w:p w14:paraId="192E24D9" w14:textId="77777777" w:rsidR="00713A0A" w:rsidRPr="00250E7B" w:rsidRDefault="00713A0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9. </w:t>
            </w:r>
          </w:p>
        </w:tc>
        <w:tc>
          <w:tcPr>
            <w:tcW w:w="2697" w:type="dxa"/>
          </w:tcPr>
          <w:p w14:paraId="1A485A52" w14:textId="75D453E7" w:rsidR="00713A0A" w:rsidRPr="00250E7B" w:rsidRDefault="00EE0A5F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User</w:t>
            </w:r>
          </w:p>
        </w:tc>
        <w:tc>
          <w:tcPr>
            <w:tcW w:w="4672" w:type="dxa"/>
          </w:tcPr>
          <w:p w14:paraId="64BDCC2F" w14:textId="5FC66FDF" w:rsidR="00713A0A" w:rsidRPr="00250E7B" w:rsidRDefault="00EE0A5F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Admin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dapat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menambahkan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user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baru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ke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dalam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sistem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. </w:t>
            </w:r>
          </w:p>
        </w:tc>
      </w:tr>
      <w:tr w:rsidR="00713A0A" w:rsidRPr="00250E7B" w14:paraId="7C1608D7" w14:textId="77777777" w:rsidTr="00713A0A">
        <w:trPr>
          <w:trHeight w:val="895"/>
        </w:trPr>
        <w:tc>
          <w:tcPr>
            <w:tcW w:w="560" w:type="dxa"/>
          </w:tcPr>
          <w:p w14:paraId="5710070F" w14:textId="77777777" w:rsidR="00713A0A" w:rsidRPr="00250E7B" w:rsidRDefault="00713A0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10.</w:t>
            </w:r>
          </w:p>
        </w:tc>
        <w:tc>
          <w:tcPr>
            <w:tcW w:w="2697" w:type="dxa"/>
          </w:tcPr>
          <w:p w14:paraId="1CEBB633" w14:textId="6E1D541F" w:rsidR="00713A0A" w:rsidRPr="00250E7B" w:rsidRDefault="00EE0A5F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Edit User</w:t>
            </w:r>
          </w:p>
        </w:tc>
        <w:tc>
          <w:tcPr>
            <w:tcW w:w="4672" w:type="dxa"/>
          </w:tcPr>
          <w:p w14:paraId="19B97DA6" w14:textId="5ABEABEE" w:rsidR="00713A0A" w:rsidRPr="00250E7B" w:rsidRDefault="00EE0A5F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Admin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dapat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memperbarui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informasi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user yang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sudah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ada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. </w:t>
            </w:r>
          </w:p>
        </w:tc>
      </w:tr>
      <w:tr w:rsidR="00713A0A" w:rsidRPr="00250E7B" w14:paraId="1D6CE227" w14:textId="77777777" w:rsidTr="00713A0A">
        <w:trPr>
          <w:trHeight w:val="895"/>
        </w:trPr>
        <w:tc>
          <w:tcPr>
            <w:tcW w:w="560" w:type="dxa"/>
          </w:tcPr>
          <w:p w14:paraId="745E2181" w14:textId="77777777" w:rsidR="00713A0A" w:rsidRPr="00250E7B" w:rsidRDefault="00713A0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11.</w:t>
            </w:r>
          </w:p>
        </w:tc>
        <w:tc>
          <w:tcPr>
            <w:tcW w:w="2697" w:type="dxa"/>
          </w:tcPr>
          <w:p w14:paraId="5A384660" w14:textId="49550766" w:rsidR="00713A0A" w:rsidRPr="00250E7B" w:rsidRDefault="00EE0A5F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User</w:t>
            </w:r>
          </w:p>
        </w:tc>
        <w:tc>
          <w:tcPr>
            <w:tcW w:w="4672" w:type="dxa"/>
          </w:tcPr>
          <w:p w14:paraId="3BF0BC19" w14:textId="4AF293BC" w:rsidR="00713A0A" w:rsidRPr="00250E7B" w:rsidRDefault="00EE0A5F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Admin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dapat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menghapus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user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dari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sistem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. </w:t>
            </w:r>
          </w:p>
        </w:tc>
      </w:tr>
      <w:tr w:rsidR="00713A0A" w:rsidRPr="00250E7B" w14:paraId="234D69E1" w14:textId="77777777" w:rsidTr="00713A0A">
        <w:trPr>
          <w:trHeight w:val="895"/>
        </w:trPr>
        <w:tc>
          <w:tcPr>
            <w:tcW w:w="560" w:type="dxa"/>
          </w:tcPr>
          <w:p w14:paraId="1895AE53" w14:textId="3623A900" w:rsidR="00713A0A" w:rsidRPr="00250E7B" w:rsidRDefault="00713A0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C041B1" w:rsidRPr="00250E7B">
              <w:rPr>
                <w:rFonts w:ascii="Times New Roman" w:hAnsi="Times New Roman" w:cs="Times New Roman"/>
                <w:sz w:val="24"/>
                <w:szCs w:val="24"/>
              </w:rPr>
              <w:t>2</w:t>
            </w: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697" w:type="dxa"/>
          </w:tcPr>
          <w:p w14:paraId="414D567B" w14:textId="18C960A0" w:rsidR="00713A0A" w:rsidRPr="00250E7B" w:rsidRDefault="00EE0A5F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Akses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Informasi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Wisata</w:t>
            </w:r>
            <w:proofErr w:type="spellEnd"/>
          </w:p>
        </w:tc>
        <w:tc>
          <w:tcPr>
            <w:tcW w:w="4672" w:type="dxa"/>
          </w:tcPr>
          <w:p w14:paraId="4EFB8C97" w14:textId="4D5BF2F8" w:rsidR="00713A0A" w:rsidRPr="00250E7B" w:rsidRDefault="00EE0A5F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Pengunjung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dapat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mengakses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informasi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tentang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wisata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,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budaya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,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sejarah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,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makanan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tradisional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, dan homestay yang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tersedia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.</w:t>
            </w:r>
          </w:p>
        </w:tc>
      </w:tr>
      <w:tr w:rsidR="00713A0A" w:rsidRPr="00250E7B" w14:paraId="1073F25B" w14:textId="77777777" w:rsidTr="00713A0A">
        <w:trPr>
          <w:trHeight w:val="895"/>
        </w:trPr>
        <w:tc>
          <w:tcPr>
            <w:tcW w:w="560" w:type="dxa"/>
          </w:tcPr>
          <w:p w14:paraId="6BE39B3A" w14:textId="430958D5" w:rsidR="00713A0A" w:rsidRPr="00250E7B" w:rsidRDefault="00713A0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C041B1" w:rsidRPr="00250E7B">
              <w:rPr>
                <w:rFonts w:ascii="Times New Roman" w:hAnsi="Times New Roman" w:cs="Times New Roman"/>
                <w:sz w:val="24"/>
                <w:szCs w:val="24"/>
              </w:rPr>
              <w:t>3</w:t>
            </w: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697" w:type="dxa"/>
          </w:tcPr>
          <w:p w14:paraId="15C6ECA5" w14:textId="38182BF6" w:rsidR="00713A0A" w:rsidRPr="00250E7B" w:rsidRDefault="00EE0A5F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Paket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Wisata</w:t>
            </w:r>
            <w:proofErr w:type="spellEnd"/>
          </w:p>
        </w:tc>
        <w:tc>
          <w:tcPr>
            <w:tcW w:w="4672" w:type="dxa"/>
          </w:tcPr>
          <w:p w14:paraId="0B713110" w14:textId="08307AED" w:rsidR="00713A0A" w:rsidRPr="00250E7B" w:rsidRDefault="00EE0A5F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Pengunjung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dapat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memilih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dan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memesan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paket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wisata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yang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tersedia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melalui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sistem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.</w:t>
            </w:r>
          </w:p>
        </w:tc>
      </w:tr>
      <w:tr w:rsidR="00713A0A" w:rsidRPr="00250E7B" w14:paraId="3A028999" w14:textId="77777777" w:rsidTr="00713A0A">
        <w:trPr>
          <w:trHeight w:val="895"/>
        </w:trPr>
        <w:tc>
          <w:tcPr>
            <w:tcW w:w="560" w:type="dxa"/>
          </w:tcPr>
          <w:p w14:paraId="4B2541BC" w14:textId="4D107F9B" w:rsidR="00713A0A" w:rsidRPr="00250E7B" w:rsidRDefault="00713A0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C041B1" w:rsidRPr="00250E7B">
              <w:rPr>
                <w:rFonts w:ascii="Times New Roman" w:hAnsi="Times New Roman" w:cs="Times New Roman"/>
                <w:sz w:val="24"/>
                <w:szCs w:val="24"/>
              </w:rPr>
              <w:t>4</w:t>
            </w: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697" w:type="dxa"/>
          </w:tcPr>
          <w:p w14:paraId="6F57975F" w14:textId="0DD71FDD" w:rsidR="00713A0A" w:rsidRPr="00250E7B" w:rsidRDefault="00EE0A5F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Isi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Buku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Kunjungan</w:t>
            </w:r>
            <w:proofErr w:type="spellEnd"/>
          </w:p>
        </w:tc>
        <w:tc>
          <w:tcPr>
            <w:tcW w:w="4672" w:type="dxa"/>
          </w:tcPr>
          <w:p w14:paraId="0E56FBB2" w14:textId="6A595367" w:rsidR="00713A0A" w:rsidRPr="00250E7B" w:rsidRDefault="00EE0A5F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  <w:lang w:val="fi-FI"/>
              </w:rPr>
            </w:pPr>
            <w:r w:rsidRPr="00EE0A5F">
              <w:rPr>
                <w:rFonts w:ascii="Times New Roman" w:hAnsi="Times New Roman" w:cs="Times New Roman"/>
                <w:iCs/>
                <w:sz w:val="24"/>
                <w:szCs w:val="24"/>
                <w:lang w:val="fi-FI"/>
              </w:rPr>
              <w:t>Pengunjung dapat mengisi buku kunjungan sebagai catatan pengalaman setelah berkunjung.</w:t>
            </w:r>
          </w:p>
        </w:tc>
      </w:tr>
      <w:tr w:rsidR="00713A0A" w:rsidRPr="00250E7B" w14:paraId="700465C8" w14:textId="77777777" w:rsidTr="00713A0A">
        <w:trPr>
          <w:trHeight w:val="895"/>
        </w:trPr>
        <w:tc>
          <w:tcPr>
            <w:tcW w:w="560" w:type="dxa"/>
          </w:tcPr>
          <w:p w14:paraId="0E657353" w14:textId="4332BA99" w:rsidR="00713A0A" w:rsidRPr="00250E7B" w:rsidRDefault="00713A0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C041B1" w:rsidRPr="00250E7B">
              <w:rPr>
                <w:rFonts w:ascii="Times New Roman" w:hAnsi="Times New Roman" w:cs="Times New Roman"/>
                <w:sz w:val="24"/>
                <w:szCs w:val="24"/>
              </w:rPr>
              <w:t>5</w:t>
            </w: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697" w:type="dxa"/>
          </w:tcPr>
          <w:p w14:paraId="6505E83A" w14:textId="137B9A27" w:rsidR="00713A0A" w:rsidRPr="00250E7B" w:rsidRDefault="00C03957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Pesan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Homestay</w:t>
            </w:r>
          </w:p>
        </w:tc>
        <w:tc>
          <w:tcPr>
            <w:tcW w:w="4672" w:type="dxa"/>
          </w:tcPr>
          <w:p w14:paraId="2EAAF84D" w14:textId="05BAF6F4" w:rsidR="00713A0A" w:rsidRPr="00250E7B" w:rsidRDefault="00EE0A5F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Pengunjung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dapat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memesan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homestay yang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tersedia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untuk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mendukung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kunjungan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wisata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mereka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.</w:t>
            </w:r>
          </w:p>
        </w:tc>
      </w:tr>
      <w:tr w:rsidR="00713A0A" w:rsidRPr="00250E7B" w14:paraId="27199CE6" w14:textId="77777777" w:rsidTr="00713A0A">
        <w:trPr>
          <w:trHeight w:val="895"/>
        </w:trPr>
        <w:tc>
          <w:tcPr>
            <w:tcW w:w="560" w:type="dxa"/>
          </w:tcPr>
          <w:p w14:paraId="73C19241" w14:textId="4173656D" w:rsidR="00713A0A" w:rsidRPr="00250E7B" w:rsidRDefault="00713A0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C041B1" w:rsidRPr="00250E7B">
              <w:rPr>
                <w:rFonts w:ascii="Times New Roman" w:hAnsi="Times New Roman" w:cs="Times New Roman"/>
                <w:sz w:val="24"/>
                <w:szCs w:val="24"/>
              </w:rPr>
              <w:t>6</w:t>
            </w: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697" w:type="dxa"/>
          </w:tcPr>
          <w:p w14:paraId="6414B754" w14:textId="3EF4C8EF" w:rsidR="00713A0A" w:rsidRPr="00250E7B" w:rsidRDefault="00C03957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Homestay</w:t>
            </w:r>
          </w:p>
        </w:tc>
        <w:tc>
          <w:tcPr>
            <w:tcW w:w="4672" w:type="dxa"/>
          </w:tcPr>
          <w:p w14:paraId="09CA0B21" w14:textId="0D03BD48" w:rsidR="00713A0A" w:rsidRPr="00250E7B" w:rsidRDefault="00EE0A5F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Pengelola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Homestay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dapat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menerima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, dan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mengonfirmasi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pesanan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homestay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dari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pengunjung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.</w:t>
            </w:r>
          </w:p>
        </w:tc>
      </w:tr>
      <w:tr w:rsidR="00713A0A" w:rsidRPr="00250E7B" w14:paraId="325A7CA8" w14:textId="77777777" w:rsidTr="00713A0A">
        <w:trPr>
          <w:trHeight w:val="895"/>
        </w:trPr>
        <w:tc>
          <w:tcPr>
            <w:tcW w:w="560" w:type="dxa"/>
          </w:tcPr>
          <w:p w14:paraId="1CA4E7F7" w14:textId="392AC261" w:rsidR="00713A0A" w:rsidRPr="00250E7B" w:rsidRDefault="00713A0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C041B1" w:rsidRPr="00250E7B">
              <w:rPr>
                <w:rFonts w:ascii="Times New Roman" w:hAnsi="Times New Roman" w:cs="Times New Roman"/>
                <w:sz w:val="24"/>
                <w:szCs w:val="24"/>
              </w:rPr>
              <w:t>7</w:t>
            </w: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697" w:type="dxa"/>
          </w:tcPr>
          <w:p w14:paraId="7D63C259" w14:textId="722903DC" w:rsidR="00713A0A" w:rsidRPr="00250E7B" w:rsidRDefault="00E61DF2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Print Data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Paket</w:t>
            </w:r>
            <w:proofErr w:type="spellEnd"/>
          </w:p>
        </w:tc>
        <w:tc>
          <w:tcPr>
            <w:tcW w:w="4672" w:type="dxa"/>
          </w:tcPr>
          <w:p w14:paraId="7723C571" w14:textId="18919FFD" w:rsidR="00713A0A" w:rsidRPr="00250E7B" w:rsidRDefault="00EE0A5F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Pengelola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Homestay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dapat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mengatur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jumlah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homestay yang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tersedia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dan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statusnya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di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sistem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.</w:t>
            </w:r>
          </w:p>
        </w:tc>
      </w:tr>
      <w:tr w:rsidR="00713A0A" w:rsidRPr="00250E7B" w14:paraId="2B951955" w14:textId="77777777" w:rsidTr="00713A0A">
        <w:trPr>
          <w:trHeight w:val="895"/>
        </w:trPr>
        <w:tc>
          <w:tcPr>
            <w:tcW w:w="560" w:type="dxa"/>
          </w:tcPr>
          <w:p w14:paraId="546D1591" w14:textId="347BC838" w:rsidR="00713A0A" w:rsidRPr="00250E7B" w:rsidRDefault="00713A0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1</w:t>
            </w:r>
            <w:r w:rsidR="00C041B1" w:rsidRPr="00250E7B">
              <w:rPr>
                <w:rFonts w:ascii="Times New Roman" w:hAnsi="Times New Roman" w:cs="Times New Roman"/>
                <w:sz w:val="24"/>
                <w:szCs w:val="24"/>
              </w:rPr>
              <w:t>8</w:t>
            </w: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2697" w:type="dxa"/>
          </w:tcPr>
          <w:p w14:paraId="77E14206" w14:textId="765099DA" w:rsidR="00713A0A" w:rsidRPr="00250E7B" w:rsidRDefault="00E61DF2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Print Data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Homestay</w:t>
            </w:r>
          </w:p>
        </w:tc>
        <w:tc>
          <w:tcPr>
            <w:tcW w:w="4672" w:type="dxa"/>
          </w:tcPr>
          <w:p w14:paraId="17AEE508" w14:textId="615A21B5" w:rsidR="00713A0A" w:rsidRPr="00250E7B" w:rsidRDefault="00EE0A5F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Pengelola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Homestay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dapat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memberikan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konfirmasi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terhadap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pemesanan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homestay yang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diterima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.</w:t>
            </w:r>
          </w:p>
        </w:tc>
      </w:tr>
      <w:tr w:rsidR="00442D1C" w:rsidRPr="00250E7B" w14:paraId="63F4EB5E" w14:textId="77777777" w:rsidTr="00713A0A">
        <w:trPr>
          <w:trHeight w:val="895"/>
        </w:trPr>
        <w:tc>
          <w:tcPr>
            <w:tcW w:w="560" w:type="dxa"/>
          </w:tcPr>
          <w:p w14:paraId="6073080C" w14:textId="5F9F8AA3" w:rsidR="00442D1C" w:rsidRPr="00250E7B" w:rsidRDefault="00442D1C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19.</w:t>
            </w:r>
          </w:p>
        </w:tc>
        <w:tc>
          <w:tcPr>
            <w:tcW w:w="2697" w:type="dxa"/>
          </w:tcPr>
          <w:p w14:paraId="38088E93" w14:textId="5D634287" w:rsidR="00442D1C" w:rsidRDefault="00442D1C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Edit Data</w:t>
            </w:r>
          </w:p>
        </w:tc>
        <w:tc>
          <w:tcPr>
            <w:tcW w:w="4672" w:type="dxa"/>
          </w:tcPr>
          <w:p w14:paraId="3B526B8E" w14:textId="1E8D1E9E" w:rsidR="00442D1C" w:rsidRPr="00EE0A5F" w:rsidRDefault="00442D1C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Admin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dapat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memperbarui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informasi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data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pengunjung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yang</w:t>
            </w:r>
            <w:proofErr w:type="gram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sudah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ad</w:t>
            </w:r>
            <w:r w:rsidR="007458E7">
              <w:rPr>
                <w:rFonts w:ascii="Times New Roman" w:hAnsi="Times New Roman" w:cs="Times New Roman"/>
                <w:iCs/>
                <w:sz w:val="24"/>
                <w:szCs w:val="24"/>
              </w:rPr>
              <w:t>a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ajika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terdapat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kesalahan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.</w:t>
            </w:r>
          </w:p>
        </w:tc>
      </w:tr>
      <w:tr w:rsidR="00442D1C" w:rsidRPr="00250E7B" w14:paraId="6F7609F4" w14:textId="77777777" w:rsidTr="00713A0A">
        <w:trPr>
          <w:trHeight w:val="895"/>
        </w:trPr>
        <w:tc>
          <w:tcPr>
            <w:tcW w:w="560" w:type="dxa"/>
          </w:tcPr>
          <w:p w14:paraId="04191C01" w14:textId="2927AF2A" w:rsidR="00442D1C" w:rsidRPr="00250E7B" w:rsidRDefault="00442D1C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20.</w:t>
            </w:r>
          </w:p>
        </w:tc>
        <w:tc>
          <w:tcPr>
            <w:tcW w:w="2697" w:type="dxa"/>
          </w:tcPr>
          <w:p w14:paraId="5253F534" w14:textId="60804595" w:rsidR="00442D1C" w:rsidRDefault="00442D1C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Data</w:t>
            </w:r>
          </w:p>
        </w:tc>
        <w:tc>
          <w:tcPr>
            <w:tcW w:w="4672" w:type="dxa"/>
          </w:tcPr>
          <w:p w14:paraId="79F2B77C" w14:textId="6E32EAAD" w:rsidR="00442D1C" w:rsidRPr="00EE0A5F" w:rsidRDefault="00442D1C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Admin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dapat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me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nghapus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informasi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data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pengunjung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yang</w:t>
            </w:r>
            <w:proofErr w:type="gram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sudah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ad</w:t>
            </w:r>
            <w:r w:rsidR="007458E7">
              <w:rPr>
                <w:rFonts w:ascii="Times New Roman" w:hAnsi="Times New Roman" w:cs="Times New Roman"/>
                <w:iCs/>
                <w:sz w:val="24"/>
                <w:szCs w:val="24"/>
              </w:rPr>
              <w:t>a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7458E7">
              <w:rPr>
                <w:rFonts w:ascii="Times New Roman" w:hAnsi="Times New Roman" w:cs="Times New Roman"/>
                <w:iCs/>
                <w:sz w:val="24"/>
                <w:szCs w:val="24"/>
              </w:rPr>
              <w:t>bila</w:t>
            </w:r>
            <w:proofErr w:type="spellEnd"/>
            <w:r w:rsidR="007458E7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="007458E7">
              <w:rPr>
                <w:rFonts w:ascii="Times New Roman" w:hAnsi="Times New Roman" w:cs="Times New Roman"/>
                <w:iCs/>
                <w:sz w:val="24"/>
                <w:szCs w:val="24"/>
              </w:rPr>
              <w:t>harus</w:t>
            </w:r>
            <w:proofErr w:type="spellEnd"/>
            <w:r w:rsidR="007458E7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di </w:t>
            </w:r>
            <w:proofErr w:type="spellStart"/>
            <w:r w:rsidR="007458E7">
              <w:rPr>
                <w:rFonts w:ascii="Times New Roman" w:hAnsi="Times New Roman" w:cs="Times New Roman"/>
                <w:iCs/>
                <w:sz w:val="24"/>
                <w:szCs w:val="24"/>
              </w:rPr>
              <w:t>hapus</w:t>
            </w:r>
            <w:proofErr w:type="spellEnd"/>
            <w:r w:rsidR="007458E7">
              <w:rPr>
                <w:rFonts w:ascii="Times New Roman" w:hAnsi="Times New Roman" w:cs="Times New Roman"/>
                <w:iCs/>
                <w:sz w:val="24"/>
                <w:szCs w:val="24"/>
              </w:rPr>
              <w:t>.</w:t>
            </w:r>
          </w:p>
        </w:tc>
      </w:tr>
      <w:tr w:rsidR="00442D1C" w:rsidRPr="00250E7B" w14:paraId="5E3FF211" w14:textId="77777777" w:rsidTr="00713A0A">
        <w:trPr>
          <w:trHeight w:val="895"/>
        </w:trPr>
        <w:tc>
          <w:tcPr>
            <w:tcW w:w="560" w:type="dxa"/>
          </w:tcPr>
          <w:p w14:paraId="0D0D620D" w14:textId="70E20214" w:rsidR="00442D1C" w:rsidRPr="00250E7B" w:rsidRDefault="00442D1C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21.</w:t>
            </w:r>
          </w:p>
        </w:tc>
        <w:tc>
          <w:tcPr>
            <w:tcW w:w="2697" w:type="dxa"/>
          </w:tcPr>
          <w:p w14:paraId="557733C2" w14:textId="266C4A35" w:rsidR="00442D1C" w:rsidRDefault="007458E7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Tambah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Data </w:t>
            </w:r>
          </w:p>
        </w:tc>
        <w:tc>
          <w:tcPr>
            <w:tcW w:w="4672" w:type="dxa"/>
          </w:tcPr>
          <w:p w14:paraId="59098BAB" w14:textId="75B65BE5" w:rsidR="00442D1C" w:rsidRPr="00EE0A5F" w:rsidRDefault="007458E7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Admin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dapat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me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nambah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>informasi</w:t>
            </w:r>
            <w:proofErr w:type="spellEnd"/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data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pengunjung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r w:rsidRPr="00EE0A5F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bila</w:t>
            </w:r>
            <w:proofErr w:type="spellEnd"/>
            <w:proofErr w:type="gram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perlu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.</w:t>
            </w:r>
          </w:p>
        </w:tc>
      </w:tr>
      <w:tr w:rsidR="00442D1C" w:rsidRPr="00250E7B" w14:paraId="3A615EA9" w14:textId="77777777" w:rsidTr="00713A0A">
        <w:trPr>
          <w:trHeight w:val="895"/>
        </w:trPr>
        <w:tc>
          <w:tcPr>
            <w:tcW w:w="560" w:type="dxa"/>
          </w:tcPr>
          <w:p w14:paraId="17AC2397" w14:textId="2867B6A5" w:rsidR="00442D1C" w:rsidRPr="00250E7B" w:rsidRDefault="00442D1C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22.</w:t>
            </w:r>
          </w:p>
        </w:tc>
        <w:tc>
          <w:tcPr>
            <w:tcW w:w="2697" w:type="dxa"/>
          </w:tcPr>
          <w:p w14:paraId="41DE0D5B" w14:textId="742DDD46" w:rsidR="00442D1C" w:rsidRDefault="007458E7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Edit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Pesanan</w:t>
            </w:r>
            <w:proofErr w:type="spellEnd"/>
          </w:p>
        </w:tc>
        <w:tc>
          <w:tcPr>
            <w:tcW w:w="4672" w:type="dxa"/>
          </w:tcPr>
          <w:p w14:paraId="7EB32A0E" w14:textId="76AEE3F5" w:rsidR="00442D1C" w:rsidRPr="00EE0A5F" w:rsidRDefault="007458E7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Admin </w:t>
            </w:r>
            <w:proofErr w:type="spellStart"/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>dapat</w:t>
            </w:r>
            <w:proofErr w:type="spellEnd"/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>me</w:t>
            </w:r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mperbarui</w:t>
            </w:r>
            <w:proofErr w:type="spellEnd"/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>pengunjung</w:t>
            </w:r>
            <w:proofErr w:type="spellEnd"/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 yang</w:t>
            </w:r>
            <w:proofErr w:type="gramEnd"/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>sudah</w:t>
            </w:r>
            <w:proofErr w:type="spellEnd"/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>ada</w:t>
            </w:r>
            <w:proofErr w:type="spellEnd"/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>bila</w:t>
            </w:r>
            <w:proofErr w:type="spellEnd"/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ada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kesalahan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.</w:t>
            </w:r>
          </w:p>
        </w:tc>
      </w:tr>
      <w:tr w:rsidR="00442D1C" w:rsidRPr="00250E7B" w14:paraId="6326364B" w14:textId="77777777" w:rsidTr="00713A0A">
        <w:trPr>
          <w:trHeight w:val="895"/>
        </w:trPr>
        <w:tc>
          <w:tcPr>
            <w:tcW w:w="560" w:type="dxa"/>
          </w:tcPr>
          <w:p w14:paraId="1E1077CB" w14:textId="7D32DB4B" w:rsidR="00442D1C" w:rsidRPr="00250E7B" w:rsidRDefault="00442D1C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23.</w:t>
            </w:r>
          </w:p>
        </w:tc>
        <w:tc>
          <w:tcPr>
            <w:tcW w:w="2697" w:type="dxa"/>
          </w:tcPr>
          <w:p w14:paraId="78D0732B" w14:textId="112D3F3D" w:rsidR="00442D1C" w:rsidRDefault="007458E7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Pesanan</w:t>
            </w:r>
            <w:proofErr w:type="spellEnd"/>
          </w:p>
        </w:tc>
        <w:tc>
          <w:tcPr>
            <w:tcW w:w="4672" w:type="dxa"/>
          </w:tcPr>
          <w:p w14:paraId="6FDF4350" w14:textId="7CAFFFCE" w:rsidR="00442D1C" w:rsidRPr="00EE0A5F" w:rsidRDefault="007458E7" w:rsidP="00250E7B">
            <w:pPr>
              <w:spacing w:line="360" w:lineRule="auto"/>
              <w:rPr>
                <w:rFonts w:ascii="Times New Roman" w:hAnsi="Times New Roman" w:cs="Times New Roman"/>
                <w:iCs/>
                <w:sz w:val="24"/>
                <w:szCs w:val="24"/>
              </w:rPr>
            </w:pPr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Admin </w:t>
            </w:r>
            <w:proofErr w:type="spellStart"/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>dapat</w:t>
            </w:r>
            <w:proofErr w:type="spellEnd"/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>menghapus</w:t>
            </w:r>
            <w:proofErr w:type="spellEnd"/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Cs/>
                <w:sz w:val="24"/>
                <w:szCs w:val="24"/>
              </w:rPr>
              <w:t>pesanan</w:t>
            </w:r>
            <w:proofErr w:type="spellEnd"/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>pengunjung</w:t>
            </w:r>
            <w:proofErr w:type="spellEnd"/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 yang</w:t>
            </w:r>
            <w:proofErr w:type="gramEnd"/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>sudah</w:t>
            </w:r>
            <w:proofErr w:type="spellEnd"/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>ada</w:t>
            </w:r>
            <w:proofErr w:type="spellEnd"/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>bila</w:t>
            </w:r>
            <w:proofErr w:type="spellEnd"/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</w:t>
            </w:r>
            <w:proofErr w:type="spellStart"/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>harus</w:t>
            </w:r>
            <w:proofErr w:type="spellEnd"/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 xml:space="preserve"> di </w:t>
            </w:r>
            <w:proofErr w:type="spellStart"/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>hapus</w:t>
            </w:r>
            <w:proofErr w:type="spellEnd"/>
            <w:r w:rsidRPr="007458E7">
              <w:rPr>
                <w:rFonts w:ascii="Times New Roman" w:hAnsi="Times New Roman" w:cs="Times New Roman"/>
                <w:iCs/>
                <w:sz w:val="24"/>
                <w:szCs w:val="24"/>
              </w:rPr>
              <w:t>.</w:t>
            </w:r>
          </w:p>
        </w:tc>
      </w:tr>
    </w:tbl>
    <w:p w14:paraId="59A3A041" w14:textId="7CC8F9D8" w:rsidR="00740E8A" w:rsidRDefault="00740E8A" w:rsidP="00250E7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525DC70" w14:textId="58869006" w:rsidR="00442D1C" w:rsidRDefault="00442D1C" w:rsidP="00250E7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502021" w14:textId="4A77CF4B" w:rsidR="00442D1C" w:rsidRDefault="00442D1C" w:rsidP="00250E7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DF6956" w14:textId="1679417F" w:rsidR="00442D1C" w:rsidRDefault="00442D1C" w:rsidP="00250E7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D272EA" w14:textId="77777777" w:rsidR="00442D1C" w:rsidRPr="00250E7B" w:rsidRDefault="00442D1C" w:rsidP="00250E7B">
      <w:pPr>
        <w:spacing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547B248" w14:textId="3838E3E2" w:rsidR="00CB7846" w:rsidRPr="000367C6" w:rsidRDefault="006C340C" w:rsidP="000367C6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7" w:name="_Toc197256885"/>
      <w:r w:rsidRPr="000367C6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4.1.3 </w:t>
      </w:r>
      <w:r w:rsidR="00CB7846" w:rsidRPr="000367C6">
        <w:rPr>
          <w:rFonts w:ascii="Times New Roman" w:hAnsi="Times New Roman" w:cs="Times New Roman"/>
          <w:b/>
          <w:bCs/>
          <w:color w:val="auto"/>
          <w:sz w:val="24"/>
          <w:szCs w:val="24"/>
        </w:rPr>
        <w:t>Scenario Use Case Diagram</w:t>
      </w:r>
      <w:bookmarkEnd w:id="47"/>
    </w:p>
    <w:p w14:paraId="5A8F57BC" w14:textId="01938594" w:rsidR="00740E8A" w:rsidRPr="00250E7B" w:rsidRDefault="00713A0A" w:rsidP="00250E7B">
      <w:pPr>
        <w:spacing w:line="360" w:lineRule="auto"/>
        <w:ind w:left="720" w:firstLine="720"/>
        <w:rPr>
          <w:rFonts w:ascii="Times New Roman" w:hAnsi="Times New Roman" w:cs="Times New Roman"/>
          <w:sz w:val="24"/>
          <w:szCs w:val="24"/>
          <w:lang w:val="sv-SE"/>
        </w:rPr>
      </w:pPr>
      <w:r w:rsidRPr="00250E7B">
        <w:rPr>
          <w:rFonts w:ascii="Times New Roman" w:hAnsi="Times New Roman" w:cs="Times New Roman"/>
          <w:sz w:val="24"/>
          <w:szCs w:val="24"/>
          <w:lang w:val="sv-SE"/>
        </w:rPr>
        <w:t>Use</w:t>
      </w:r>
      <w:r w:rsidR="00E05D4B">
        <w:rPr>
          <w:rFonts w:ascii="Times New Roman" w:hAnsi="Times New Roman" w:cs="Times New Roman"/>
          <w:sz w:val="24"/>
          <w:szCs w:val="24"/>
          <w:lang w:val="sv-SE"/>
        </w:rPr>
        <w:t>C</w:t>
      </w:r>
      <w:r w:rsidRPr="00250E7B">
        <w:rPr>
          <w:rFonts w:ascii="Times New Roman" w:hAnsi="Times New Roman" w:cs="Times New Roman"/>
          <w:sz w:val="24"/>
          <w:szCs w:val="24"/>
          <w:lang w:val="sv-SE"/>
        </w:rPr>
        <w:t>ase scenario login adalah deskripsi dari serangkaian langkah yang diambil oleh pengguna untuk mengakses sistem dengan menggunakan kredensial yang valid.</w:t>
      </w:r>
    </w:p>
    <w:p w14:paraId="7A47C6F3" w14:textId="19EFA4E5" w:rsidR="00097DA7" w:rsidRPr="00250E7B" w:rsidRDefault="00097DA7" w:rsidP="00250E7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250E7B">
        <w:rPr>
          <w:rFonts w:ascii="Times New Roman" w:hAnsi="Times New Roman" w:cs="Times New Roman"/>
          <w:sz w:val="24"/>
          <w:szCs w:val="24"/>
          <w:lang w:val="sv-SE"/>
        </w:rPr>
        <w:t>Login</w:t>
      </w:r>
    </w:p>
    <w:p w14:paraId="1EB2835B" w14:textId="4B967160" w:rsidR="00097DA7" w:rsidRPr="00250E7B" w:rsidRDefault="00097DA7" w:rsidP="00250E7B">
      <w:pPr>
        <w:pStyle w:val="Caption"/>
        <w:keepNext/>
        <w:spacing w:line="360" w:lineRule="auto"/>
        <w:ind w:left="36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proofErr w:type="spellStart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3.</w:t>
      </w:r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begin"/>
      </w:r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instrText xml:space="preserve"> SEQ Tabel_3. \* ARABIC </w:instrText>
      </w:r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separate"/>
      </w:r>
      <w:r w:rsidR="00841450">
        <w:rPr>
          <w:rFonts w:ascii="Times New Roman" w:hAnsi="Times New Roman" w:cs="Times New Roman"/>
          <w:i w:val="0"/>
          <w:iCs w:val="0"/>
          <w:noProof/>
          <w:color w:val="000000" w:themeColor="text1"/>
          <w:sz w:val="24"/>
          <w:szCs w:val="24"/>
        </w:rPr>
        <w:t>1</w:t>
      </w:r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fldChar w:fldCharType="end"/>
      </w:r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Skenario</w:t>
      </w:r>
      <w:proofErr w:type="spellEnd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Login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097DA7" w:rsidRPr="00250E7B" w14:paraId="0BEA1511" w14:textId="77777777" w:rsidTr="003464B7">
        <w:tc>
          <w:tcPr>
            <w:tcW w:w="3255" w:type="dxa"/>
            <w:tcBorders>
              <w:right w:val="nil"/>
            </w:tcBorders>
          </w:tcPr>
          <w:p w14:paraId="54351ADE" w14:textId="77777777" w:rsidR="00097DA7" w:rsidRPr="00250E7B" w:rsidRDefault="00097DA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bookmarkStart w:id="48" w:name="_Hlk192807231"/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14549523" w14:textId="77777777" w:rsidR="00097DA7" w:rsidRPr="00250E7B" w:rsidRDefault="00097DA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097DA7" w:rsidRPr="00250E7B" w14:paraId="6094B8A0" w14:textId="77777777" w:rsidTr="003464B7">
        <w:tc>
          <w:tcPr>
            <w:tcW w:w="3963" w:type="dxa"/>
            <w:gridSpan w:val="2"/>
          </w:tcPr>
          <w:p w14:paraId="2E36ED3E" w14:textId="77777777" w:rsidR="00097DA7" w:rsidRPr="00250E7B" w:rsidRDefault="00097DA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0C38229E" w14:textId="77777777" w:rsidR="00097DA7" w:rsidRPr="00250E7B" w:rsidRDefault="00097DA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UC-01</w:t>
            </w:r>
          </w:p>
        </w:tc>
      </w:tr>
      <w:tr w:rsidR="00097DA7" w:rsidRPr="00250E7B" w14:paraId="0EC27BE5" w14:textId="77777777" w:rsidTr="003464B7">
        <w:tc>
          <w:tcPr>
            <w:tcW w:w="3963" w:type="dxa"/>
            <w:gridSpan w:val="2"/>
          </w:tcPr>
          <w:p w14:paraId="447BB8ED" w14:textId="77777777" w:rsidR="00097DA7" w:rsidRPr="00250E7B" w:rsidRDefault="00097DA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59723E07" w14:textId="77777777" w:rsidR="00097DA7" w:rsidRPr="00250E7B" w:rsidRDefault="00097DA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Login</w:t>
            </w:r>
          </w:p>
        </w:tc>
      </w:tr>
      <w:tr w:rsidR="00097DA7" w:rsidRPr="00250E7B" w14:paraId="1C20C37D" w14:textId="77777777" w:rsidTr="003464B7">
        <w:tc>
          <w:tcPr>
            <w:tcW w:w="3963" w:type="dxa"/>
            <w:gridSpan w:val="2"/>
          </w:tcPr>
          <w:p w14:paraId="5617C280" w14:textId="77777777" w:rsidR="00097DA7" w:rsidRPr="00250E7B" w:rsidRDefault="00097DA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688D9F2F" w14:textId="65E20C45" w:rsidR="00097DA7" w:rsidRPr="00250E7B" w:rsidRDefault="006F3A32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6F3A32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Memungkinkan semua aktor (Admin, Pengunjung, dan Pengelola Homestay) untuk masuk ke dalam sistem dengan akun mereka masing-masing.</w:t>
            </w:r>
          </w:p>
        </w:tc>
      </w:tr>
      <w:tr w:rsidR="00097DA7" w:rsidRPr="00250E7B" w14:paraId="01909DCB" w14:textId="77777777" w:rsidTr="003464B7">
        <w:tc>
          <w:tcPr>
            <w:tcW w:w="3963" w:type="dxa"/>
            <w:gridSpan w:val="2"/>
          </w:tcPr>
          <w:p w14:paraId="2FF85E17" w14:textId="77777777" w:rsidR="00097DA7" w:rsidRPr="00250E7B" w:rsidRDefault="00097DA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663E5D5D" w14:textId="0CAF1C0B" w:rsidR="00097DA7" w:rsidRPr="00250E7B" w:rsidRDefault="006F3A32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6F3A32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Use case ini menggambarkan proses aktor memasukkan kredensial (username/email dan password) untuk mengakses sistem dan mendapatkan hak akses sesuai perannya.</w:t>
            </w:r>
          </w:p>
        </w:tc>
      </w:tr>
      <w:tr w:rsidR="00097DA7" w:rsidRPr="00250E7B" w14:paraId="15D7D271" w14:textId="77777777" w:rsidTr="003464B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24022288" w14:textId="77777777" w:rsidR="00097DA7" w:rsidRPr="00250E7B" w:rsidRDefault="00097DA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00F36E37" w14:textId="0C16E539" w:rsidR="00097DA7" w:rsidRPr="00250E7B" w:rsidRDefault="00097DA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Admin, Pengunjung, Pengelola Homestay</w:t>
            </w:r>
          </w:p>
        </w:tc>
      </w:tr>
      <w:tr w:rsidR="00097DA7" w:rsidRPr="00250E7B" w14:paraId="56428428" w14:textId="77777777" w:rsidTr="003464B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13B0F975" w14:textId="77777777" w:rsidR="00097DA7" w:rsidRPr="00250E7B" w:rsidRDefault="00097DA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075EADE9" w14:textId="6519CB13" w:rsidR="00097DA7" w:rsidRPr="00250E7B" w:rsidRDefault="006F3A32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6F3A32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membuka halaman login dan memasukkan data login</w:t>
            </w:r>
          </w:p>
        </w:tc>
      </w:tr>
      <w:tr w:rsidR="00097DA7" w:rsidRPr="00250E7B" w14:paraId="27376A37" w14:textId="77777777" w:rsidTr="003464B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0D4DB6E" w14:textId="77777777" w:rsidR="00097DA7" w:rsidRPr="00250E7B" w:rsidRDefault="00097DA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1BE3DB95" w14:textId="7B5819C4" w:rsidR="006F3A32" w:rsidRPr="006F3A32" w:rsidRDefault="006F3A32" w:rsidP="006F3A3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6F3A32">
              <w:rPr>
                <w:rFonts w:ascii="Times New Roman" w:hAnsi="Times New Roman" w:cs="Times New Roman"/>
                <w:sz w:val="24"/>
                <w:szCs w:val="24"/>
              </w:rPr>
              <w:t xml:space="preserve">Admin: </w:t>
            </w:r>
            <w:proofErr w:type="spellStart"/>
            <w:r w:rsidRPr="006F3A32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6F3A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3A32"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 w:rsidRPr="006F3A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3A32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6F3A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3A32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</w:p>
          <w:p w14:paraId="3151BDE2" w14:textId="7DE18111" w:rsidR="006F3A32" w:rsidRPr="006F3A32" w:rsidRDefault="006F3A32" w:rsidP="006F3A3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F3A32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Pr="006F3A32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6F3A32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6F3A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3A32">
              <w:rPr>
                <w:rFonts w:ascii="Times New Roman" w:hAnsi="Times New Roman" w:cs="Times New Roman"/>
                <w:sz w:val="24"/>
                <w:szCs w:val="24"/>
              </w:rPr>
              <w:t>layanan</w:t>
            </w:r>
            <w:proofErr w:type="spellEnd"/>
            <w:r w:rsidRPr="006F3A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3A32">
              <w:rPr>
                <w:rFonts w:ascii="Times New Roman" w:hAnsi="Times New Roman" w:cs="Times New Roman"/>
                <w:sz w:val="24"/>
                <w:szCs w:val="24"/>
              </w:rPr>
              <w:t>pemesanan</w:t>
            </w:r>
            <w:proofErr w:type="spellEnd"/>
            <w:r w:rsidRPr="006F3A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3A32">
              <w:rPr>
                <w:rFonts w:ascii="Times New Roman" w:hAnsi="Times New Roman" w:cs="Times New Roman"/>
                <w:sz w:val="24"/>
                <w:szCs w:val="24"/>
              </w:rPr>
              <w:t>wisata</w:t>
            </w:r>
            <w:proofErr w:type="spellEnd"/>
          </w:p>
          <w:p w14:paraId="52F54A7C" w14:textId="27EE484A" w:rsidR="00097DA7" w:rsidRPr="00250E7B" w:rsidRDefault="006F3A32" w:rsidP="006F3A32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6F3A32">
              <w:rPr>
                <w:rFonts w:ascii="Times New Roman" w:hAnsi="Times New Roman" w:cs="Times New Roman"/>
                <w:sz w:val="24"/>
                <w:szCs w:val="24"/>
              </w:rPr>
              <w:t>Pengelola</w:t>
            </w:r>
            <w:proofErr w:type="spellEnd"/>
            <w:r w:rsidRPr="006F3A32">
              <w:rPr>
                <w:rFonts w:ascii="Times New Roman" w:hAnsi="Times New Roman" w:cs="Times New Roman"/>
                <w:sz w:val="24"/>
                <w:szCs w:val="24"/>
              </w:rPr>
              <w:t xml:space="preserve"> Homestay: </w:t>
            </w:r>
            <w:proofErr w:type="spellStart"/>
            <w:r w:rsidRPr="006F3A32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6F3A32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6F3A32">
              <w:rPr>
                <w:rFonts w:ascii="Times New Roman" w:hAnsi="Times New Roman" w:cs="Times New Roman"/>
                <w:sz w:val="24"/>
                <w:szCs w:val="24"/>
              </w:rPr>
              <w:t>manajemen</w:t>
            </w:r>
            <w:proofErr w:type="spellEnd"/>
            <w:r w:rsidRPr="006F3A32">
              <w:rPr>
                <w:rFonts w:ascii="Times New Roman" w:hAnsi="Times New Roman" w:cs="Times New Roman"/>
                <w:sz w:val="24"/>
                <w:szCs w:val="24"/>
              </w:rPr>
              <w:t xml:space="preserve"> homestay</w:t>
            </w:r>
          </w:p>
        </w:tc>
      </w:tr>
      <w:tr w:rsidR="00097DA7" w:rsidRPr="00250E7B" w14:paraId="7F46E19B" w14:textId="77777777" w:rsidTr="003464B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13F27A6D" w14:textId="77777777" w:rsidR="00097DA7" w:rsidRPr="00250E7B" w:rsidRDefault="00097DA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51110258" w14:textId="38F3C2A9" w:rsidR="00437348" w:rsidRPr="00250E7B" w:rsidRDefault="00437348" w:rsidP="00250E7B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49" w:name="_Toc197253082"/>
            <w:bookmarkStart w:id="50" w:name="_Toc197254688"/>
            <w:bookmarkStart w:id="51" w:name="_Toc197254787"/>
            <w:bookmarkStart w:id="52" w:name="_Toc197256244"/>
            <w:bookmarkStart w:id="53" w:name="_Toc197256886"/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Form Login –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user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bookmarkEnd w:id="49"/>
            <w:bookmarkEnd w:id="50"/>
            <w:bookmarkEnd w:id="51"/>
            <w:bookmarkEnd w:id="52"/>
            <w:bookmarkEnd w:id="53"/>
          </w:p>
          <w:p w14:paraId="1493C7DB" w14:textId="77777777" w:rsidR="00437348" w:rsidRPr="00250E7B" w:rsidRDefault="00437348" w:rsidP="00250E7B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54" w:name="_Toc192843398"/>
            <w:bookmarkStart w:id="55" w:name="_Toc197253083"/>
            <w:bookmarkStart w:id="56" w:name="_Toc197254689"/>
            <w:bookmarkStart w:id="57" w:name="_Toc197254788"/>
            <w:bookmarkStart w:id="58" w:name="_Toc197256245"/>
            <w:bookmarkStart w:id="59" w:name="_Toc197256887"/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Memverifikasi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Kredensial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mengecek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validitas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username/email dan password.</w:t>
            </w:r>
            <w:bookmarkEnd w:id="54"/>
            <w:bookmarkEnd w:id="55"/>
            <w:bookmarkEnd w:id="56"/>
            <w:bookmarkEnd w:id="57"/>
            <w:bookmarkEnd w:id="58"/>
            <w:bookmarkEnd w:id="59"/>
          </w:p>
          <w:p w14:paraId="7C4507BD" w14:textId="0466E6E4" w:rsidR="00097DA7" w:rsidRPr="00250E7B" w:rsidRDefault="00437348" w:rsidP="00250E7B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60" w:name="_Toc192843399"/>
            <w:bookmarkStart w:id="61" w:name="_Toc197253084"/>
            <w:bookmarkStart w:id="62" w:name="_Toc197254690"/>
            <w:bookmarkStart w:id="63" w:name="_Toc197254789"/>
            <w:bookmarkStart w:id="64" w:name="_Toc197256246"/>
            <w:bookmarkStart w:id="65" w:name="_Toc197256888"/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Dashboard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– Setelah login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dashboard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sesuai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peran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aktor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bookmarkEnd w:id="60"/>
            <w:bookmarkEnd w:id="61"/>
            <w:bookmarkEnd w:id="62"/>
            <w:bookmarkEnd w:id="63"/>
            <w:bookmarkEnd w:id="64"/>
            <w:bookmarkEnd w:id="65"/>
          </w:p>
        </w:tc>
      </w:tr>
      <w:tr w:rsidR="00097DA7" w:rsidRPr="00250E7B" w14:paraId="7C3C2CD0" w14:textId="77777777" w:rsidTr="003464B7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5D49F290" w14:textId="77777777" w:rsidR="00097DA7" w:rsidRPr="00250E7B" w:rsidRDefault="00097DA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78EB76DE" w14:textId="77777777" w:rsidR="00097DA7" w:rsidRPr="00250E7B" w:rsidRDefault="00097DA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097DA7" w:rsidRPr="00250E7B" w14:paraId="5788C6A4" w14:textId="77777777" w:rsidTr="003464B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2B9025AB" w14:textId="77777777" w:rsidR="00097DA7" w:rsidRPr="00250E7B" w:rsidRDefault="00097DA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5401DF92" w14:textId="4D214F21" w:rsidR="00097DA7" w:rsidRPr="00250E7B" w:rsidRDefault="00437348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telah memiliki akun dalam sistem.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66EAC4B2" w14:textId="77777777" w:rsidR="00097DA7" w:rsidRPr="00250E7B" w:rsidRDefault="00097DA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097DA7" w:rsidRPr="00250E7B" w14:paraId="382B68F8" w14:textId="77777777" w:rsidTr="003464B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5396396" w14:textId="77777777" w:rsidR="00097DA7" w:rsidRPr="00250E7B" w:rsidRDefault="00097DA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5AE3B72" w14:textId="77777777" w:rsidR="00097DA7" w:rsidRPr="00250E7B" w:rsidRDefault="00097DA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097DA7" w:rsidRPr="00250E7B" w14:paraId="40697BCC" w14:textId="77777777" w:rsidTr="003464B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7466C2F0" w14:textId="263E9534" w:rsidR="00097DA7" w:rsidRPr="00250E7B" w:rsidRDefault="00437348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1. Aktor mengakses halaman login.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5517104" w14:textId="77777777" w:rsidR="00097DA7" w:rsidRPr="00250E7B" w:rsidRDefault="00097DA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097DA7" w:rsidRPr="00250E7B" w14:paraId="006588E7" w14:textId="77777777" w:rsidTr="003464B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9BF16AE" w14:textId="77777777" w:rsidR="00097DA7" w:rsidRPr="00250E7B" w:rsidRDefault="00097DA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2D5D553" w14:textId="45611F48" w:rsidR="00097DA7" w:rsidRPr="00250E7B" w:rsidRDefault="00437348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2. Sistem menampilkan form login.</w:t>
            </w:r>
          </w:p>
        </w:tc>
      </w:tr>
      <w:tr w:rsidR="00097DA7" w:rsidRPr="00250E7B" w14:paraId="407784B0" w14:textId="77777777" w:rsidTr="003464B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241BECA" w14:textId="0924BC36" w:rsidR="00097DA7" w:rsidRPr="00250E7B" w:rsidRDefault="00437348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3. Aktor mengisi username/email dan password.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F41200E" w14:textId="77777777" w:rsidR="00097DA7" w:rsidRPr="00250E7B" w:rsidRDefault="00097DA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097DA7" w:rsidRPr="00250E7B" w14:paraId="45FFBBB4" w14:textId="77777777" w:rsidTr="003464B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42A3857" w14:textId="77777777" w:rsidR="00097DA7" w:rsidRPr="00250E7B" w:rsidRDefault="00097DA7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2C04ABB" w14:textId="3A5D3E47" w:rsidR="00097DA7" w:rsidRPr="00250E7B" w:rsidRDefault="00437348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4. Sistem melakukan validasi kredensial.</w:t>
            </w:r>
          </w:p>
        </w:tc>
      </w:tr>
      <w:tr w:rsidR="00097DA7" w:rsidRPr="00250E7B" w14:paraId="769B540A" w14:textId="77777777" w:rsidTr="003464B7">
        <w:tc>
          <w:tcPr>
            <w:tcW w:w="3963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7ED0C513" w14:textId="2B946F39" w:rsidR="00097DA7" w:rsidRPr="00250E7B" w:rsidRDefault="00437348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5. Jika valid, sistem mengarahkan ke dashboard sesuai role.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14:paraId="2A255E31" w14:textId="05594FDD" w:rsidR="00097DA7" w:rsidRPr="00250E7B" w:rsidRDefault="00437348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6. Sistem menampilkan halaman dashboard berdasarkan peran user.</w:t>
            </w:r>
          </w:p>
        </w:tc>
      </w:tr>
      <w:tr w:rsidR="00097DA7" w:rsidRPr="00250E7B" w14:paraId="5190C7D0" w14:textId="77777777" w:rsidTr="003464B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3FF40675" w14:textId="5AFB7F5D" w:rsidR="00097DA7" w:rsidRPr="00250E7B" w:rsidRDefault="00097DA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-kondisi: </w:t>
            </w:r>
            <w:r w:rsidR="00437348"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berhasil masuk dan diarahkan ke dashboard sesuai dengan hak aksesnya.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0FA8960A" w14:textId="77777777" w:rsidR="00097DA7" w:rsidRPr="00250E7B" w:rsidRDefault="00097DA7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097DA7" w:rsidRPr="00250E7B" w14:paraId="29C57E96" w14:textId="77777777" w:rsidTr="003464B7">
        <w:tc>
          <w:tcPr>
            <w:tcW w:w="3963" w:type="dxa"/>
            <w:gridSpan w:val="2"/>
            <w:tcBorders>
              <w:right w:val="nil"/>
            </w:tcBorders>
          </w:tcPr>
          <w:p w14:paraId="3A4E49A9" w14:textId="77777777" w:rsidR="00097DA7" w:rsidRPr="00250E7B" w:rsidRDefault="00097DA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686C9CBA" w14:textId="77777777" w:rsidR="00097DA7" w:rsidRPr="00250E7B" w:rsidRDefault="00097DA7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097DA7" w:rsidRPr="00250E7B" w14:paraId="1C29C3C7" w14:textId="77777777" w:rsidTr="003464B7">
        <w:tc>
          <w:tcPr>
            <w:tcW w:w="7927" w:type="dxa"/>
            <w:gridSpan w:val="4"/>
            <w:tcBorders>
              <w:bottom w:val="single" w:sz="4" w:space="0" w:color="auto"/>
            </w:tcBorders>
          </w:tcPr>
          <w:p w14:paraId="1896135E" w14:textId="77777777" w:rsidR="00097DA7" w:rsidRPr="00250E7B" w:rsidRDefault="00097DA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3.1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Kredensial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lengkap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:</w:t>
            </w:r>
          </w:p>
          <w:p w14:paraId="2B48CDF2" w14:textId="77777777" w:rsidR="00437348" w:rsidRPr="00250E7B" w:rsidRDefault="00437348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Jika username/email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password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kosong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error:</w:t>
            </w:r>
          </w:p>
          <w:p w14:paraId="5071AC94" w14:textId="2311836C" w:rsidR="00097DA7" w:rsidRPr="00250E7B" w:rsidRDefault="00437348" w:rsidP="00250E7B">
            <w:pPr>
              <w:pStyle w:val="ListParagraph"/>
              <w:spacing w:line="360" w:lineRule="auto"/>
              <w:ind w:left="0"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"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Harap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lengkapi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semua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kolom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sebelum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melanjutkan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."</w:t>
            </w:r>
          </w:p>
          <w:p w14:paraId="33F682C8" w14:textId="77777777" w:rsidR="00097DA7" w:rsidRPr="00250E7B" w:rsidRDefault="00097DA7" w:rsidP="00250E7B">
            <w:pPr>
              <w:pStyle w:val="ListParagraph"/>
              <w:spacing w:line="360" w:lineRule="auto"/>
              <w:ind w:left="0"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3.2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Kredensial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valid:</w:t>
            </w:r>
          </w:p>
          <w:p w14:paraId="4ABF449A" w14:textId="77777777" w:rsidR="00437348" w:rsidRPr="00250E7B" w:rsidRDefault="00437348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Jika username/email atau password salah, sistem menampilkan pesan error:</w:t>
            </w:r>
          </w:p>
          <w:p w14:paraId="13040468" w14:textId="26B79DE4" w:rsidR="00097DA7" w:rsidRPr="00250E7B" w:rsidRDefault="00437348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"Username atau password salah. Silakan coba lagi."</w:t>
            </w:r>
          </w:p>
        </w:tc>
      </w:tr>
      <w:bookmarkEnd w:id="48"/>
    </w:tbl>
    <w:p w14:paraId="46B02035" w14:textId="77777777" w:rsidR="00A800CC" w:rsidRPr="00250E7B" w:rsidRDefault="00A800CC" w:rsidP="00250E7B">
      <w:p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51B8F61F" w14:textId="07525D9C" w:rsidR="00437348" w:rsidRPr="00250E7B" w:rsidRDefault="00437348" w:rsidP="00250E7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250E7B">
        <w:rPr>
          <w:rFonts w:ascii="Times New Roman" w:hAnsi="Times New Roman" w:cs="Times New Roman"/>
          <w:sz w:val="24"/>
          <w:szCs w:val="24"/>
          <w:lang w:val="sv-SE"/>
        </w:rPr>
        <w:t>Logout</w:t>
      </w:r>
    </w:p>
    <w:p w14:paraId="59BEA708" w14:textId="62C429B9" w:rsidR="00437348" w:rsidRPr="00250E7B" w:rsidRDefault="00437348" w:rsidP="00250E7B">
      <w:pPr>
        <w:pStyle w:val="Caption"/>
        <w:keepNext/>
        <w:spacing w:line="360" w:lineRule="auto"/>
        <w:ind w:left="72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proofErr w:type="spellStart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3.2 </w:t>
      </w:r>
      <w:proofErr w:type="spellStart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Skenario</w:t>
      </w:r>
      <w:proofErr w:type="spellEnd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Logout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437348" w:rsidRPr="00250E7B" w14:paraId="6C59828C" w14:textId="77777777" w:rsidTr="003464B7">
        <w:tc>
          <w:tcPr>
            <w:tcW w:w="3255" w:type="dxa"/>
            <w:tcBorders>
              <w:right w:val="nil"/>
            </w:tcBorders>
          </w:tcPr>
          <w:p w14:paraId="5BE5ECE3" w14:textId="77777777" w:rsidR="00437348" w:rsidRPr="00250E7B" w:rsidRDefault="00437348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1EBDA46C" w14:textId="77777777" w:rsidR="00437348" w:rsidRPr="00250E7B" w:rsidRDefault="00437348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437348" w:rsidRPr="00250E7B" w14:paraId="41C63D31" w14:textId="77777777" w:rsidTr="003464B7">
        <w:tc>
          <w:tcPr>
            <w:tcW w:w="3963" w:type="dxa"/>
            <w:gridSpan w:val="2"/>
          </w:tcPr>
          <w:p w14:paraId="40F2215B" w14:textId="77777777" w:rsidR="00437348" w:rsidRPr="00250E7B" w:rsidRDefault="00437348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23F67A80" w14:textId="7EA740C3" w:rsidR="00437348" w:rsidRPr="00250E7B" w:rsidRDefault="00437348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UC-0</w:t>
            </w:r>
            <w:r w:rsidR="00D4735A"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</w:t>
            </w:r>
          </w:p>
        </w:tc>
      </w:tr>
      <w:tr w:rsidR="00437348" w:rsidRPr="00250E7B" w14:paraId="1C60186D" w14:textId="77777777" w:rsidTr="003464B7">
        <w:tc>
          <w:tcPr>
            <w:tcW w:w="3963" w:type="dxa"/>
            <w:gridSpan w:val="2"/>
          </w:tcPr>
          <w:p w14:paraId="6D265F95" w14:textId="77777777" w:rsidR="00437348" w:rsidRPr="00250E7B" w:rsidRDefault="00437348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742DCEB6" w14:textId="46AE05A7" w:rsidR="00437348" w:rsidRPr="00250E7B" w:rsidRDefault="00437348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Log</w:t>
            </w:r>
            <w:r w:rsidR="00D4735A"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out</w:t>
            </w:r>
          </w:p>
        </w:tc>
      </w:tr>
      <w:tr w:rsidR="00437348" w:rsidRPr="00250E7B" w14:paraId="6C89F88C" w14:textId="77777777" w:rsidTr="003464B7">
        <w:tc>
          <w:tcPr>
            <w:tcW w:w="3963" w:type="dxa"/>
            <w:gridSpan w:val="2"/>
          </w:tcPr>
          <w:p w14:paraId="2D95CE43" w14:textId="77777777" w:rsidR="00437348" w:rsidRPr="00250E7B" w:rsidRDefault="00437348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6716B0D0" w14:textId="41B0A3C5" w:rsidR="00437348" w:rsidRPr="00250E7B" w:rsidRDefault="00D4735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Memungkinkan semua aktor (Admin, Pengunjung, dan Pengelola Homestay) untuk keluar dari sistem dengan aman dan mengakhiri sesi pengguna.</w:t>
            </w:r>
          </w:p>
        </w:tc>
      </w:tr>
      <w:tr w:rsidR="00437348" w:rsidRPr="00250E7B" w14:paraId="5F01A720" w14:textId="77777777" w:rsidTr="003464B7">
        <w:tc>
          <w:tcPr>
            <w:tcW w:w="3963" w:type="dxa"/>
            <w:gridSpan w:val="2"/>
          </w:tcPr>
          <w:p w14:paraId="0410FCA9" w14:textId="77777777" w:rsidR="00437348" w:rsidRPr="00250E7B" w:rsidRDefault="00437348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1AB9A528" w14:textId="495AA98D" w:rsidR="00437348" w:rsidRPr="00250E7B" w:rsidRDefault="00D4735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Use case ini menggambarkan proses aktor keluar dari sistem untuk mengakhiri sesi aktifnya. Setelah logout, pengguna akan diarahkan kembali ke halaman login atau halaman utama sistem.</w:t>
            </w:r>
          </w:p>
        </w:tc>
      </w:tr>
      <w:tr w:rsidR="00437348" w:rsidRPr="00250E7B" w14:paraId="209A35CB" w14:textId="77777777" w:rsidTr="003464B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D756E49" w14:textId="77777777" w:rsidR="00437348" w:rsidRPr="00250E7B" w:rsidRDefault="00437348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7D14C36D" w14:textId="77777777" w:rsidR="00437348" w:rsidRPr="00250E7B" w:rsidRDefault="00437348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Admin, Pengunjung, Pengelola Homestay</w:t>
            </w:r>
          </w:p>
        </w:tc>
      </w:tr>
      <w:tr w:rsidR="00437348" w:rsidRPr="00250E7B" w14:paraId="3BE42EEF" w14:textId="77777777" w:rsidTr="003464B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70E76B3" w14:textId="77777777" w:rsidR="00437348" w:rsidRPr="00250E7B" w:rsidRDefault="00437348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A237274" w14:textId="77777777" w:rsidR="00D4735A" w:rsidRPr="00250E7B" w:rsidRDefault="00D4735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mengklik tombol Logout di dalam sistem.</w:t>
            </w:r>
          </w:p>
          <w:p w14:paraId="4CEAA83A" w14:textId="77777777" w:rsidR="00D4735A" w:rsidRPr="00250E7B" w:rsidRDefault="00D4735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mengakhiri sesi pengguna.</w:t>
            </w:r>
          </w:p>
          <w:p w14:paraId="1D0AA18C" w14:textId="202096AC" w:rsidR="00437348" w:rsidRPr="00250E7B" w:rsidRDefault="00D4735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mengarahkan pengguna kembali ke halaman login atau halaman utama.</w:t>
            </w:r>
          </w:p>
        </w:tc>
      </w:tr>
      <w:tr w:rsidR="00437348" w:rsidRPr="00250E7B" w14:paraId="3D0BD585" w14:textId="77777777" w:rsidTr="003464B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3BE94DB5" w14:textId="77777777" w:rsidR="00437348" w:rsidRPr="00250E7B" w:rsidRDefault="00437348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5A354CDD" w14:textId="2BF699F6" w:rsidR="00D4735A" w:rsidRPr="00250E7B" w:rsidRDefault="00C62A09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Ad</w:t>
            </w:r>
            <w:r w:rsidR="00D4735A"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min: </w:t>
            </w:r>
            <w:proofErr w:type="spellStart"/>
            <w:r w:rsidR="00D4735A" w:rsidRPr="00250E7B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="00D4735A"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735A" w:rsidRPr="00250E7B">
              <w:rPr>
                <w:rFonts w:ascii="Times New Roman" w:hAnsi="Times New Roman" w:cs="Times New Roman"/>
                <w:sz w:val="24"/>
                <w:szCs w:val="24"/>
              </w:rPr>
              <w:t>keluar</w:t>
            </w:r>
            <w:proofErr w:type="spellEnd"/>
            <w:r w:rsidR="00D4735A"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735A" w:rsidRPr="00250E7B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D4735A"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735A" w:rsidRPr="00250E7B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="00D4735A"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735A" w:rsidRPr="00250E7B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="00D4735A"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735A" w:rsidRPr="00250E7B">
              <w:rPr>
                <w:rFonts w:ascii="Times New Roman" w:hAnsi="Times New Roman" w:cs="Times New Roman"/>
                <w:sz w:val="24"/>
                <w:szCs w:val="24"/>
              </w:rPr>
              <w:t>menyelesaikan</w:t>
            </w:r>
            <w:proofErr w:type="spellEnd"/>
            <w:r w:rsidR="00D4735A"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735A" w:rsidRPr="00250E7B">
              <w:rPr>
                <w:rFonts w:ascii="Times New Roman" w:hAnsi="Times New Roman" w:cs="Times New Roman"/>
                <w:sz w:val="24"/>
                <w:szCs w:val="24"/>
              </w:rPr>
              <w:t>tugasnya</w:t>
            </w:r>
            <w:proofErr w:type="spellEnd"/>
            <w:r w:rsidR="00D4735A"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9D29925" w14:textId="77777777" w:rsidR="00D4735A" w:rsidRPr="00250E7B" w:rsidRDefault="00D4735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logout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pemesanan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wisata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6F3AB9F" w14:textId="2F49F8A2" w:rsidR="00437348" w:rsidRPr="00250E7B" w:rsidRDefault="00D4735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Pengelola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Homestay: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logout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homestay.</w:t>
            </w:r>
          </w:p>
        </w:tc>
      </w:tr>
      <w:tr w:rsidR="00437348" w:rsidRPr="00250E7B" w14:paraId="5DBE9171" w14:textId="77777777" w:rsidTr="003464B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0A0B123B" w14:textId="77777777" w:rsidR="00437348" w:rsidRPr="00250E7B" w:rsidRDefault="00437348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09364D6B" w14:textId="77777777" w:rsidR="00D4735A" w:rsidRPr="00250E7B" w:rsidRDefault="00D4735A" w:rsidP="00250E7B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66" w:name="_Toc192843400"/>
            <w:bookmarkStart w:id="67" w:name="_Toc197253085"/>
            <w:bookmarkStart w:id="68" w:name="_Toc197254691"/>
            <w:bookmarkStart w:id="69" w:name="_Toc197254790"/>
            <w:bookmarkStart w:id="70" w:name="_Toc197256247"/>
            <w:bookmarkStart w:id="71" w:name="_Toc197256889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Login (UC-01) –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harus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kembali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logout.</w:t>
            </w:r>
            <w:bookmarkEnd w:id="66"/>
            <w:bookmarkEnd w:id="67"/>
            <w:bookmarkEnd w:id="68"/>
            <w:bookmarkEnd w:id="69"/>
            <w:bookmarkEnd w:id="70"/>
            <w:bookmarkEnd w:id="71"/>
          </w:p>
          <w:p w14:paraId="1B4C6B56" w14:textId="0344C696" w:rsidR="00437348" w:rsidRPr="00250E7B" w:rsidRDefault="00D4735A" w:rsidP="00250E7B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72" w:name="_Toc192843401"/>
            <w:bookmarkStart w:id="73" w:name="_Toc197253086"/>
            <w:bookmarkStart w:id="74" w:name="_Toc197254692"/>
            <w:bookmarkStart w:id="75" w:name="_Toc197254791"/>
            <w:bookmarkStart w:id="76" w:name="_Toc197256248"/>
            <w:bookmarkStart w:id="77" w:name="_Toc197256890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Kelola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Sesi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memastikan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logout,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sesi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benar-benar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ditutup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bisa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diakses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tanpa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ulang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bookmarkEnd w:id="72"/>
            <w:bookmarkEnd w:id="73"/>
            <w:bookmarkEnd w:id="74"/>
            <w:bookmarkEnd w:id="75"/>
            <w:bookmarkEnd w:id="76"/>
            <w:bookmarkEnd w:id="77"/>
          </w:p>
        </w:tc>
      </w:tr>
      <w:tr w:rsidR="00437348" w:rsidRPr="00250E7B" w14:paraId="61D1334A" w14:textId="77777777" w:rsidTr="003464B7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72DE75AA" w14:textId="77777777" w:rsidR="00437348" w:rsidRPr="00250E7B" w:rsidRDefault="00437348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5B54DDE3" w14:textId="77777777" w:rsidR="00437348" w:rsidRPr="00250E7B" w:rsidRDefault="00437348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437348" w:rsidRPr="00250E7B" w14:paraId="282C626B" w14:textId="77777777" w:rsidTr="003464B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31A99851" w14:textId="77777777" w:rsidR="00437348" w:rsidRPr="00250E7B" w:rsidRDefault="00437348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52452D9F" w14:textId="415D9196" w:rsidR="00437348" w:rsidRPr="00250E7B" w:rsidRDefault="00D4735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telah login ke dalam sistem.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42F41091" w14:textId="77777777" w:rsidR="00437348" w:rsidRPr="00250E7B" w:rsidRDefault="00437348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437348" w:rsidRPr="00250E7B" w14:paraId="7A058C7F" w14:textId="77777777" w:rsidTr="003464B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9C8713F" w14:textId="77777777" w:rsidR="00437348" w:rsidRPr="00250E7B" w:rsidRDefault="00437348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9AD5794" w14:textId="77777777" w:rsidR="00437348" w:rsidRPr="00250E7B" w:rsidRDefault="00437348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437348" w:rsidRPr="00250E7B" w14:paraId="1C25F4AF" w14:textId="77777777" w:rsidTr="003464B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1EBEC22" w14:textId="21DA6B04" w:rsidR="00437348" w:rsidRPr="00250E7B" w:rsidRDefault="00D4735A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1. Aktor mengakses menu logout.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2CEA1E8" w14:textId="77777777" w:rsidR="00437348" w:rsidRPr="00250E7B" w:rsidRDefault="00437348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437348" w:rsidRPr="00250E7B" w14:paraId="5ABC432F" w14:textId="77777777" w:rsidTr="003464B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7728A846" w14:textId="77777777" w:rsidR="00437348" w:rsidRPr="00250E7B" w:rsidRDefault="00437348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DCC894D" w14:textId="5CED589C" w:rsidR="00437348" w:rsidRPr="00250E7B" w:rsidRDefault="00D4735A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2. Sistem menampilkan konfirmasi logout (opsional).</w:t>
            </w:r>
          </w:p>
        </w:tc>
      </w:tr>
      <w:tr w:rsidR="00437348" w:rsidRPr="00250E7B" w14:paraId="766138ED" w14:textId="77777777" w:rsidTr="003464B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36A57CA" w14:textId="3D94DAF4" w:rsidR="00437348" w:rsidRPr="00250E7B" w:rsidRDefault="00D4735A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3. Aktor mengonfirmasi logout.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1B6A193" w14:textId="77777777" w:rsidR="00437348" w:rsidRPr="00250E7B" w:rsidRDefault="00437348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437348" w:rsidRPr="00250E7B" w14:paraId="625A7DD5" w14:textId="77777777" w:rsidTr="003464B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AD1C29A" w14:textId="77777777" w:rsidR="00437348" w:rsidRPr="00250E7B" w:rsidRDefault="00437348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C235401" w14:textId="552CE110" w:rsidR="00437348" w:rsidRPr="00250E7B" w:rsidRDefault="00D4735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ab/>
              <w:t>4. Sistem mengakhiri sesi pengguna.</w:t>
            </w:r>
          </w:p>
        </w:tc>
      </w:tr>
      <w:tr w:rsidR="00437348" w:rsidRPr="00250E7B" w14:paraId="47BFCF61" w14:textId="77777777" w:rsidTr="003464B7">
        <w:tc>
          <w:tcPr>
            <w:tcW w:w="3963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449A3B8E" w14:textId="04EB2132" w:rsidR="00437348" w:rsidRPr="00250E7B" w:rsidRDefault="00D4735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5. Sistem mengarahkan aktor ke halaman login atau halaman utama.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14:paraId="6BEB94FE" w14:textId="6246AF8B" w:rsidR="00437348" w:rsidRPr="00250E7B" w:rsidRDefault="00D4735A" w:rsidP="00250E7B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6. Menampilkan notifikasi bahwa logout berhasil.</w:t>
            </w:r>
          </w:p>
        </w:tc>
      </w:tr>
      <w:tr w:rsidR="00437348" w:rsidRPr="00250E7B" w14:paraId="017ACE17" w14:textId="77777777" w:rsidTr="003464B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2483A6DD" w14:textId="6282A0A7" w:rsidR="00437348" w:rsidRPr="00250E7B" w:rsidRDefault="00437348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-kondisi: </w:t>
            </w:r>
            <w:r w:rsidR="00D4735A"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 berhasil keluar dari sistem, dan sesi pengguna telah diakhiri.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69A531F7" w14:textId="77777777" w:rsidR="00437348" w:rsidRPr="00250E7B" w:rsidRDefault="00437348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437348" w:rsidRPr="00250E7B" w14:paraId="3C772C07" w14:textId="77777777" w:rsidTr="003464B7">
        <w:tc>
          <w:tcPr>
            <w:tcW w:w="3963" w:type="dxa"/>
            <w:gridSpan w:val="2"/>
            <w:tcBorders>
              <w:right w:val="nil"/>
            </w:tcBorders>
          </w:tcPr>
          <w:p w14:paraId="5F40F769" w14:textId="77777777" w:rsidR="00437348" w:rsidRPr="00250E7B" w:rsidRDefault="00437348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5A6053AE" w14:textId="77777777" w:rsidR="00437348" w:rsidRPr="00250E7B" w:rsidRDefault="00437348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437348" w:rsidRPr="00250E7B" w14:paraId="7E02BC9A" w14:textId="77777777" w:rsidTr="003464B7">
        <w:tc>
          <w:tcPr>
            <w:tcW w:w="7927" w:type="dxa"/>
            <w:gridSpan w:val="4"/>
            <w:tcBorders>
              <w:bottom w:val="single" w:sz="4" w:space="0" w:color="auto"/>
            </w:tcBorders>
          </w:tcPr>
          <w:p w14:paraId="42E0DF03" w14:textId="6ADAEB99" w:rsidR="00437348" w:rsidRPr="00250E7B" w:rsidRDefault="00437348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3.1 </w:t>
            </w:r>
            <w:proofErr w:type="spellStart"/>
            <w:r w:rsidR="00D4735A" w:rsidRPr="00250E7B">
              <w:rPr>
                <w:rFonts w:ascii="Times New Roman" w:hAnsi="Times New Roman" w:cs="Times New Roman"/>
                <w:sz w:val="24"/>
                <w:szCs w:val="24"/>
              </w:rPr>
              <w:t>Gangguan</w:t>
            </w:r>
            <w:proofErr w:type="spellEnd"/>
            <w:r w:rsidR="00D4735A"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735A" w:rsidRPr="00250E7B">
              <w:rPr>
                <w:rFonts w:ascii="Times New Roman" w:hAnsi="Times New Roman" w:cs="Times New Roman"/>
                <w:sz w:val="24"/>
                <w:szCs w:val="24"/>
              </w:rPr>
              <w:t>Koneksi</w:t>
            </w:r>
            <w:proofErr w:type="spellEnd"/>
            <w:r w:rsidR="00D4735A"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4735A" w:rsidRPr="00250E7B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="00D4735A"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Logout:</w:t>
            </w:r>
          </w:p>
          <w:p w14:paraId="4E4608BD" w14:textId="499FD030" w:rsidR="00437348" w:rsidRPr="00250E7B" w:rsidRDefault="00D4735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Jika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terjadi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gangguan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koneksi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internet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logout,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error: "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Gagal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logout.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Silakan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coba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lagi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."</w:t>
            </w:r>
          </w:p>
          <w:p w14:paraId="6FCA1E63" w14:textId="641B2562" w:rsidR="00437348" w:rsidRPr="00250E7B" w:rsidRDefault="00437348" w:rsidP="00250E7B">
            <w:pPr>
              <w:pStyle w:val="ListParagraph"/>
              <w:spacing w:line="360" w:lineRule="auto"/>
              <w:ind w:left="0"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3.2 </w:t>
            </w:r>
            <w:proofErr w:type="spellStart"/>
            <w:r w:rsidR="00D4735A" w:rsidRPr="00250E7B">
              <w:rPr>
                <w:rFonts w:ascii="Times New Roman" w:hAnsi="Times New Roman" w:cs="Times New Roman"/>
                <w:sz w:val="24"/>
                <w:szCs w:val="24"/>
              </w:rPr>
              <w:t>Otomatis</w:t>
            </w:r>
            <w:proofErr w:type="spellEnd"/>
            <w:r w:rsidR="00D4735A"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Logout Karena Timeout:</w:t>
            </w:r>
          </w:p>
          <w:p w14:paraId="655BD191" w14:textId="77777777" w:rsidR="00D4735A" w:rsidRPr="00250E7B" w:rsidRDefault="00D4735A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Jika pengguna tidak aktif dalam waktu tertentu (misalnya 30 menit), sistem otomatis mengakhiri sesi dan mengarahkan pengguna ke halaman login.</w:t>
            </w:r>
          </w:p>
          <w:p w14:paraId="0E838EDB" w14:textId="77777777" w:rsidR="00D4735A" w:rsidRPr="00250E7B" w:rsidRDefault="00D4735A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Pesan yang ditampilkan:</w:t>
            </w:r>
          </w:p>
          <w:p w14:paraId="746FBF17" w14:textId="680C1F9A" w:rsidR="00437348" w:rsidRPr="00250E7B" w:rsidRDefault="00D4735A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"Sesi Anda telah berakhir karena tidak ada aktivitas. Silakan login kembali."</w:t>
            </w:r>
          </w:p>
        </w:tc>
      </w:tr>
    </w:tbl>
    <w:tbl>
      <w:tblPr>
        <w:tblW w:w="0" w:type="auto"/>
        <w:tblInd w:w="5" w:type="dxa"/>
        <w:tblLook w:val="04A0" w:firstRow="1" w:lastRow="0" w:firstColumn="1" w:lastColumn="0" w:noHBand="0" w:noVBand="1"/>
      </w:tblPr>
      <w:tblGrid>
        <w:gridCol w:w="3963"/>
        <w:gridCol w:w="3964"/>
      </w:tblGrid>
      <w:tr w:rsidR="000018F9" w:rsidRPr="00250E7B" w14:paraId="7F48E32B" w14:textId="77777777" w:rsidTr="00F73486">
        <w:tc>
          <w:tcPr>
            <w:tcW w:w="3963" w:type="dxa"/>
            <w:tcBorders>
              <w:right w:val="nil"/>
            </w:tcBorders>
          </w:tcPr>
          <w:p w14:paraId="72E05607" w14:textId="43ECD97C" w:rsidR="000018F9" w:rsidRPr="00250E7B" w:rsidRDefault="000018F9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tcBorders>
              <w:left w:val="nil"/>
            </w:tcBorders>
          </w:tcPr>
          <w:p w14:paraId="23514175" w14:textId="77777777" w:rsidR="000018F9" w:rsidRPr="00250E7B" w:rsidRDefault="000018F9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3AA9F6FE" w14:textId="0888B6CB" w:rsidR="00D4735A" w:rsidRPr="00250E7B" w:rsidRDefault="00D4735A" w:rsidP="00250E7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250E7B">
        <w:rPr>
          <w:rFonts w:ascii="Times New Roman" w:hAnsi="Times New Roman" w:cs="Times New Roman"/>
          <w:sz w:val="24"/>
          <w:szCs w:val="24"/>
          <w:lang w:val="sv-SE"/>
        </w:rPr>
        <w:t>Register</w:t>
      </w:r>
    </w:p>
    <w:p w14:paraId="2575360F" w14:textId="7817C370" w:rsidR="00D4735A" w:rsidRPr="00250E7B" w:rsidRDefault="00D4735A" w:rsidP="00250E7B">
      <w:pPr>
        <w:pStyle w:val="Caption"/>
        <w:keepNext/>
        <w:spacing w:line="360" w:lineRule="auto"/>
        <w:ind w:left="72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proofErr w:type="spellStart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3.3 </w:t>
      </w:r>
      <w:proofErr w:type="spellStart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Skenario</w:t>
      </w:r>
      <w:proofErr w:type="spellEnd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Register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D4735A" w:rsidRPr="00250E7B" w14:paraId="62DDCB4C" w14:textId="77777777" w:rsidTr="003464B7">
        <w:tc>
          <w:tcPr>
            <w:tcW w:w="3255" w:type="dxa"/>
            <w:tcBorders>
              <w:right w:val="nil"/>
            </w:tcBorders>
          </w:tcPr>
          <w:p w14:paraId="1CA79161" w14:textId="77777777" w:rsidR="00D4735A" w:rsidRPr="00250E7B" w:rsidRDefault="00D4735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6380E4FE" w14:textId="77777777" w:rsidR="00D4735A" w:rsidRPr="00250E7B" w:rsidRDefault="00D4735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D4735A" w:rsidRPr="00250E7B" w14:paraId="5366BDED" w14:textId="77777777" w:rsidTr="003464B7">
        <w:tc>
          <w:tcPr>
            <w:tcW w:w="3963" w:type="dxa"/>
            <w:gridSpan w:val="2"/>
          </w:tcPr>
          <w:p w14:paraId="71CD1971" w14:textId="77777777" w:rsidR="00D4735A" w:rsidRPr="00250E7B" w:rsidRDefault="00D4735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64560766" w14:textId="33D9B95E" w:rsidR="00D4735A" w:rsidRPr="00250E7B" w:rsidRDefault="00D4735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UC-03</w:t>
            </w:r>
          </w:p>
        </w:tc>
      </w:tr>
      <w:tr w:rsidR="00D4735A" w:rsidRPr="00250E7B" w14:paraId="00939478" w14:textId="77777777" w:rsidTr="003464B7">
        <w:tc>
          <w:tcPr>
            <w:tcW w:w="3963" w:type="dxa"/>
            <w:gridSpan w:val="2"/>
          </w:tcPr>
          <w:p w14:paraId="27912030" w14:textId="77777777" w:rsidR="00D4735A" w:rsidRPr="00250E7B" w:rsidRDefault="00D4735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058CAB48" w14:textId="4017936D" w:rsidR="00D4735A" w:rsidRPr="00250E7B" w:rsidRDefault="00D4735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Register</w:t>
            </w:r>
          </w:p>
        </w:tc>
      </w:tr>
      <w:tr w:rsidR="00D4735A" w:rsidRPr="00250E7B" w14:paraId="7575C020" w14:textId="77777777" w:rsidTr="003464B7">
        <w:tc>
          <w:tcPr>
            <w:tcW w:w="3963" w:type="dxa"/>
            <w:gridSpan w:val="2"/>
          </w:tcPr>
          <w:p w14:paraId="38B3729F" w14:textId="77777777" w:rsidR="00D4735A" w:rsidRPr="00250E7B" w:rsidRDefault="00D4735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57410BFD" w14:textId="2402D1EF" w:rsidR="00D4735A" w:rsidRPr="00250E7B" w:rsidRDefault="00D4735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Memungkinkan Pengunjung untuk mendaftarkan akun baru di sistem agar dapat mengakses fitur-fitur yang memerlukan autentikasi, seperti pemesanan paket wisata atau homestay.</w:t>
            </w:r>
          </w:p>
        </w:tc>
      </w:tr>
      <w:tr w:rsidR="00D4735A" w:rsidRPr="00250E7B" w14:paraId="3273F220" w14:textId="77777777" w:rsidTr="003464B7">
        <w:tc>
          <w:tcPr>
            <w:tcW w:w="3963" w:type="dxa"/>
            <w:gridSpan w:val="2"/>
          </w:tcPr>
          <w:p w14:paraId="415875F3" w14:textId="77777777" w:rsidR="00D4735A" w:rsidRPr="00250E7B" w:rsidRDefault="00D4735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79B1BB86" w14:textId="4C9A73EF" w:rsidR="00D4735A" w:rsidRPr="00250E7B" w:rsidRDefault="00D4735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Use case ini menggambarkan proses registrasi pengguna baru ke dalam sistem dengan mengisi formulir pendaftaran, memverifikasi informasi, dan menyimpan data pengguna ke dalam basis data.</w:t>
            </w:r>
          </w:p>
        </w:tc>
      </w:tr>
      <w:tr w:rsidR="00D4735A" w:rsidRPr="00250E7B" w14:paraId="0FA672BE" w14:textId="77777777" w:rsidTr="003464B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251C8593" w14:textId="77777777" w:rsidR="00D4735A" w:rsidRPr="00250E7B" w:rsidRDefault="00D4735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523D2AF9" w14:textId="4846004D" w:rsidR="00D4735A" w:rsidRPr="00250E7B" w:rsidRDefault="00D4735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Pengunjung</w:t>
            </w:r>
          </w:p>
        </w:tc>
      </w:tr>
      <w:tr w:rsidR="00D4735A" w:rsidRPr="00250E7B" w14:paraId="3A3EEB36" w14:textId="77777777" w:rsidTr="003464B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7F8CA628" w14:textId="77777777" w:rsidR="00D4735A" w:rsidRPr="00250E7B" w:rsidRDefault="00D4735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7ADA75BF" w14:textId="77777777" w:rsidR="00D4735A" w:rsidRPr="00250E7B" w:rsidRDefault="00D4735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Pengunjung mengakses halaman Register.</w:t>
            </w:r>
          </w:p>
          <w:p w14:paraId="29E40C0F" w14:textId="77777777" w:rsidR="00D4735A" w:rsidRPr="00250E7B" w:rsidRDefault="00D4735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Pengunjung mengisi formulir pendaftaran dengan informasi yang diperlukan.</w:t>
            </w:r>
          </w:p>
          <w:p w14:paraId="2CAF760A" w14:textId="77777777" w:rsidR="00D4735A" w:rsidRPr="00250E7B" w:rsidRDefault="00D4735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memverifikasi data yang dimasukkan.</w:t>
            </w:r>
          </w:p>
          <w:p w14:paraId="62502842" w14:textId="77777777" w:rsidR="00D4735A" w:rsidRPr="00250E7B" w:rsidRDefault="00D4735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Jika valid, sistem menyimpan data pengguna dan menampilkan konfirmasi bahwa akun telah berhasil dibuat.</w:t>
            </w:r>
          </w:p>
          <w:p w14:paraId="66508659" w14:textId="382568E2" w:rsidR="00D4735A" w:rsidRPr="00250E7B" w:rsidRDefault="00D4735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Pengunjung dapat login ke dalam sistem menggunakan akun yang baru dibuat.</w:t>
            </w:r>
          </w:p>
        </w:tc>
      </w:tr>
      <w:tr w:rsidR="00D4735A" w:rsidRPr="00250E7B" w14:paraId="58216D76" w14:textId="77777777" w:rsidTr="003464B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1AD23928" w14:textId="77777777" w:rsidR="00D4735A" w:rsidRPr="00250E7B" w:rsidRDefault="00D4735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75DDC6D2" w14:textId="1FACC458" w:rsidR="00D4735A" w:rsidRPr="00250E7B" w:rsidRDefault="002343B7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Mendaftar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agar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menggunakan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fitur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seperti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pemesanan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wisata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dan homestay.</w:t>
            </w:r>
          </w:p>
        </w:tc>
      </w:tr>
      <w:tr w:rsidR="00D4735A" w:rsidRPr="00250E7B" w14:paraId="42D46955" w14:textId="77777777" w:rsidTr="003464B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15712C80" w14:textId="77777777" w:rsidR="00D4735A" w:rsidRPr="00250E7B" w:rsidRDefault="00D4735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1C032A14" w14:textId="77777777" w:rsidR="0062094B" w:rsidRPr="00250E7B" w:rsidRDefault="0062094B" w:rsidP="00250E7B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78" w:name="_Toc197253087"/>
            <w:bookmarkStart w:id="79" w:name="_Toc197254693"/>
            <w:bookmarkStart w:id="80" w:name="_Toc197254792"/>
            <w:bookmarkStart w:id="81" w:name="_Toc197256249"/>
            <w:bookmarkStart w:id="82" w:name="_Toc197256891"/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Form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Registrasi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halaman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pendaftaran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bookmarkEnd w:id="78"/>
            <w:bookmarkEnd w:id="79"/>
            <w:bookmarkEnd w:id="80"/>
            <w:bookmarkEnd w:id="81"/>
            <w:bookmarkEnd w:id="82"/>
          </w:p>
          <w:p w14:paraId="40720EF7" w14:textId="77777777" w:rsidR="0062094B" w:rsidRPr="00250E7B" w:rsidRDefault="0062094B" w:rsidP="00250E7B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83" w:name="_Toc197253088"/>
            <w:bookmarkStart w:id="84" w:name="_Toc197254694"/>
            <w:bookmarkStart w:id="85" w:name="_Toc197254793"/>
            <w:bookmarkStart w:id="86" w:name="_Toc197256250"/>
            <w:bookmarkStart w:id="87" w:name="_Toc197256892"/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Memverifikasi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Registrasi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memeriksa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validitas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data.</w:t>
            </w:r>
            <w:bookmarkEnd w:id="83"/>
            <w:bookmarkEnd w:id="84"/>
            <w:bookmarkEnd w:id="85"/>
            <w:bookmarkEnd w:id="86"/>
            <w:bookmarkEnd w:id="87"/>
          </w:p>
          <w:p w14:paraId="6831353E" w14:textId="72B5016E" w:rsidR="00D4735A" w:rsidRPr="00250E7B" w:rsidRDefault="0062094B" w:rsidP="00250E7B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88" w:name="_Toc197253089"/>
            <w:bookmarkStart w:id="89" w:name="_Toc197254695"/>
            <w:bookmarkStart w:id="90" w:name="_Toc197254794"/>
            <w:bookmarkStart w:id="91" w:name="_Toc197256251"/>
            <w:bookmarkStart w:id="92" w:name="_Toc197256893"/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Menampilkan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Notifikasi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Sukses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notifikasi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dibuat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bookmarkEnd w:id="88"/>
            <w:bookmarkEnd w:id="89"/>
            <w:bookmarkEnd w:id="90"/>
            <w:bookmarkEnd w:id="91"/>
            <w:bookmarkEnd w:id="92"/>
          </w:p>
        </w:tc>
      </w:tr>
      <w:tr w:rsidR="00D4735A" w:rsidRPr="00250E7B" w14:paraId="29F7792A" w14:textId="77777777" w:rsidTr="003464B7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69D9CB9A" w14:textId="77777777" w:rsidR="00D4735A" w:rsidRPr="00250E7B" w:rsidRDefault="00D4735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6364B819" w14:textId="77777777" w:rsidR="00D4735A" w:rsidRPr="00250E7B" w:rsidRDefault="00D4735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4735A" w:rsidRPr="00250E7B" w14:paraId="7E62FDF5" w14:textId="77777777" w:rsidTr="003464B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15F0112F" w14:textId="77777777" w:rsidR="00D4735A" w:rsidRPr="00250E7B" w:rsidRDefault="00D4735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35CFF225" w14:textId="196578CC" w:rsidR="00D4735A" w:rsidRPr="00250E7B" w:rsidRDefault="002343B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Pengunjung belum memiliki akun di sistem.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05894685" w14:textId="77777777" w:rsidR="00D4735A" w:rsidRPr="00250E7B" w:rsidRDefault="00D4735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4735A" w:rsidRPr="00250E7B" w14:paraId="29D1924F" w14:textId="77777777" w:rsidTr="003464B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6B58F33" w14:textId="77777777" w:rsidR="00D4735A" w:rsidRPr="00250E7B" w:rsidRDefault="00D4735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E436048" w14:textId="77777777" w:rsidR="00D4735A" w:rsidRPr="00250E7B" w:rsidRDefault="00D4735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D4735A" w:rsidRPr="00250E7B" w14:paraId="680DB217" w14:textId="77777777" w:rsidTr="003464B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67E6A6C1" w14:textId="736812A6" w:rsidR="00D4735A" w:rsidRPr="00250E7B" w:rsidRDefault="002343B7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1. Pengunjung mengakses halaman Register.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69833F3" w14:textId="77777777" w:rsidR="00D4735A" w:rsidRPr="00250E7B" w:rsidRDefault="00D4735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4735A" w:rsidRPr="00250E7B" w14:paraId="294AFF8A" w14:textId="77777777" w:rsidTr="003464B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7075FAC3" w14:textId="77777777" w:rsidR="00D4735A" w:rsidRPr="00250E7B" w:rsidRDefault="00D4735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92205F2" w14:textId="312A205F" w:rsidR="00D4735A" w:rsidRPr="00250E7B" w:rsidRDefault="002343B7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2. Sistem menampilkan formulir pendaftaran.</w:t>
            </w:r>
          </w:p>
        </w:tc>
      </w:tr>
      <w:tr w:rsidR="00D4735A" w:rsidRPr="00250E7B" w14:paraId="554A44AE" w14:textId="77777777" w:rsidTr="003464B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D3A16E4" w14:textId="1E610C43" w:rsidR="00D4735A" w:rsidRPr="00250E7B" w:rsidRDefault="002343B7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3. Pengunjung mengisi formulir pendaftaran (nama, email, password, dll.).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88D06C9" w14:textId="77777777" w:rsidR="00D4735A" w:rsidRPr="00250E7B" w:rsidRDefault="00D4735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4735A" w:rsidRPr="00250E7B" w14:paraId="553AF87D" w14:textId="77777777" w:rsidTr="003464B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D39A433" w14:textId="77777777" w:rsidR="00D4735A" w:rsidRPr="00250E7B" w:rsidRDefault="00D4735A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75CFBF6" w14:textId="1FC40649" w:rsidR="00D4735A" w:rsidRPr="00250E7B" w:rsidRDefault="002343B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4. Sistem memvalidasi data yang dimasukkan.</w:t>
            </w:r>
          </w:p>
        </w:tc>
      </w:tr>
      <w:tr w:rsidR="00D4735A" w:rsidRPr="00250E7B" w14:paraId="6298941C" w14:textId="77777777" w:rsidTr="003464B7">
        <w:tc>
          <w:tcPr>
            <w:tcW w:w="3963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525BB15F" w14:textId="78D0E872" w:rsidR="00D4735A" w:rsidRPr="00250E7B" w:rsidRDefault="002343B7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5. </w:t>
            </w:r>
            <w:r w:rsidR="009F0365"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Jika valid, sistem menyimpan data akun baru.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14:paraId="22B05AD0" w14:textId="3DFC0EF3" w:rsidR="00D4735A" w:rsidRPr="00250E7B" w:rsidRDefault="002343B7" w:rsidP="00250E7B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6. </w:t>
            </w:r>
            <w:r w:rsidR="009F0365"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menampilkan pesan sukses dan mengarahkan ke halaman login.</w:t>
            </w:r>
          </w:p>
        </w:tc>
      </w:tr>
      <w:tr w:rsidR="00D4735A" w:rsidRPr="00250E7B" w14:paraId="7EEEB91B" w14:textId="77777777" w:rsidTr="003464B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1276D901" w14:textId="5AD6B269" w:rsidR="00D4735A" w:rsidRPr="00250E7B" w:rsidRDefault="00D4735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</w:t>
            </w:r>
            <w:r w:rsidR="009F0365"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Akun pengunjung berhasil dibuat dan dapat digunakan untuk login.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746FC53D" w14:textId="77777777" w:rsidR="00D4735A" w:rsidRPr="00250E7B" w:rsidRDefault="00D4735A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4735A" w:rsidRPr="00250E7B" w14:paraId="395F6251" w14:textId="77777777" w:rsidTr="003464B7">
        <w:tc>
          <w:tcPr>
            <w:tcW w:w="3963" w:type="dxa"/>
            <w:gridSpan w:val="2"/>
            <w:tcBorders>
              <w:right w:val="nil"/>
            </w:tcBorders>
          </w:tcPr>
          <w:p w14:paraId="27403C11" w14:textId="77777777" w:rsidR="00D4735A" w:rsidRPr="00250E7B" w:rsidRDefault="00D4735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664D2A5F" w14:textId="77777777" w:rsidR="00D4735A" w:rsidRPr="00250E7B" w:rsidRDefault="00D4735A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D4735A" w:rsidRPr="00250E7B" w14:paraId="112DE96F" w14:textId="77777777" w:rsidTr="003464B7">
        <w:tc>
          <w:tcPr>
            <w:tcW w:w="7927" w:type="dxa"/>
            <w:gridSpan w:val="4"/>
            <w:tcBorders>
              <w:bottom w:val="single" w:sz="4" w:space="0" w:color="auto"/>
            </w:tcBorders>
          </w:tcPr>
          <w:p w14:paraId="4C301179" w14:textId="62850D4C" w:rsidR="002343B7" w:rsidRPr="00250E7B" w:rsidRDefault="002343B7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3.1</w:t>
            </w:r>
            <w:r w:rsidR="009F0365"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Data Tidak Lengkap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:</w:t>
            </w:r>
          </w:p>
          <w:p w14:paraId="0A4C9F0E" w14:textId="1608E60C" w:rsidR="002343B7" w:rsidRPr="00250E7B" w:rsidRDefault="009F0365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Jika ada kolom kosong, sistem menampilkan pesan error: "Harap lengkapi semua data sebelum melanjutkan."</w:t>
            </w:r>
          </w:p>
          <w:p w14:paraId="4409F54C" w14:textId="77777777" w:rsidR="002343B7" w:rsidRPr="00250E7B" w:rsidRDefault="002343B7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  <w:p w14:paraId="6A50993E" w14:textId="3FF67B27" w:rsidR="002343B7" w:rsidRPr="00250E7B" w:rsidRDefault="002343B7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3.2 </w:t>
            </w:r>
            <w:r w:rsidR="009F0365"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Email Sudah Terdaftar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:</w:t>
            </w:r>
          </w:p>
          <w:p w14:paraId="4E759DA7" w14:textId="785241E6" w:rsidR="00D4735A" w:rsidRPr="00250E7B" w:rsidRDefault="009F0365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Jika email sudah digunakan, sistem menampilkan pesan error: "Email sudah terdaftar. Silakan gunakan email lain atau login."</w:t>
            </w:r>
          </w:p>
        </w:tc>
      </w:tr>
    </w:tbl>
    <w:tbl>
      <w:tblPr>
        <w:tblW w:w="0" w:type="auto"/>
        <w:tblInd w:w="5" w:type="dxa"/>
        <w:tblLook w:val="04A0" w:firstRow="1" w:lastRow="0" w:firstColumn="1" w:lastColumn="0" w:noHBand="0" w:noVBand="1"/>
      </w:tblPr>
      <w:tblGrid>
        <w:gridCol w:w="3963"/>
        <w:gridCol w:w="3964"/>
      </w:tblGrid>
      <w:tr w:rsidR="00D4735A" w:rsidRPr="00250E7B" w14:paraId="3A626876" w14:textId="77777777" w:rsidTr="003464B7">
        <w:tc>
          <w:tcPr>
            <w:tcW w:w="3963" w:type="dxa"/>
            <w:tcBorders>
              <w:right w:val="nil"/>
            </w:tcBorders>
          </w:tcPr>
          <w:p w14:paraId="0BFD740F" w14:textId="758C8651" w:rsidR="00770098" w:rsidRPr="00250E7B" w:rsidRDefault="00770098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tcBorders>
              <w:left w:val="nil"/>
            </w:tcBorders>
          </w:tcPr>
          <w:p w14:paraId="155A0AF0" w14:textId="77777777" w:rsidR="00D4735A" w:rsidRPr="00250E7B" w:rsidRDefault="00D4735A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0F61CEC8" w14:textId="7A6572A4" w:rsidR="000C73E9" w:rsidRPr="00250E7B" w:rsidRDefault="005F061A" w:rsidP="00250E7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250E7B">
        <w:rPr>
          <w:rFonts w:ascii="Times New Roman" w:hAnsi="Times New Roman" w:cs="Times New Roman"/>
          <w:sz w:val="24"/>
          <w:szCs w:val="24"/>
          <w:lang w:val="sv-SE"/>
        </w:rPr>
        <w:t>Pesan Paket Wisata</w:t>
      </w:r>
    </w:p>
    <w:p w14:paraId="36469551" w14:textId="1CB7DE5F" w:rsidR="000C73E9" w:rsidRPr="00250E7B" w:rsidRDefault="000C73E9" w:rsidP="00250E7B">
      <w:pPr>
        <w:pStyle w:val="Caption"/>
        <w:keepNext/>
        <w:spacing w:line="360" w:lineRule="auto"/>
        <w:ind w:left="72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proofErr w:type="spellStart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3.4 </w:t>
      </w:r>
      <w:proofErr w:type="spellStart"/>
      <w:r w:rsidR="00396D2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Skenario</w:t>
      </w:r>
      <w:proofErr w:type="spellEnd"/>
      <w:r w:rsidR="00396D2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5F061A"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Pesan</w:t>
      </w:r>
      <w:proofErr w:type="spellEnd"/>
      <w:r w:rsidR="005F061A"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5F061A"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Paket</w:t>
      </w:r>
      <w:proofErr w:type="spellEnd"/>
      <w:r w:rsidR="005F061A"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5F061A"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Wisata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4E4230" w:rsidRPr="00250E7B" w14:paraId="51550666" w14:textId="77777777" w:rsidTr="00AB04D7">
        <w:tc>
          <w:tcPr>
            <w:tcW w:w="3255" w:type="dxa"/>
            <w:tcBorders>
              <w:right w:val="nil"/>
            </w:tcBorders>
          </w:tcPr>
          <w:p w14:paraId="36947990" w14:textId="77777777" w:rsidR="004E4230" w:rsidRPr="00250E7B" w:rsidRDefault="004E423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79085FED" w14:textId="77777777" w:rsidR="004E4230" w:rsidRPr="00250E7B" w:rsidRDefault="004E423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4E4230" w:rsidRPr="00250E7B" w14:paraId="41B42F90" w14:textId="77777777" w:rsidTr="00AB04D7">
        <w:tc>
          <w:tcPr>
            <w:tcW w:w="3963" w:type="dxa"/>
            <w:gridSpan w:val="2"/>
          </w:tcPr>
          <w:p w14:paraId="45E36845" w14:textId="77777777" w:rsidR="004E4230" w:rsidRPr="00250E7B" w:rsidRDefault="004E423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40240A84" w14:textId="1050EE6C" w:rsidR="004E4230" w:rsidRPr="00250E7B" w:rsidRDefault="004E423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UC-04</w:t>
            </w:r>
          </w:p>
        </w:tc>
      </w:tr>
      <w:tr w:rsidR="004E4230" w:rsidRPr="00250E7B" w14:paraId="5D7D8FD1" w14:textId="77777777" w:rsidTr="00AB04D7">
        <w:tc>
          <w:tcPr>
            <w:tcW w:w="3963" w:type="dxa"/>
            <w:gridSpan w:val="2"/>
          </w:tcPr>
          <w:p w14:paraId="38917756" w14:textId="77777777" w:rsidR="004E4230" w:rsidRPr="00250E7B" w:rsidRDefault="004E423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3F9BF7C8" w14:textId="33F2B91F" w:rsidR="004E4230" w:rsidRPr="00250E7B" w:rsidRDefault="004E423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Pesan Paket Wisata</w:t>
            </w:r>
          </w:p>
        </w:tc>
      </w:tr>
      <w:tr w:rsidR="004E4230" w:rsidRPr="00250E7B" w14:paraId="3A16ED5E" w14:textId="77777777" w:rsidTr="00AB04D7">
        <w:tc>
          <w:tcPr>
            <w:tcW w:w="3963" w:type="dxa"/>
            <w:gridSpan w:val="2"/>
          </w:tcPr>
          <w:p w14:paraId="35032ECD" w14:textId="77777777" w:rsidR="004E4230" w:rsidRPr="00250E7B" w:rsidRDefault="004E423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56273B33" w14:textId="089A125A" w:rsidR="004E4230" w:rsidRPr="00250E7B" w:rsidRDefault="004E423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Memungkinkan Pengunjung untuk memilih dan memesan paket wisata.</w:t>
            </w:r>
          </w:p>
        </w:tc>
      </w:tr>
      <w:tr w:rsidR="004E4230" w:rsidRPr="00250E7B" w14:paraId="6E8B4E6F" w14:textId="77777777" w:rsidTr="00AB04D7">
        <w:tc>
          <w:tcPr>
            <w:tcW w:w="3963" w:type="dxa"/>
            <w:gridSpan w:val="2"/>
          </w:tcPr>
          <w:p w14:paraId="1C9D00D3" w14:textId="77777777" w:rsidR="004E4230" w:rsidRPr="00250E7B" w:rsidRDefault="004E423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4E3551AE" w14:textId="33060985" w:rsidR="004E4230" w:rsidRPr="00250E7B" w:rsidRDefault="004E423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Use case ini menggambarkan proses pemesanan paket wisata oleh pengunjung.</w:t>
            </w:r>
          </w:p>
        </w:tc>
      </w:tr>
      <w:tr w:rsidR="004E4230" w:rsidRPr="00250E7B" w14:paraId="32C5765F" w14:textId="77777777" w:rsidTr="00AB04D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714CEA70" w14:textId="77777777" w:rsidR="004E4230" w:rsidRPr="00250E7B" w:rsidRDefault="004E423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2ECABD1B" w14:textId="77777777" w:rsidR="004E4230" w:rsidRPr="00250E7B" w:rsidRDefault="004E423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Pengunjung</w:t>
            </w:r>
          </w:p>
        </w:tc>
      </w:tr>
      <w:tr w:rsidR="004E4230" w:rsidRPr="00250E7B" w14:paraId="64534003" w14:textId="77777777" w:rsidTr="00AB04D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C5AF1E0" w14:textId="77777777" w:rsidR="004E4230" w:rsidRPr="00250E7B" w:rsidRDefault="004E423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2FFA46A" w14:textId="54826243" w:rsidR="004E4230" w:rsidRPr="00250E7B" w:rsidRDefault="004E423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Pengunjung memilih paket wisata dan mengisi data pemesanan.</w:t>
            </w:r>
          </w:p>
        </w:tc>
      </w:tr>
      <w:tr w:rsidR="004E4230" w:rsidRPr="00250E7B" w14:paraId="78F20922" w14:textId="77777777" w:rsidTr="00AB04D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68CB9432" w14:textId="77777777" w:rsidR="004E4230" w:rsidRPr="00250E7B" w:rsidRDefault="004E423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65012B96" w14:textId="402B9445" w:rsidR="004E4230" w:rsidRPr="00250E7B" w:rsidRDefault="004E423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wisata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pemesanan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E4230" w:rsidRPr="00250E7B" w14:paraId="3AA64E6F" w14:textId="77777777" w:rsidTr="00AB04D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78554FEA" w14:textId="77777777" w:rsidR="004E4230" w:rsidRPr="00250E7B" w:rsidRDefault="004E423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5309833" w14:textId="77777777" w:rsidR="004E4230" w:rsidRPr="00250E7B" w:rsidRDefault="004E4230" w:rsidP="00250E7B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93" w:name="_Toc197253090"/>
            <w:bookmarkStart w:id="94" w:name="_Toc197254696"/>
            <w:bookmarkStart w:id="95" w:name="_Toc197254795"/>
            <w:bookmarkStart w:id="96" w:name="_Toc197256252"/>
            <w:bookmarkStart w:id="97" w:name="_Toc197256894"/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Pilih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wisata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bookmarkEnd w:id="93"/>
            <w:bookmarkEnd w:id="94"/>
            <w:bookmarkEnd w:id="95"/>
            <w:bookmarkEnd w:id="96"/>
            <w:bookmarkEnd w:id="97"/>
          </w:p>
          <w:p w14:paraId="744BB28B" w14:textId="77777777" w:rsidR="004E4230" w:rsidRPr="00250E7B" w:rsidRDefault="004E4230" w:rsidP="00250E7B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98" w:name="_Toc197253091"/>
            <w:bookmarkStart w:id="99" w:name="_Toc197254697"/>
            <w:bookmarkStart w:id="100" w:name="_Toc197254796"/>
            <w:bookmarkStart w:id="101" w:name="_Toc197256253"/>
            <w:bookmarkStart w:id="102" w:name="_Toc197256895"/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wisata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dipilih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bookmarkEnd w:id="98"/>
            <w:bookmarkEnd w:id="99"/>
            <w:bookmarkEnd w:id="100"/>
            <w:bookmarkEnd w:id="101"/>
            <w:bookmarkEnd w:id="102"/>
          </w:p>
          <w:p w14:paraId="3B01444F" w14:textId="79050A54" w:rsidR="004E4230" w:rsidRPr="00250E7B" w:rsidRDefault="004E4230" w:rsidP="00250E7B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03" w:name="_Toc197253092"/>
            <w:bookmarkStart w:id="104" w:name="_Toc197254698"/>
            <w:bookmarkStart w:id="105" w:name="_Toc197254797"/>
            <w:bookmarkStart w:id="106" w:name="_Toc197256254"/>
            <w:bookmarkStart w:id="107" w:name="_Toc197256896"/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mengonfirmasi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bahwa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diterima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bookmarkEnd w:id="103"/>
            <w:bookmarkEnd w:id="104"/>
            <w:bookmarkEnd w:id="105"/>
            <w:bookmarkEnd w:id="106"/>
            <w:bookmarkEnd w:id="107"/>
          </w:p>
        </w:tc>
      </w:tr>
      <w:tr w:rsidR="004E4230" w:rsidRPr="00250E7B" w14:paraId="02C6967C" w14:textId="77777777" w:rsidTr="00AB04D7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191BD9F5" w14:textId="77777777" w:rsidR="004E4230" w:rsidRPr="00250E7B" w:rsidRDefault="004E423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5C85597A" w14:textId="77777777" w:rsidR="004E4230" w:rsidRPr="00250E7B" w:rsidRDefault="004E423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4E4230" w:rsidRPr="00250E7B" w14:paraId="65FF36B5" w14:textId="77777777" w:rsidTr="00AB04D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1787BB83" w14:textId="77777777" w:rsidR="004E4230" w:rsidRPr="00250E7B" w:rsidRDefault="004E423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4D31475D" w14:textId="7059A0D0" w:rsidR="004E4230" w:rsidRPr="00250E7B" w:rsidRDefault="004E423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Pengunjung telah login ke sistem.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768BA328" w14:textId="77777777" w:rsidR="004E4230" w:rsidRPr="00250E7B" w:rsidRDefault="004E423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4E4230" w:rsidRPr="00250E7B" w14:paraId="7AF83AE8" w14:textId="77777777" w:rsidTr="00AB04D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AE29D4B" w14:textId="77777777" w:rsidR="004E4230" w:rsidRPr="00250E7B" w:rsidRDefault="004E423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2B8EA10" w14:textId="77777777" w:rsidR="004E4230" w:rsidRPr="00250E7B" w:rsidRDefault="004E423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4E4230" w:rsidRPr="00250E7B" w14:paraId="7821C99C" w14:textId="77777777" w:rsidTr="00AB04D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FF8C0FB" w14:textId="1ADF8037" w:rsidR="004E4230" w:rsidRPr="00250E7B" w:rsidRDefault="004E4230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1. Pengunjung mengakses daftar paket wisata.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51029D6" w14:textId="77777777" w:rsidR="004E4230" w:rsidRPr="00250E7B" w:rsidRDefault="004E423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4E4230" w:rsidRPr="00250E7B" w14:paraId="4DE37386" w14:textId="77777777" w:rsidTr="00AB04D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34061D4" w14:textId="77777777" w:rsidR="004E4230" w:rsidRPr="00250E7B" w:rsidRDefault="004E423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7F5DB1C" w14:textId="5EC680F0" w:rsidR="004E4230" w:rsidRPr="00250E7B" w:rsidRDefault="004E4230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2. Pengunjung memilih paket wisata yang diinginkan.</w:t>
            </w:r>
          </w:p>
        </w:tc>
      </w:tr>
      <w:tr w:rsidR="004E4230" w:rsidRPr="00250E7B" w14:paraId="4A197FCD" w14:textId="77777777" w:rsidTr="00AB04D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9D3B7EB" w14:textId="1EF21883" w:rsidR="004E4230" w:rsidRPr="00250E7B" w:rsidRDefault="004E4230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3. Sistem menampilkan detail paket wisata.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A437CDA" w14:textId="77777777" w:rsidR="004E4230" w:rsidRPr="00250E7B" w:rsidRDefault="004E423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4E4230" w:rsidRPr="00250E7B" w14:paraId="41D70A24" w14:textId="77777777" w:rsidTr="00AB04D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F48B5B0" w14:textId="77777777" w:rsidR="004E4230" w:rsidRPr="00250E7B" w:rsidRDefault="004E4230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36EEF17" w14:textId="19BF5C1B" w:rsidR="004E4230" w:rsidRPr="00250E7B" w:rsidRDefault="004E423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4. Pengunjung mengisi data pemesanan dan memilih metode pembayaran.</w:t>
            </w:r>
          </w:p>
        </w:tc>
      </w:tr>
      <w:tr w:rsidR="004E4230" w:rsidRPr="00250E7B" w14:paraId="1F31DE9A" w14:textId="77777777" w:rsidTr="00AB04D7">
        <w:tc>
          <w:tcPr>
            <w:tcW w:w="3963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71ACD72C" w14:textId="16FCA808" w:rsidR="004E4230" w:rsidRPr="00250E7B" w:rsidRDefault="004E423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5. Pengunjung melakukan pembayaran.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14:paraId="0EC7B9DC" w14:textId="109DF31A" w:rsidR="004E4230" w:rsidRPr="00250E7B" w:rsidRDefault="004E4230" w:rsidP="00250E7B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6. Sistem memverifikasi pembayaran dan mengonfirmasi pesanan.</w:t>
            </w:r>
          </w:p>
        </w:tc>
      </w:tr>
      <w:tr w:rsidR="004E4230" w:rsidRPr="00250E7B" w14:paraId="5660C8BA" w14:textId="77777777" w:rsidTr="00AB04D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57357DD4" w14:textId="09EE100A" w:rsidR="004E4230" w:rsidRPr="00250E7B" w:rsidRDefault="004E423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 Pesanan paket wisata berhasil dibuat, dan pengunjung menerima notifikasi konfirmasi.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3A291D96" w14:textId="77777777" w:rsidR="004E4230" w:rsidRPr="00250E7B" w:rsidRDefault="004E4230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4E4230" w:rsidRPr="00250E7B" w14:paraId="1110CE81" w14:textId="77777777" w:rsidTr="00AB04D7">
        <w:tc>
          <w:tcPr>
            <w:tcW w:w="3963" w:type="dxa"/>
            <w:gridSpan w:val="2"/>
            <w:tcBorders>
              <w:right w:val="nil"/>
            </w:tcBorders>
          </w:tcPr>
          <w:p w14:paraId="5A015B1D" w14:textId="77777777" w:rsidR="004E4230" w:rsidRPr="00250E7B" w:rsidRDefault="004E423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011155AF" w14:textId="77777777" w:rsidR="004E4230" w:rsidRPr="00250E7B" w:rsidRDefault="004E4230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4E4230" w:rsidRPr="00250E7B" w14:paraId="043683B0" w14:textId="77777777" w:rsidTr="00AB04D7">
        <w:tc>
          <w:tcPr>
            <w:tcW w:w="7927" w:type="dxa"/>
            <w:gridSpan w:val="4"/>
            <w:tcBorders>
              <w:bottom w:val="single" w:sz="4" w:space="0" w:color="auto"/>
            </w:tcBorders>
          </w:tcPr>
          <w:p w14:paraId="11880F03" w14:textId="77777777" w:rsidR="004E4230" w:rsidRPr="00250E7B" w:rsidRDefault="004E423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4.1 Data pemesanan tidak lengkap: </w:t>
            </w:r>
          </w:p>
          <w:p w14:paraId="1059387B" w14:textId="46A3B5F3" w:rsidR="004E4230" w:rsidRPr="00250E7B" w:rsidRDefault="004E423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Jika ada data yang kosong, sistem menampilkan pesan error: "Harap lengkapi semua data sebelum melanjutkan."</w:t>
            </w:r>
          </w:p>
          <w:p w14:paraId="3B775917" w14:textId="77777777" w:rsidR="004E4230" w:rsidRPr="00250E7B" w:rsidRDefault="004E423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  <w:p w14:paraId="491850FF" w14:textId="77777777" w:rsidR="004E4230" w:rsidRPr="00250E7B" w:rsidRDefault="004E423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4.2 Pembayaran gagal: </w:t>
            </w:r>
          </w:p>
          <w:p w14:paraId="7EDD208B" w14:textId="1A22D11B" w:rsidR="004E4230" w:rsidRPr="00250E7B" w:rsidRDefault="004E423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Jika transaksi gagal, sistem menampilkan pesan error: "Pembayaran gagal. Silakan coba lagi atau gunakan metode lain."</w:t>
            </w:r>
          </w:p>
        </w:tc>
      </w:tr>
    </w:tbl>
    <w:p w14:paraId="5B17AEA9" w14:textId="572C75C7" w:rsidR="004E4230" w:rsidRDefault="004E4230" w:rsidP="00250E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FAF28DC" w14:textId="77777777" w:rsidR="007458E7" w:rsidRPr="00250E7B" w:rsidRDefault="007458E7" w:rsidP="00250E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B0736DD" w14:textId="432D1D94" w:rsidR="008B7EE5" w:rsidRDefault="008B7EE5" w:rsidP="008B7EE5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Kelola Data Pengunjung </w:t>
      </w:r>
    </w:p>
    <w:p w14:paraId="57D3B1F7" w14:textId="355B3E10" w:rsidR="008B7EE5" w:rsidRDefault="008B7EE5" w:rsidP="008B7EE5">
      <w:pPr>
        <w:pStyle w:val="Caption"/>
        <w:keepNext/>
        <w:spacing w:line="360" w:lineRule="auto"/>
        <w:ind w:left="72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proofErr w:type="spellStart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3.5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Kelola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E05D4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Data </w:t>
      </w:r>
      <w:proofErr w:type="spellStart"/>
      <w:r w:rsidR="00E05D4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Pengunjung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E05D4B" w:rsidRPr="00250E7B" w14:paraId="6C273CDB" w14:textId="77777777" w:rsidTr="00CF71AA">
        <w:tc>
          <w:tcPr>
            <w:tcW w:w="3255" w:type="dxa"/>
            <w:tcBorders>
              <w:right w:val="nil"/>
            </w:tcBorders>
          </w:tcPr>
          <w:p w14:paraId="5EB12F95" w14:textId="77777777" w:rsidR="00E05D4B" w:rsidRPr="00250E7B" w:rsidRDefault="00E05D4B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4E7B52E0" w14:textId="77777777" w:rsidR="00E05D4B" w:rsidRPr="00250E7B" w:rsidRDefault="00E05D4B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E05D4B" w:rsidRPr="00250E7B" w14:paraId="5541325B" w14:textId="77777777" w:rsidTr="00CF71AA">
        <w:tc>
          <w:tcPr>
            <w:tcW w:w="3963" w:type="dxa"/>
            <w:gridSpan w:val="2"/>
          </w:tcPr>
          <w:p w14:paraId="38568376" w14:textId="77777777" w:rsidR="00E05D4B" w:rsidRPr="00250E7B" w:rsidRDefault="00E05D4B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69FE20E7" w14:textId="77777777" w:rsidR="00E05D4B" w:rsidRPr="00250E7B" w:rsidRDefault="00E05D4B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UC-05</w:t>
            </w:r>
          </w:p>
        </w:tc>
      </w:tr>
      <w:tr w:rsidR="00E05D4B" w:rsidRPr="00250E7B" w14:paraId="1ABB7A60" w14:textId="77777777" w:rsidTr="00CF71AA">
        <w:tc>
          <w:tcPr>
            <w:tcW w:w="3963" w:type="dxa"/>
            <w:gridSpan w:val="2"/>
          </w:tcPr>
          <w:p w14:paraId="4135B13D" w14:textId="77777777" w:rsidR="00E05D4B" w:rsidRPr="00250E7B" w:rsidRDefault="00E05D4B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43DD4561" w14:textId="12DB1A6B" w:rsidR="00E05D4B" w:rsidRPr="00250E7B" w:rsidRDefault="00E05D4B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Kelola </w:t>
            </w:r>
            <w:r w:rsidR="003C3C1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Data Pengunjung</w:t>
            </w:r>
          </w:p>
        </w:tc>
      </w:tr>
      <w:tr w:rsidR="00E05D4B" w:rsidRPr="00250E7B" w14:paraId="000C7107" w14:textId="77777777" w:rsidTr="00CF71AA">
        <w:tc>
          <w:tcPr>
            <w:tcW w:w="3963" w:type="dxa"/>
            <w:gridSpan w:val="2"/>
          </w:tcPr>
          <w:p w14:paraId="25526A13" w14:textId="77777777" w:rsidR="00E05D4B" w:rsidRPr="00250E7B" w:rsidRDefault="00E05D4B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65BC3364" w14:textId="3B0973DE" w:rsidR="00E05D4B" w:rsidRPr="00250E7B" w:rsidRDefault="003C3C1F" w:rsidP="00CF71A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3C3C1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Memungkinkan admin untuk mengelola data kunjungan wisatawan ke kawasan Banceuy Smart Heritage.</w:t>
            </w:r>
          </w:p>
        </w:tc>
      </w:tr>
      <w:tr w:rsidR="00E05D4B" w:rsidRPr="00250E7B" w14:paraId="37A4B8F6" w14:textId="77777777" w:rsidTr="00CF71AA">
        <w:tc>
          <w:tcPr>
            <w:tcW w:w="3963" w:type="dxa"/>
            <w:gridSpan w:val="2"/>
          </w:tcPr>
          <w:p w14:paraId="7858CA05" w14:textId="55D9B446" w:rsidR="00E05D4B" w:rsidRPr="00250E7B" w:rsidRDefault="00E05D4B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014B0FAB" w14:textId="4F03834E" w:rsidR="00E05D4B" w:rsidRPr="00250E7B" w:rsidRDefault="003C3C1F" w:rsidP="00CF71A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3C3C1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dapat melihat, menambah, mengedit, dan menghapus data kunjungan berdasarkan catatan transaksi atau data yang diinput manual.</w:t>
            </w:r>
          </w:p>
        </w:tc>
      </w:tr>
      <w:tr w:rsidR="00E05D4B" w:rsidRPr="00250E7B" w14:paraId="2D1E6BE6" w14:textId="77777777" w:rsidTr="00CF71AA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455884CB" w14:textId="77777777" w:rsidR="00E05D4B" w:rsidRPr="00250E7B" w:rsidRDefault="00E05D4B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6FEB335D" w14:textId="77777777" w:rsidR="00E05D4B" w:rsidRPr="00250E7B" w:rsidRDefault="00E05D4B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</w:t>
            </w:r>
          </w:p>
        </w:tc>
      </w:tr>
      <w:tr w:rsidR="00E05D4B" w:rsidRPr="00250E7B" w14:paraId="796A426C" w14:textId="77777777" w:rsidTr="00CF71AA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031E2CCD" w14:textId="77777777" w:rsidR="00E05D4B" w:rsidRPr="00250E7B" w:rsidRDefault="00E05D4B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37A96A92" w14:textId="1F22E93B" w:rsidR="00E05D4B" w:rsidRPr="00250E7B" w:rsidRDefault="003C3C1F" w:rsidP="00CF71A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3C3C1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membuka halaman kelola data kunjungan.</w:t>
            </w:r>
          </w:p>
        </w:tc>
      </w:tr>
      <w:tr w:rsidR="00E05D4B" w:rsidRPr="00250E7B" w14:paraId="707A42B4" w14:textId="77777777" w:rsidTr="00CF71AA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7C8322D7" w14:textId="77777777" w:rsidR="00E05D4B" w:rsidRPr="00250E7B" w:rsidRDefault="00E05D4B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2F7285E2" w14:textId="6F49FB6E" w:rsidR="003C3C1F" w:rsidRPr="003C3C1F" w:rsidRDefault="003C3C1F" w:rsidP="003C3C1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3C3C1F">
              <w:rPr>
                <w:rFonts w:ascii="Times New Roman" w:hAnsi="Times New Roman" w:cs="Times New Roman"/>
                <w:sz w:val="24"/>
                <w:szCs w:val="24"/>
              </w:rPr>
              <w:t xml:space="preserve">Admin: </w:t>
            </w:r>
            <w:proofErr w:type="spellStart"/>
            <w:r w:rsidRPr="003C3C1F">
              <w:rPr>
                <w:rFonts w:ascii="Times New Roman" w:hAnsi="Times New Roman" w:cs="Times New Roman"/>
                <w:sz w:val="24"/>
                <w:szCs w:val="24"/>
              </w:rPr>
              <w:t>Memantau</w:t>
            </w:r>
            <w:proofErr w:type="spellEnd"/>
            <w:r w:rsidRPr="003C3C1F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3C3C1F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3C3C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3C1F">
              <w:rPr>
                <w:rFonts w:ascii="Times New Roman" w:hAnsi="Times New Roman" w:cs="Times New Roman"/>
                <w:sz w:val="24"/>
                <w:szCs w:val="24"/>
              </w:rPr>
              <w:t>histori</w:t>
            </w:r>
            <w:proofErr w:type="spellEnd"/>
            <w:r w:rsidRPr="003C3C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3C1F">
              <w:rPr>
                <w:rFonts w:ascii="Times New Roman" w:hAnsi="Times New Roman" w:cs="Times New Roman"/>
                <w:sz w:val="24"/>
                <w:szCs w:val="24"/>
              </w:rPr>
              <w:t>kunjungan</w:t>
            </w:r>
            <w:proofErr w:type="spellEnd"/>
            <w:r w:rsidRPr="003C3C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3C1F">
              <w:rPr>
                <w:rFonts w:ascii="Times New Roman" w:hAnsi="Times New Roman" w:cs="Times New Roman"/>
                <w:sz w:val="24"/>
                <w:szCs w:val="24"/>
              </w:rPr>
              <w:t>wisatawan</w:t>
            </w:r>
            <w:proofErr w:type="spellEnd"/>
            <w:r w:rsidRPr="003C3C1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20C63F61" w14:textId="5786F3F6" w:rsidR="00E05D4B" w:rsidRPr="00250E7B" w:rsidRDefault="003C3C1F" w:rsidP="003C3C1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3C3C1F">
              <w:rPr>
                <w:rFonts w:ascii="Times New Roman" w:hAnsi="Times New Roman" w:cs="Times New Roman"/>
                <w:sz w:val="24"/>
                <w:szCs w:val="24"/>
              </w:rPr>
              <w:t>Pihak</w:t>
            </w:r>
            <w:proofErr w:type="spellEnd"/>
            <w:r w:rsidRPr="003C3C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3C1F">
              <w:rPr>
                <w:rFonts w:ascii="Times New Roman" w:hAnsi="Times New Roman" w:cs="Times New Roman"/>
                <w:sz w:val="24"/>
                <w:szCs w:val="24"/>
              </w:rPr>
              <w:t>Pengelola</w:t>
            </w:r>
            <w:proofErr w:type="spellEnd"/>
            <w:r w:rsidRPr="003C3C1F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3C3C1F">
              <w:rPr>
                <w:rFonts w:ascii="Times New Roman" w:hAnsi="Times New Roman" w:cs="Times New Roman"/>
                <w:sz w:val="24"/>
                <w:szCs w:val="24"/>
              </w:rPr>
              <w:t>Mendapatkan</w:t>
            </w:r>
            <w:proofErr w:type="spellEnd"/>
            <w:r w:rsidRPr="003C3C1F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3C3C1F">
              <w:rPr>
                <w:rFonts w:ascii="Times New Roman" w:hAnsi="Times New Roman" w:cs="Times New Roman"/>
                <w:sz w:val="24"/>
                <w:szCs w:val="24"/>
              </w:rPr>
              <w:t>statistik</w:t>
            </w:r>
            <w:proofErr w:type="spellEnd"/>
            <w:r w:rsidRPr="003C3C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3C1F">
              <w:rPr>
                <w:rFonts w:ascii="Times New Roman" w:hAnsi="Times New Roman" w:cs="Times New Roman"/>
                <w:sz w:val="24"/>
                <w:szCs w:val="24"/>
              </w:rPr>
              <w:t>jumlah</w:t>
            </w:r>
            <w:proofErr w:type="spellEnd"/>
            <w:r w:rsidRPr="003C3C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3C1F">
              <w:rPr>
                <w:rFonts w:ascii="Times New Roman" w:hAnsi="Times New Roman" w:cs="Times New Roman"/>
                <w:sz w:val="24"/>
                <w:szCs w:val="24"/>
              </w:rPr>
              <w:t>kunjungan</w:t>
            </w:r>
            <w:proofErr w:type="spellEnd"/>
            <w:r w:rsidRPr="003C3C1F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05D4B" w:rsidRPr="00250E7B" w14:paraId="2D6500BD" w14:textId="77777777" w:rsidTr="00CF71AA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1D5DE4C2" w14:textId="77777777" w:rsidR="00E05D4B" w:rsidRPr="00250E7B" w:rsidRDefault="00E05D4B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361DB993" w14:textId="1EDBD2D4" w:rsidR="00E05D4B" w:rsidRPr="00250E7B" w:rsidRDefault="003C3C1F" w:rsidP="00CF71AA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08" w:name="_Toc197253093"/>
            <w:bookmarkStart w:id="109" w:name="_Toc197254699"/>
            <w:bookmarkStart w:id="110" w:name="_Toc197254798"/>
            <w:bookmarkStart w:id="111" w:name="_Toc197256255"/>
            <w:bookmarkStart w:id="112" w:name="_Toc197256897"/>
            <w:proofErr w:type="spellStart"/>
            <w:r w:rsidRPr="003C3C1F">
              <w:rPr>
                <w:rFonts w:ascii="Times New Roman" w:hAnsi="Times New Roman" w:cs="Times New Roman"/>
                <w:sz w:val="24"/>
                <w:szCs w:val="24"/>
              </w:rPr>
              <w:t>Lihat</w:t>
            </w:r>
            <w:proofErr w:type="spellEnd"/>
            <w:r w:rsidRPr="003C3C1F">
              <w:rPr>
                <w:rFonts w:ascii="Times New Roman" w:hAnsi="Times New Roman" w:cs="Times New Roman"/>
                <w:sz w:val="24"/>
                <w:szCs w:val="24"/>
              </w:rPr>
              <w:t xml:space="preserve"> Detail </w:t>
            </w:r>
            <w:proofErr w:type="spellStart"/>
            <w:r w:rsidRPr="003C3C1F">
              <w:rPr>
                <w:rFonts w:ascii="Times New Roman" w:hAnsi="Times New Roman" w:cs="Times New Roman"/>
                <w:sz w:val="24"/>
                <w:szCs w:val="24"/>
              </w:rPr>
              <w:t>Kunjungan</w:t>
            </w:r>
            <w:proofErr w:type="spellEnd"/>
            <w:r w:rsidRPr="003C3C1F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3C3C1F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3C3C1F">
              <w:rPr>
                <w:rFonts w:ascii="Times New Roman" w:hAnsi="Times New Roman" w:cs="Times New Roman"/>
                <w:sz w:val="24"/>
                <w:szCs w:val="24"/>
              </w:rPr>
              <w:t>/Edit/</w:t>
            </w:r>
            <w:proofErr w:type="spellStart"/>
            <w:r w:rsidRPr="003C3C1F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3C3C1F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3C3C1F">
              <w:rPr>
                <w:rFonts w:ascii="Times New Roman" w:hAnsi="Times New Roman" w:cs="Times New Roman"/>
                <w:sz w:val="24"/>
                <w:szCs w:val="24"/>
              </w:rPr>
              <w:t>Kunjungan</w:t>
            </w:r>
            <w:bookmarkEnd w:id="108"/>
            <w:bookmarkEnd w:id="109"/>
            <w:bookmarkEnd w:id="110"/>
            <w:bookmarkEnd w:id="111"/>
            <w:bookmarkEnd w:id="112"/>
            <w:proofErr w:type="spellEnd"/>
          </w:p>
        </w:tc>
      </w:tr>
      <w:tr w:rsidR="00E05D4B" w:rsidRPr="00250E7B" w14:paraId="3D13309E" w14:textId="77777777" w:rsidTr="00CF71AA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16DA1F51" w14:textId="77777777" w:rsidR="00E05D4B" w:rsidRPr="00250E7B" w:rsidRDefault="00E05D4B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48F012EF" w14:textId="77777777" w:rsidR="00E05D4B" w:rsidRPr="00250E7B" w:rsidRDefault="00E05D4B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E05D4B" w:rsidRPr="00250E7B" w14:paraId="2B854590" w14:textId="77777777" w:rsidTr="00CF71AA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243CF66A" w14:textId="77777777" w:rsidR="00E05D4B" w:rsidRPr="00250E7B" w:rsidRDefault="00E05D4B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51C61241" w14:textId="126D6576" w:rsidR="00E05D4B" w:rsidRPr="00250E7B" w:rsidRDefault="003C3C1F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3C3C1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telah login ke dalam sistem.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36B727F9" w14:textId="77777777" w:rsidR="00E05D4B" w:rsidRPr="00250E7B" w:rsidRDefault="00E05D4B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E05D4B" w:rsidRPr="00250E7B" w14:paraId="03757B82" w14:textId="77777777" w:rsidTr="00CF71AA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2CA7171" w14:textId="77777777" w:rsidR="00E05D4B" w:rsidRPr="00250E7B" w:rsidRDefault="00E05D4B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B6EC482" w14:textId="77777777" w:rsidR="00E05D4B" w:rsidRPr="00250E7B" w:rsidRDefault="00E05D4B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E05D4B" w:rsidRPr="00250E7B" w14:paraId="2A9C7C3C" w14:textId="77777777" w:rsidTr="00CF71AA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D0FDA41" w14:textId="2EFB3638" w:rsidR="00E05D4B" w:rsidRPr="00250E7B" w:rsidRDefault="00E05D4B" w:rsidP="00CF71AA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1. </w:t>
            </w:r>
            <w:r w:rsidR="003C3C1F" w:rsidRPr="003C3C1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membuka menu kelola data kunjungan.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434DA02" w14:textId="77777777" w:rsidR="00E05D4B" w:rsidRPr="00250E7B" w:rsidRDefault="00E05D4B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E05D4B" w:rsidRPr="00250E7B" w14:paraId="2C1AC8D7" w14:textId="77777777" w:rsidTr="00CF71AA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056C6DD" w14:textId="77777777" w:rsidR="00E05D4B" w:rsidRPr="00250E7B" w:rsidRDefault="00E05D4B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C17E78D" w14:textId="796DB682" w:rsidR="00E05D4B" w:rsidRPr="00250E7B" w:rsidRDefault="00E05D4B" w:rsidP="00CF71AA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2. </w:t>
            </w:r>
            <w:r w:rsidR="003C3C1F" w:rsidRPr="003C3C1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. Sistem menampilkan daftar data kunjungan.</w:t>
            </w:r>
          </w:p>
        </w:tc>
      </w:tr>
      <w:tr w:rsidR="00E05D4B" w:rsidRPr="00250E7B" w14:paraId="0F5E0AD6" w14:textId="77777777" w:rsidTr="00CF71AA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A97B7ED" w14:textId="0EBEE129" w:rsidR="00E05D4B" w:rsidRPr="00250E7B" w:rsidRDefault="00E05D4B" w:rsidP="00CF71AA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3. </w:t>
            </w:r>
            <w:r w:rsidR="003C3C1F" w:rsidRPr="003C3C1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memilih tindakan (tambah, edit, hapus, lihat).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977AE14" w14:textId="77777777" w:rsidR="00E05D4B" w:rsidRPr="00250E7B" w:rsidRDefault="00E05D4B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E05D4B" w:rsidRPr="00250E7B" w14:paraId="1A13C393" w14:textId="77777777" w:rsidTr="00CF71AA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5D277DB" w14:textId="77777777" w:rsidR="00E05D4B" w:rsidRPr="00250E7B" w:rsidRDefault="00E05D4B" w:rsidP="00CF71AA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64CC44F" w14:textId="0A9D0375" w:rsidR="00E05D4B" w:rsidRPr="00250E7B" w:rsidRDefault="00E05D4B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4. </w:t>
            </w:r>
            <w:r w:rsidR="003C3C1F" w:rsidRPr="003C3C1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menampilkan form atau detail sesuai tindakan.</w:t>
            </w:r>
          </w:p>
        </w:tc>
      </w:tr>
      <w:tr w:rsidR="00E05D4B" w:rsidRPr="00250E7B" w14:paraId="0DB0A915" w14:textId="77777777" w:rsidTr="00CF71AA">
        <w:tc>
          <w:tcPr>
            <w:tcW w:w="3963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03428CB6" w14:textId="5CC556A6" w:rsidR="00E05D4B" w:rsidRPr="00250E7B" w:rsidRDefault="00E05D4B" w:rsidP="00CF71A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5. </w:t>
            </w:r>
            <w:r w:rsidR="003C3C1F" w:rsidRPr="003C3C1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menyelesaikan aksi yang dipilih.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14:paraId="2B1CDF56" w14:textId="6B3B0A69" w:rsidR="00E05D4B" w:rsidRPr="00250E7B" w:rsidRDefault="00E05D4B" w:rsidP="00CF71AA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6. </w:t>
            </w:r>
            <w:r w:rsidR="003C3C1F" w:rsidRPr="003C3C1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memproses dan menyimpan perubahan.</w:t>
            </w:r>
          </w:p>
        </w:tc>
      </w:tr>
      <w:tr w:rsidR="00E05D4B" w:rsidRPr="00250E7B" w14:paraId="5DCFA74E" w14:textId="77777777" w:rsidTr="00CF71AA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71AB7ACF" w14:textId="1671ECA6" w:rsidR="00E05D4B" w:rsidRPr="00250E7B" w:rsidRDefault="00E05D4B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-kondisi: </w:t>
            </w:r>
            <w:r w:rsidR="003C3C1F" w:rsidRPr="003C3C1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Data kunjungan diperbarui sesuai aksi yang dilakukan.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5A933E73" w14:textId="77777777" w:rsidR="00E05D4B" w:rsidRPr="00250E7B" w:rsidRDefault="00E05D4B" w:rsidP="00CF71AA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E05D4B" w:rsidRPr="00250E7B" w14:paraId="0A899553" w14:textId="77777777" w:rsidTr="00CF71AA">
        <w:tc>
          <w:tcPr>
            <w:tcW w:w="3963" w:type="dxa"/>
            <w:gridSpan w:val="2"/>
            <w:tcBorders>
              <w:right w:val="nil"/>
            </w:tcBorders>
          </w:tcPr>
          <w:p w14:paraId="025239E6" w14:textId="77777777" w:rsidR="00E05D4B" w:rsidRPr="00250E7B" w:rsidRDefault="00E05D4B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2783E8E0" w14:textId="77777777" w:rsidR="00E05D4B" w:rsidRPr="00250E7B" w:rsidRDefault="00E05D4B" w:rsidP="00CF71AA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E05D4B" w:rsidRPr="00250E7B" w14:paraId="6C0F419E" w14:textId="77777777" w:rsidTr="00CF71AA">
        <w:tc>
          <w:tcPr>
            <w:tcW w:w="7927" w:type="dxa"/>
            <w:gridSpan w:val="4"/>
            <w:tcBorders>
              <w:bottom w:val="single" w:sz="4" w:space="0" w:color="auto"/>
            </w:tcBorders>
          </w:tcPr>
          <w:p w14:paraId="1DF4CF67" w14:textId="1861B671" w:rsidR="003C3C1F" w:rsidRPr="003C3C1F" w:rsidRDefault="003C3C1F" w:rsidP="003C3C1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3C3C1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3.1 Data tidak ditemukan → Pesan: "Data kunjungan tidak tersedia."</w:t>
            </w:r>
          </w:p>
          <w:p w14:paraId="59372D6A" w14:textId="77A0C000" w:rsidR="003C3C1F" w:rsidRPr="003C3C1F" w:rsidRDefault="003C3C1F" w:rsidP="003C3C1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3C3C1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5.1 Field kosong saat tambah/edit → Pesan: "Lengkapi semua data sebelum menyimpan."</w:t>
            </w:r>
          </w:p>
          <w:p w14:paraId="03B5AF35" w14:textId="34D632A5" w:rsidR="00E05D4B" w:rsidRPr="00E05D4B" w:rsidRDefault="003C3C1F" w:rsidP="003C3C1F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3C3C1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6.1 Gagal simpan → Pesan: "Data tidak berhasil disimpan."</w:t>
            </w:r>
          </w:p>
        </w:tc>
      </w:tr>
    </w:tbl>
    <w:p w14:paraId="0AC07074" w14:textId="77777777" w:rsidR="007D39FA" w:rsidRPr="008B7EE5" w:rsidRDefault="007D39FA" w:rsidP="008B7EE5"/>
    <w:p w14:paraId="34D483DE" w14:textId="0BE99292" w:rsidR="008B7EE5" w:rsidRPr="00E05D4B" w:rsidRDefault="00E05D4B" w:rsidP="00E05D4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Kelola Pesanan Paket Wisata</w:t>
      </w:r>
    </w:p>
    <w:p w14:paraId="273668CE" w14:textId="34FB7CB6" w:rsidR="00023017" w:rsidRPr="00250E7B" w:rsidRDefault="00023017" w:rsidP="00B976C2">
      <w:pPr>
        <w:pStyle w:val="Caption"/>
        <w:keepNext/>
        <w:spacing w:line="360" w:lineRule="auto"/>
        <w:ind w:left="72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proofErr w:type="spellStart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3.</w:t>
      </w:r>
      <w:r w:rsidR="003C3C1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Kelola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Pesanan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Wisata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023017" w:rsidRPr="00250E7B" w14:paraId="3D119BF7" w14:textId="77777777" w:rsidTr="00CF71AA">
        <w:tc>
          <w:tcPr>
            <w:tcW w:w="3255" w:type="dxa"/>
            <w:tcBorders>
              <w:right w:val="nil"/>
            </w:tcBorders>
          </w:tcPr>
          <w:p w14:paraId="76003DB4" w14:textId="77777777" w:rsidR="00023017" w:rsidRPr="00250E7B" w:rsidRDefault="00023017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024C1D6D" w14:textId="77777777" w:rsidR="00023017" w:rsidRPr="00250E7B" w:rsidRDefault="00023017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023017" w:rsidRPr="00250E7B" w14:paraId="4218C109" w14:textId="77777777" w:rsidTr="00CF71AA">
        <w:tc>
          <w:tcPr>
            <w:tcW w:w="3963" w:type="dxa"/>
            <w:gridSpan w:val="2"/>
          </w:tcPr>
          <w:p w14:paraId="67992381" w14:textId="77777777" w:rsidR="00023017" w:rsidRPr="00250E7B" w:rsidRDefault="00023017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78F3F55C" w14:textId="344B3418" w:rsidR="00023017" w:rsidRPr="00250E7B" w:rsidRDefault="00023017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UC-0</w:t>
            </w:r>
            <w:r w:rsidR="003C3C1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6</w:t>
            </w:r>
          </w:p>
        </w:tc>
      </w:tr>
      <w:tr w:rsidR="00023017" w:rsidRPr="00250E7B" w14:paraId="48F480A9" w14:textId="77777777" w:rsidTr="00CF71AA">
        <w:tc>
          <w:tcPr>
            <w:tcW w:w="3963" w:type="dxa"/>
            <w:gridSpan w:val="2"/>
          </w:tcPr>
          <w:p w14:paraId="4AB23E6D" w14:textId="77777777" w:rsidR="00023017" w:rsidRPr="00250E7B" w:rsidRDefault="00023017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3311B25E" w14:textId="52C5A41B" w:rsidR="00023017" w:rsidRPr="00250E7B" w:rsidRDefault="00023017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Kelola Pesanan </w:t>
            </w: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Paket Wisata </w:t>
            </w:r>
          </w:p>
        </w:tc>
      </w:tr>
      <w:tr w:rsidR="00023017" w:rsidRPr="00250E7B" w14:paraId="48070102" w14:textId="77777777" w:rsidTr="00CF71AA">
        <w:tc>
          <w:tcPr>
            <w:tcW w:w="3963" w:type="dxa"/>
            <w:gridSpan w:val="2"/>
          </w:tcPr>
          <w:p w14:paraId="66F8BC4B" w14:textId="77777777" w:rsidR="00023017" w:rsidRPr="00250E7B" w:rsidRDefault="00023017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6F5C6E79" w14:textId="169E484D" w:rsidR="00023017" w:rsidRPr="00250E7B" w:rsidRDefault="00023017" w:rsidP="00CF71A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023017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Memungkinkan admin untuk memantau dan memproses pesanan paket wisata dari pengunjung.</w:t>
            </w:r>
          </w:p>
        </w:tc>
      </w:tr>
      <w:tr w:rsidR="00023017" w:rsidRPr="00250E7B" w14:paraId="006BC188" w14:textId="77777777" w:rsidTr="00CF71AA">
        <w:tc>
          <w:tcPr>
            <w:tcW w:w="3963" w:type="dxa"/>
            <w:gridSpan w:val="2"/>
          </w:tcPr>
          <w:p w14:paraId="4FBE76AD" w14:textId="7548B57B" w:rsidR="00023017" w:rsidRPr="00250E7B" w:rsidRDefault="00023017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</w:t>
            </w:r>
          </w:p>
        </w:tc>
        <w:tc>
          <w:tcPr>
            <w:tcW w:w="3964" w:type="dxa"/>
            <w:gridSpan w:val="2"/>
          </w:tcPr>
          <w:p w14:paraId="58DBB997" w14:textId="51984316" w:rsidR="00023017" w:rsidRPr="00250E7B" w:rsidRDefault="00023017" w:rsidP="00CF71A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023017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dapat melihat daftar pesanan paket wisata, mengecek status pembayaran, serta memperbarui status konfirmasi atau penolakan pesanan.</w:t>
            </w:r>
          </w:p>
        </w:tc>
      </w:tr>
      <w:tr w:rsidR="00023017" w:rsidRPr="00250E7B" w14:paraId="323355CD" w14:textId="77777777" w:rsidTr="00CF71AA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40EC328E" w14:textId="77777777" w:rsidR="00023017" w:rsidRPr="00250E7B" w:rsidRDefault="00023017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05C5B9C" w14:textId="3872110E" w:rsidR="00023017" w:rsidRPr="00250E7B" w:rsidRDefault="00023017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</w:t>
            </w:r>
          </w:p>
        </w:tc>
      </w:tr>
      <w:tr w:rsidR="00023017" w:rsidRPr="00250E7B" w14:paraId="3A78647D" w14:textId="77777777" w:rsidTr="00CF71AA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766F630D" w14:textId="77777777" w:rsidR="00023017" w:rsidRPr="00250E7B" w:rsidRDefault="00023017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2A37D1CD" w14:textId="5B39DE93" w:rsidR="00023017" w:rsidRPr="00250E7B" w:rsidRDefault="00023017" w:rsidP="00CF71A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023017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membuka menu kelola pesanan paket wisata.</w:t>
            </w:r>
          </w:p>
        </w:tc>
      </w:tr>
      <w:tr w:rsidR="00023017" w:rsidRPr="00250E7B" w14:paraId="250040E9" w14:textId="77777777" w:rsidTr="00CF71AA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37B3E009" w14:textId="77777777" w:rsidR="00023017" w:rsidRPr="00250E7B" w:rsidRDefault="00023017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6D9FF106" w14:textId="7191992D" w:rsidR="00023017" w:rsidRPr="00023017" w:rsidRDefault="00023017" w:rsidP="0002301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023017">
              <w:rPr>
                <w:rFonts w:ascii="Times New Roman" w:hAnsi="Times New Roman" w:cs="Times New Roman"/>
                <w:sz w:val="24"/>
                <w:szCs w:val="24"/>
              </w:rPr>
              <w:t xml:space="preserve">Admin: </w:t>
            </w:r>
            <w:proofErr w:type="spellStart"/>
            <w:r w:rsidRPr="00023017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023017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023017">
              <w:rPr>
                <w:rFonts w:ascii="Times New Roman" w:hAnsi="Times New Roman" w:cs="Times New Roman"/>
                <w:sz w:val="24"/>
                <w:szCs w:val="24"/>
              </w:rPr>
              <w:t>memverifikasi</w:t>
            </w:r>
            <w:proofErr w:type="spellEnd"/>
            <w:r w:rsidRPr="00023017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023017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0230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23017">
              <w:rPr>
                <w:rFonts w:ascii="Times New Roman" w:hAnsi="Times New Roman" w:cs="Times New Roman"/>
                <w:sz w:val="24"/>
                <w:szCs w:val="24"/>
              </w:rPr>
              <w:t>wisata</w:t>
            </w:r>
            <w:proofErr w:type="spellEnd"/>
            <w:r w:rsidRPr="0002301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30360F93" w14:textId="2BEE5723" w:rsidR="00023017" w:rsidRPr="00250E7B" w:rsidRDefault="00023017" w:rsidP="00023017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023017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Pr="00023017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023017">
              <w:rPr>
                <w:rFonts w:ascii="Times New Roman" w:hAnsi="Times New Roman" w:cs="Times New Roman"/>
                <w:sz w:val="24"/>
                <w:szCs w:val="24"/>
              </w:rPr>
              <w:t>Mendapatkan</w:t>
            </w:r>
            <w:proofErr w:type="spellEnd"/>
            <w:r w:rsidRPr="000230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23017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023017">
              <w:rPr>
                <w:rFonts w:ascii="Times New Roman" w:hAnsi="Times New Roman" w:cs="Times New Roman"/>
                <w:sz w:val="24"/>
                <w:szCs w:val="24"/>
              </w:rPr>
              <w:t xml:space="preserve"> status </w:t>
            </w:r>
            <w:proofErr w:type="spellStart"/>
            <w:r w:rsidRPr="00023017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023017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023017">
              <w:rPr>
                <w:rFonts w:ascii="Times New Roman" w:hAnsi="Times New Roman" w:cs="Times New Roman"/>
                <w:sz w:val="24"/>
                <w:szCs w:val="24"/>
              </w:rPr>
              <w:t>mereka</w:t>
            </w:r>
            <w:proofErr w:type="spellEnd"/>
            <w:r w:rsidRPr="00023017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23017">
              <w:rPr>
                <w:rFonts w:ascii="Times New Roman" w:hAnsi="Times New Roman" w:cs="Times New Roman"/>
                <w:sz w:val="24"/>
                <w:szCs w:val="24"/>
              </w:rPr>
              <w:t>lakukan</w:t>
            </w:r>
            <w:proofErr w:type="spellEnd"/>
            <w:r w:rsidRPr="00023017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23017" w:rsidRPr="00250E7B" w14:paraId="55307C7F" w14:textId="77777777" w:rsidTr="00CF71AA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15C70190" w14:textId="77777777" w:rsidR="00023017" w:rsidRPr="00250E7B" w:rsidRDefault="00023017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0E93BFC4" w14:textId="0BF3F17C" w:rsidR="00023017" w:rsidRPr="00250E7B" w:rsidRDefault="00E269C1" w:rsidP="00CF71AA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13" w:name="_Toc197253094"/>
            <w:bookmarkStart w:id="114" w:name="_Toc197254700"/>
            <w:bookmarkStart w:id="115" w:name="_Toc197254799"/>
            <w:bookmarkStart w:id="116" w:name="_Toc197256256"/>
            <w:bookmarkStart w:id="117" w:name="_Toc197256898"/>
            <w:proofErr w:type="spellStart"/>
            <w:r w:rsidRPr="00E269C1">
              <w:rPr>
                <w:rFonts w:ascii="Times New Roman" w:hAnsi="Times New Roman" w:cs="Times New Roman"/>
                <w:sz w:val="24"/>
                <w:szCs w:val="24"/>
              </w:rPr>
              <w:t>Verifikasi</w:t>
            </w:r>
            <w:proofErr w:type="spellEnd"/>
            <w:r w:rsidRPr="00E269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69C1"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 w:rsidRPr="00E269C1">
              <w:rPr>
                <w:rFonts w:ascii="Times New Roman" w:hAnsi="Times New Roman" w:cs="Times New Roman"/>
                <w:sz w:val="24"/>
                <w:szCs w:val="24"/>
              </w:rPr>
              <w:t xml:space="preserve">, Kelola </w:t>
            </w:r>
            <w:proofErr w:type="spellStart"/>
            <w:r w:rsidRPr="00E269C1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E269C1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269C1">
              <w:rPr>
                <w:rFonts w:ascii="Times New Roman" w:hAnsi="Times New Roman" w:cs="Times New Roman"/>
                <w:sz w:val="24"/>
                <w:szCs w:val="24"/>
              </w:rPr>
              <w:t>Kunjungan</w:t>
            </w:r>
            <w:bookmarkEnd w:id="113"/>
            <w:bookmarkEnd w:id="114"/>
            <w:bookmarkEnd w:id="115"/>
            <w:bookmarkEnd w:id="116"/>
            <w:bookmarkEnd w:id="117"/>
            <w:proofErr w:type="spellEnd"/>
          </w:p>
        </w:tc>
      </w:tr>
      <w:tr w:rsidR="00023017" w:rsidRPr="00250E7B" w14:paraId="2E99FA74" w14:textId="77777777" w:rsidTr="00CF71AA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4024FA1D" w14:textId="77777777" w:rsidR="00023017" w:rsidRPr="00250E7B" w:rsidRDefault="00023017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659C0C8A" w14:textId="77777777" w:rsidR="00023017" w:rsidRPr="00250E7B" w:rsidRDefault="00023017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023017" w:rsidRPr="00250E7B" w14:paraId="2ECCFEAF" w14:textId="77777777" w:rsidTr="00CF71AA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6429F254" w14:textId="77777777" w:rsidR="00023017" w:rsidRPr="00250E7B" w:rsidRDefault="00023017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38427794" w14:textId="1CC628B5" w:rsidR="00023017" w:rsidRPr="00250E7B" w:rsidRDefault="00E269C1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E269C1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sudah login ke sistem dan terdapat data pesanan dari pengunjung.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68F2344B" w14:textId="77777777" w:rsidR="00023017" w:rsidRPr="00250E7B" w:rsidRDefault="00023017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023017" w:rsidRPr="00250E7B" w14:paraId="7DC85CC2" w14:textId="77777777" w:rsidTr="00CF71AA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9534676" w14:textId="77777777" w:rsidR="00023017" w:rsidRPr="00250E7B" w:rsidRDefault="00023017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AC2C9E6" w14:textId="77777777" w:rsidR="00023017" w:rsidRPr="00250E7B" w:rsidRDefault="00023017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023017" w:rsidRPr="00250E7B" w14:paraId="582E54AD" w14:textId="77777777" w:rsidTr="00CF71AA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A9B8760" w14:textId="64B1D0CD" w:rsidR="00023017" w:rsidRPr="00250E7B" w:rsidRDefault="00023017" w:rsidP="00CF71AA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1. </w:t>
            </w:r>
            <w:r w:rsidR="00E269C1" w:rsidRPr="00E269C1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membuka menu kelola pesanan paket wisata.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0BA51BF6" w14:textId="77777777" w:rsidR="00023017" w:rsidRPr="00250E7B" w:rsidRDefault="00023017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023017" w:rsidRPr="00250E7B" w14:paraId="7D932C9A" w14:textId="77777777" w:rsidTr="00CF71AA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473666A" w14:textId="77777777" w:rsidR="00023017" w:rsidRPr="00250E7B" w:rsidRDefault="00023017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A2CA3C2" w14:textId="110FD9A0" w:rsidR="00023017" w:rsidRPr="00250E7B" w:rsidRDefault="00023017" w:rsidP="00CF71AA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2. </w:t>
            </w:r>
            <w:r w:rsidR="00E269C1" w:rsidRPr="00E269C1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menampilkan daftar pesanan.</w:t>
            </w:r>
          </w:p>
        </w:tc>
      </w:tr>
      <w:tr w:rsidR="00023017" w:rsidRPr="00250E7B" w14:paraId="3E63CD11" w14:textId="77777777" w:rsidTr="00CF71AA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2231C10" w14:textId="7AB718B2" w:rsidR="00023017" w:rsidRPr="00250E7B" w:rsidRDefault="00023017" w:rsidP="00CF71AA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3. </w:t>
            </w:r>
            <w:r w:rsidR="00E269C1" w:rsidRPr="00E269C1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memilih salah satu pesanan.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7F85F10" w14:textId="77777777" w:rsidR="00023017" w:rsidRPr="00250E7B" w:rsidRDefault="00023017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023017" w:rsidRPr="00250E7B" w14:paraId="0C470D0D" w14:textId="77777777" w:rsidTr="00CF71AA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5BEE05E" w14:textId="77777777" w:rsidR="00023017" w:rsidRPr="00250E7B" w:rsidRDefault="00023017" w:rsidP="00CF71AA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6B22BCC" w14:textId="2E981D8E" w:rsidR="00023017" w:rsidRPr="00250E7B" w:rsidRDefault="00023017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4. </w:t>
            </w:r>
            <w:r w:rsidR="00E269C1" w:rsidRPr="00E269C1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menampilkan detail pesanan.</w:t>
            </w:r>
          </w:p>
        </w:tc>
      </w:tr>
      <w:tr w:rsidR="00023017" w:rsidRPr="00250E7B" w14:paraId="5AC01006" w14:textId="77777777" w:rsidTr="00CF71AA">
        <w:tc>
          <w:tcPr>
            <w:tcW w:w="3963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1CCC5A55" w14:textId="02B0EAEA" w:rsidR="00023017" w:rsidRPr="00250E7B" w:rsidRDefault="00023017" w:rsidP="00CF71AA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5. </w:t>
            </w:r>
            <w:r w:rsidR="00E269C1" w:rsidRPr="00E269C1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memverifikasi status pembayaran.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14:paraId="66B2219A" w14:textId="07EF0365" w:rsidR="00023017" w:rsidRPr="00250E7B" w:rsidRDefault="00023017" w:rsidP="00CF71AA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6. </w:t>
            </w:r>
            <w:r w:rsidR="00E269C1" w:rsidRPr="00E269C1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menampilkan status pembayaran dan pilihan tindakan.</w:t>
            </w:r>
          </w:p>
        </w:tc>
      </w:tr>
      <w:tr w:rsidR="00E269C1" w:rsidRPr="00250E7B" w14:paraId="343323DF" w14:textId="77777777" w:rsidTr="00CF71AA">
        <w:tc>
          <w:tcPr>
            <w:tcW w:w="3963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4340AA2C" w14:textId="2E3B9493" w:rsidR="00E269C1" w:rsidRPr="00E269C1" w:rsidRDefault="00E269C1" w:rsidP="00E269C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7.</w:t>
            </w:r>
            <w:r>
              <w:t xml:space="preserve"> </w:t>
            </w:r>
            <w:r w:rsidRPr="00E269C1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memilih konfirmasi atau tolak pesanan.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14:paraId="22CD2C8F" w14:textId="1480EEBF" w:rsidR="00E269C1" w:rsidRPr="00250E7B" w:rsidRDefault="00E269C1" w:rsidP="00CF71AA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8. </w:t>
            </w:r>
            <w:r w:rsidRPr="00E269C1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menyimpan status baru dan mengirim notifikasi ke pengunjung.</w:t>
            </w:r>
          </w:p>
        </w:tc>
      </w:tr>
      <w:tr w:rsidR="00023017" w:rsidRPr="00250E7B" w14:paraId="622C8E4D" w14:textId="77777777" w:rsidTr="00CF71AA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1533926B" w14:textId="7F825867" w:rsidR="00023017" w:rsidRPr="00250E7B" w:rsidRDefault="00023017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-kondisi: </w:t>
            </w:r>
            <w:r w:rsidR="00E269C1" w:rsidRPr="00E269C1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Status pesanan telah diperbarui.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7684DD59" w14:textId="77777777" w:rsidR="00023017" w:rsidRPr="00250E7B" w:rsidRDefault="00023017" w:rsidP="00CF71AA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023017" w:rsidRPr="00250E7B" w14:paraId="7F50BC87" w14:textId="77777777" w:rsidTr="00CF71AA">
        <w:tc>
          <w:tcPr>
            <w:tcW w:w="3963" w:type="dxa"/>
            <w:gridSpan w:val="2"/>
            <w:tcBorders>
              <w:right w:val="nil"/>
            </w:tcBorders>
          </w:tcPr>
          <w:p w14:paraId="625BFA42" w14:textId="77777777" w:rsidR="00023017" w:rsidRPr="00250E7B" w:rsidRDefault="00023017" w:rsidP="00CF71AA">
            <w:pPr>
              <w:spacing w:line="360" w:lineRule="auto"/>
              <w:ind w:hanging="2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7D9CB174" w14:textId="77777777" w:rsidR="00023017" w:rsidRPr="00250E7B" w:rsidRDefault="00023017" w:rsidP="00CF71AA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023017" w:rsidRPr="00250E7B" w14:paraId="51DE1094" w14:textId="77777777" w:rsidTr="00CF71AA">
        <w:tc>
          <w:tcPr>
            <w:tcW w:w="7927" w:type="dxa"/>
            <w:gridSpan w:val="4"/>
            <w:tcBorders>
              <w:bottom w:val="single" w:sz="4" w:space="0" w:color="auto"/>
            </w:tcBorders>
          </w:tcPr>
          <w:p w14:paraId="38522F7F" w14:textId="295B7419" w:rsidR="00E269C1" w:rsidRPr="00E269C1" w:rsidRDefault="00E269C1" w:rsidP="00E269C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E269C1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.1 Tidak ada pesanan → Pesan: "Belum ada pesanan masuk."</w:t>
            </w:r>
          </w:p>
          <w:p w14:paraId="28444289" w14:textId="3481AC37" w:rsidR="00E269C1" w:rsidRPr="00E269C1" w:rsidRDefault="00E269C1" w:rsidP="00E269C1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E269C1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5.1 Data pembayaran tidak ditemukan → Pesan: "Data pembayaran tidak tersedia."</w:t>
            </w:r>
          </w:p>
          <w:p w14:paraId="5EE6A894" w14:textId="05FFF4EB" w:rsidR="00023017" w:rsidRPr="003C3C1F" w:rsidRDefault="00E269C1" w:rsidP="003C3C1F">
            <w:pPr>
              <w:pStyle w:val="ListParagraph"/>
              <w:numPr>
                <w:ilvl w:val="1"/>
                <w:numId w:val="23"/>
              </w:num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3C3C1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Gagal simpan → Pesan: "Status pesanan gagal diperbarui."</w:t>
            </w:r>
          </w:p>
        </w:tc>
      </w:tr>
    </w:tbl>
    <w:p w14:paraId="25DEEEDA" w14:textId="6DB8783E" w:rsidR="00023017" w:rsidRDefault="00023017" w:rsidP="00023017">
      <w:pPr>
        <w:spacing w:line="360" w:lineRule="auto"/>
        <w:ind w:left="360"/>
        <w:rPr>
          <w:rFonts w:ascii="Times New Roman" w:hAnsi="Times New Roman" w:cs="Times New Roman"/>
          <w:sz w:val="24"/>
          <w:szCs w:val="24"/>
          <w:lang w:val="sv-SE"/>
        </w:rPr>
      </w:pPr>
    </w:p>
    <w:p w14:paraId="37019D89" w14:textId="0EBEDE95" w:rsidR="000C73E9" w:rsidRPr="003C3C1F" w:rsidRDefault="000F3D94" w:rsidP="003C3C1F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3C3C1F">
        <w:rPr>
          <w:rFonts w:ascii="Times New Roman" w:hAnsi="Times New Roman" w:cs="Times New Roman"/>
          <w:sz w:val="24"/>
          <w:szCs w:val="24"/>
          <w:lang w:val="sv-SE"/>
        </w:rPr>
        <w:t>Pesanan Homestay</w:t>
      </w:r>
    </w:p>
    <w:p w14:paraId="5405637D" w14:textId="2AD1EA10" w:rsidR="000C73E9" w:rsidRPr="00250E7B" w:rsidRDefault="000C73E9" w:rsidP="00250E7B">
      <w:pPr>
        <w:pStyle w:val="Caption"/>
        <w:keepNext/>
        <w:spacing w:line="360" w:lineRule="auto"/>
        <w:ind w:left="72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proofErr w:type="spellStart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3.</w:t>
      </w:r>
      <w:r w:rsidR="003C3C1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7</w:t>
      </w:r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396D2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Skenario</w:t>
      </w:r>
      <w:proofErr w:type="spellEnd"/>
      <w:r w:rsidR="00396D2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5F061A"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Pesanan</w:t>
      </w:r>
      <w:proofErr w:type="spellEnd"/>
      <w:r w:rsidR="005F061A"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Homestay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5F061A" w:rsidRPr="00250E7B" w14:paraId="267A74A7" w14:textId="77777777" w:rsidTr="00AB04D7">
        <w:tc>
          <w:tcPr>
            <w:tcW w:w="3255" w:type="dxa"/>
            <w:tcBorders>
              <w:right w:val="nil"/>
            </w:tcBorders>
          </w:tcPr>
          <w:p w14:paraId="44D8367F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35AF7078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5F061A" w:rsidRPr="00250E7B" w14:paraId="1A87615A" w14:textId="77777777" w:rsidTr="00AB04D7">
        <w:tc>
          <w:tcPr>
            <w:tcW w:w="3963" w:type="dxa"/>
            <w:gridSpan w:val="2"/>
          </w:tcPr>
          <w:p w14:paraId="42D9E1F7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3BBE9C85" w14:textId="6338628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UC-0</w:t>
            </w:r>
            <w:r w:rsidR="003C3C1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7</w:t>
            </w:r>
          </w:p>
        </w:tc>
      </w:tr>
      <w:tr w:rsidR="005F061A" w:rsidRPr="00250E7B" w14:paraId="0EB71D7E" w14:textId="77777777" w:rsidTr="00AB04D7">
        <w:tc>
          <w:tcPr>
            <w:tcW w:w="3963" w:type="dxa"/>
            <w:gridSpan w:val="2"/>
          </w:tcPr>
          <w:p w14:paraId="56AE74AA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7DBE75B8" w14:textId="634F3F6B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Pesanan Homestay</w:t>
            </w:r>
          </w:p>
        </w:tc>
      </w:tr>
      <w:tr w:rsidR="005F061A" w:rsidRPr="00250E7B" w14:paraId="4B23E346" w14:textId="77777777" w:rsidTr="00AB04D7">
        <w:tc>
          <w:tcPr>
            <w:tcW w:w="3963" w:type="dxa"/>
            <w:gridSpan w:val="2"/>
          </w:tcPr>
          <w:p w14:paraId="21F311D0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04FF2465" w14:textId="7328CB08" w:rsidR="005F061A" w:rsidRPr="00250E7B" w:rsidRDefault="005F061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Memungkinkan Pengelola Homestay untuk mengelola pesanan yang dilakukan oleh Pengunjung.</w:t>
            </w:r>
          </w:p>
        </w:tc>
      </w:tr>
      <w:tr w:rsidR="005F061A" w:rsidRPr="00250E7B" w14:paraId="32D693C9" w14:textId="77777777" w:rsidTr="00AB04D7">
        <w:tc>
          <w:tcPr>
            <w:tcW w:w="3963" w:type="dxa"/>
            <w:gridSpan w:val="2"/>
          </w:tcPr>
          <w:p w14:paraId="3AD2D131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44B019B2" w14:textId="0B5FB86B" w:rsidR="005F061A" w:rsidRPr="00250E7B" w:rsidRDefault="005F061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Use case ini menggambarkan proses penerimaan</w:t>
            </w:r>
            <w:r w:rsidR="007458E7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dan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konfirmasi</w:t>
            </w:r>
            <w:r w:rsidR="007458E7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homestay.</w:t>
            </w:r>
          </w:p>
        </w:tc>
      </w:tr>
      <w:tr w:rsidR="005F061A" w:rsidRPr="00250E7B" w14:paraId="6179C862" w14:textId="77777777" w:rsidTr="00AB04D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6CF062DA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5D0D476B" w14:textId="1415BCEB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Pengelola Homestay</w:t>
            </w:r>
          </w:p>
        </w:tc>
      </w:tr>
      <w:tr w:rsidR="005F061A" w:rsidRPr="00250E7B" w14:paraId="18655858" w14:textId="77777777" w:rsidTr="00AB04D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180942C0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36528FD9" w14:textId="62786C32" w:rsidR="005F061A" w:rsidRPr="00250E7B" w:rsidRDefault="005F061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Pengelola Homestay membuka menu pesanan homestay.</w:t>
            </w:r>
          </w:p>
        </w:tc>
      </w:tr>
      <w:tr w:rsidR="005F061A" w:rsidRPr="00250E7B" w14:paraId="7E421601" w14:textId="77777777" w:rsidTr="00AB04D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02FAD9A6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607345D6" w14:textId="77777777" w:rsidR="005F061A" w:rsidRPr="00250E7B" w:rsidRDefault="005F061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Pengelola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Homestay: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, dan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mengonfirmasi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homestay.</w:t>
            </w:r>
          </w:p>
          <w:p w14:paraId="6C7C7930" w14:textId="414B1BD4" w:rsidR="005F061A" w:rsidRPr="00250E7B" w:rsidRDefault="005F061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status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homestay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mereka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F061A" w:rsidRPr="00250E7B" w14:paraId="69F2BC16" w14:textId="77777777" w:rsidTr="00AB04D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485326F7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7BB1AACF" w14:textId="343C8B19" w:rsidR="005F061A" w:rsidRPr="00250E7B" w:rsidRDefault="005F061A" w:rsidP="00250E7B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18" w:name="_Toc197253095"/>
            <w:bookmarkStart w:id="119" w:name="_Toc197254701"/>
            <w:bookmarkStart w:id="120" w:name="_Toc197254800"/>
            <w:bookmarkStart w:id="121" w:name="_Toc197256257"/>
            <w:bookmarkStart w:id="122" w:name="_Toc197256899"/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Pengelola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Homestay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="00A24BF4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memperbarui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status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dikonfirmasi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oleh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Pengelola</w:t>
            </w:r>
            <w:proofErr w:type="spellEnd"/>
            <w:r w:rsidR="00A24BF4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bookmarkEnd w:id="118"/>
            <w:bookmarkEnd w:id="119"/>
            <w:bookmarkEnd w:id="120"/>
            <w:bookmarkEnd w:id="121"/>
            <w:bookmarkEnd w:id="122"/>
          </w:p>
        </w:tc>
      </w:tr>
      <w:tr w:rsidR="005F061A" w:rsidRPr="00250E7B" w14:paraId="4F9549FE" w14:textId="77777777" w:rsidTr="00AB04D7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20267F9F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7FFAB240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5F061A" w:rsidRPr="00250E7B" w14:paraId="65F0A2AB" w14:textId="77777777" w:rsidTr="00AB04D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2D448225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38419C5C" w14:textId="75F41749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Ada pesanan homestay dari Pengunjung.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481843DF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5F061A" w:rsidRPr="00250E7B" w14:paraId="26711950" w14:textId="77777777" w:rsidTr="00AB04D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B9D6019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F7C8117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5F061A" w:rsidRPr="00250E7B" w14:paraId="0F95AE98" w14:textId="77777777" w:rsidTr="00AB04D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BE4D040" w14:textId="450E9E64" w:rsidR="005F061A" w:rsidRPr="00250E7B" w:rsidRDefault="005F061A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1. Pengelola Homestay membuka menu pesanan homestay.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4161E4F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5F061A" w:rsidRPr="00250E7B" w14:paraId="30238D89" w14:textId="77777777" w:rsidTr="00AB04D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7C57B44A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BAC6821" w14:textId="750A1F88" w:rsidR="005F061A" w:rsidRPr="00250E7B" w:rsidRDefault="005F061A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2. Sistem menampilkan daftar pesanan yang masuk.</w:t>
            </w:r>
          </w:p>
        </w:tc>
      </w:tr>
      <w:tr w:rsidR="005F061A" w:rsidRPr="00250E7B" w14:paraId="450E6DB5" w14:textId="77777777" w:rsidTr="00AB04D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EF9888D" w14:textId="0166F73D" w:rsidR="005F061A" w:rsidRPr="00250E7B" w:rsidRDefault="005F061A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3. Pengelola Homestay memilih pesanan yang ingin diproses.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5F86383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5F061A" w:rsidRPr="00250E7B" w14:paraId="21BDAAFA" w14:textId="77777777" w:rsidTr="00AB04D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5939FC8" w14:textId="77777777" w:rsidR="005F061A" w:rsidRPr="00250E7B" w:rsidRDefault="005F061A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B658C22" w14:textId="52B32751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4. Pengelola Homestay menerima dan mengonfirmasi pesanan.</w:t>
            </w:r>
          </w:p>
        </w:tc>
      </w:tr>
      <w:tr w:rsidR="005F061A" w:rsidRPr="00250E7B" w14:paraId="78404B41" w14:textId="77777777" w:rsidTr="00AB04D7">
        <w:tc>
          <w:tcPr>
            <w:tcW w:w="3963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0454FC42" w14:textId="7EC017AA" w:rsidR="005F061A" w:rsidRPr="00250E7B" w:rsidRDefault="005F061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5. Sistem memperbarui status pesanan menjadi "Dikonfirmasi".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14:paraId="4B5E35BC" w14:textId="7CFB3DCF" w:rsidR="005F061A" w:rsidRPr="00250E7B" w:rsidRDefault="005F061A" w:rsidP="00250E7B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6. Pengunjung menerima notifikasi status pesanan.</w:t>
            </w:r>
          </w:p>
        </w:tc>
      </w:tr>
      <w:tr w:rsidR="005F061A" w:rsidRPr="00250E7B" w14:paraId="6243124E" w14:textId="77777777" w:rsidTr="00AB04D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5593F446" w14:textId="263847BF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 Pesanan homestay berhasil dikonfirmasi oleh Pengelola Homestay.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280EFE6B" w14:textId="77777777" w:rsidR="005F061A" w:rsidRPr="00250E7B" w:rsidRDefault="005F061A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5F061A" w:rsidRPr="00250E7B" w14:paraId="752B8A86" w14:textId="77777777" w:rsidTr="00AB04D7">
        <w:tc>
          <w:tcPr>
            <w:tcW w:w="3963" w:type="dxa"/>
            <w:gridSpan w:val="2"/>
            <w:tcBorders>
              <w:right w:val="nil"/>
            </w:tcBorders>
          </w:tcPr>
          <w:p w14:paraId="42222675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332A3477" w14:textId="77777777" w:rsidR="005F061A" w:rsidRPr="00250E7B" w:rsidRDefault="005F061A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5F061A" w:rsidRPr="00250E7B" w14:paraId="6D892ACB" w14:textId="77777777" w:rsidTr="00AB04D7">
        <w:tc>
          <w:tcPr>
            <w:tcW w:w="7927" w:type="dxa"/>
            <w:gridSpan w:val="4"/>
            <w:tcBorders>
              <w:bottom w:val="single" w:sz="4" w:space="0" w:color="auto"/>
            </w:tcBorders>
          </w:tcPr>
          <w:p w14:paraId="365B46E7" w14:textId="77777777" w:rsidR="005F061A" w:rsidRPr="00250E7B" w:rsidRDefault="005F061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4.1 Tidak ada pesanan masuk: </w:t>
            </w:r>
          </w:p>
          <w:p w14:paraId="41D3A45D" w14:textId="39DB8A74" w:rsidR="005F061A" w:rsidRPr="00250E7B" w:rsidRDefault="005F061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menampilkan pesan "Belum ada pesanan baru."</w:t>
            </w:r>
          </w:p>
          <w:p w14:paraId="50813FA0" w14:textId="77777777" w:rsidR="005F061A" w:rsidRPr="00250E7B" w:rsidRDefault="005F061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4.2 Pesanan dibatalkan oleh Pengunjung: </w:t>
            </w:r>
          </w:p>
          <w:p w14:paraId="523C4753" w14:textId="66BBDFB0" w:rsidR="005F061A" w:rsidRPr="00250E7B" w:rsidRDefault="005F061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memperbarui status pesanan menjadi "Dibatalkan oleh pengguna."</w:t>
            </w:r>
          </w:p>
        </w:tc>
      </w:tr>
    </w:tbl>
    <w:p w14:paraId="0036794D" w14:textId="1E7B8DA7" w:rsidR="005F061A" w:rsidRDefault="005F061A" w:rsidP="00250E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A04E372" w14:textId="44B5F8DB" w:rsidR="004E4230" w:rsidRPr="003C3C1F" w:rsidRDefault="007458E7" w:rsidP="003C3C1F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Verifikasi</w:t>
      </w:r>
      <w:r w:rsidR="005F061A" w:rsidRPr="003C3C1F">
        <w:rPr>
          <w:rFonts w:ascii="Times New Roman" w:hAnsi="Times New Roman" w:cs="Times New Roman"/>
          <w:sz w:val="24"/>
          <w:szCs w:val="24"/>
          <w:lang w:val="sv-SE"/>
        </w:rPr>
        <w:t xml:space="preserve"> Pembayaran</w:t>
      </w:r>
    </w:p>
    <w:p w14:paraId="589686EC" w14:textId="26341971" w:rsidR="004E4230" w:rsidRPr="00250E7B" w:rsidRDefault="004E4230" w:rsidP="00250E7B">
      <w:pPr>
        <w:pStyle w:val="Caption"/>
        <w:keepNext/>
        <w:spacing w:line="360" w:lineRule="auto"/>
        <w:ind w:left="72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proofErr w:type="spellStart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3.</w:t>
      </w:r>
      <w:r w:rsidR="003C3C1F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8 </w:t>
      </w:r>
      <w:proofErr w:type="spellStart"/>
      <w:r w:rsidR="000F3D9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Skenario</w:t>
      </w:r>
      <w:proofErr w:type="spellEnd"/>
      <w:r w:rsidR="000F3D94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7458E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Verifikasi</w:t>
      </w:r>
      <w:proofErr w:type="spellEnd"/>
      <w:r w:rsidR="0002301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023017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Pembayaran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5F061A" w:rsidRPr="00250E7B" w14:paraId="4BAC18D4" w14:textId="77777777" w:rsidTr="00AB04D7">
        <w:tc>
          <w:tcPr>
            <w:tcW w:w="3255" w:type="dxa"/>
            <w:tcBorders>
              <w:right w:val="nil"/>
            </w:tcBorders>
          </w:tcPr>
          <w:p w14:paraId="403BA7F0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4BA6738F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5F061A" w:rsidRPr="00250E7B" w14:paraId="1E8750B8" w14:textId="77777777" w:rsidTr="00AB04D7">
        <w:tc>
          <w:tcPr>
            <w:tcW w:w="3963" w:type="dxa"/>
            <w:gridSpan w:val="2"/>
          </w:tcPr>
          <w:p w14:paraId="24415BBA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7A68B8D2" w14:textId="1DFEE303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UC-0</w:t>
            </w:r>
            <w:r w:rsidR="003C3C1F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8</w:t>
            </w:r>
          </w:p>
        </w:tc>
      </w:tr>
      <w:tr w:rsidR="005F061A" w:rsidRPr="00250E7B" w14:paraId="4C000273" w14:textId="77777777" w:rsidTr="00AB04D7">
        <w:tc>
          <w:tcPr>
            <w:tcW w:w="3963" w:type="dxa"/>
            <w:gridSpan w:val="2"/>
          </w:tcPr>
          <w:p w14:paraId="48306335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035AC339" w14:textId="47E6CCF2" w:rsidR="005F061A" w:rsidRPr="00250E7B" w:rsidRDefault="007458E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Verifikasi</w:t>
            </w:r>
            <w:r w:rsidR="005F061A"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Pembayaran</w:t>
            </w:r>
          </w:p>
        </w:tc>
      </w:tr>
      <w:tr w:rsidR="005F061A" w:rsidRPr="00250E7B" w14:paraId="53F10AD3" w14:textId="77777777" w:rsidTr="00AB04D7">
        <w:tc>
          <w:tcPr>
            <w:tcW w:w="3963" w:type="dxa"/>
            <w:gridSpan w:val="2"/>
          </w:tcPr>
          <w:p w14:paraId="376ADE14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19D6791D" w14:textId="7052CBEA" w:rsidR="005F061A" w:rsidRPr="00250E7B" w:rsidRDefault="005F061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Memungkinkan </w:t>
            </w:r>
            <w:r w:rsidR="00523E4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Midtrans 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untuk mengelola transaksi pembayaran dari Pengunjung.</w:t>
            </w:r>
          </w:p>
        </w:tc>
      </w:tr>
      <w:tr w:rsidR="005F061A" w:rsidRPr="00250E7B" w14:paraId="6C32A338" w14:textId="77777777" w:rsidTr="00AB04D7">
        <w:tc>
          <w:tcPr>
            <w:tcW w:w="3963" w:type="dxa"/>
            <w:gridSpan w:val="2"/>
          </w:tcPr>
          <w:p w14:paraId="613930D1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6A12BEE7" w14:textId="7F3C899E" w:rsidR="005F061A" w:rsidRPr="00250E7B" w:rsidRDefault="005F061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Use case ini mencakup verifikasi pembayaran, pencatatan transaksi, dan pembaruan status pesanan.</w:t>
            </w:r>
          </w:p>
        </w:tc>
      </w:tr>
      <w:tr w:rsidR="005F061A" w:rsidRPr="00250E7B" w14:paraId="1561A597" w14:textId="77777777" w:rsidTr="00AB04D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6DAC8C7C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0F9655AE" w14:textId="0C2D6342" w:rsidR="005F061A" w:rsidRPr="00250E7B" w:rsidRDefault="00523E4C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Midtrans</w:t>
            </w:r>
          </w:p>
        </w:tc>
      </w:tr>
      <w:tr w:rsidR="005F061A" w:rsidRPr="00250E7B" w14:paraId="25CE3C5D" w14:textId="77777777" w:rsidTr="00AB04D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E1A603B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34EA9120" w14:textId="0AFAFEAA" w:rsidR="005F061A" w:rsidRPr="00250E7B" w:rsidRDefault="00523E4C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Midtrans dalam</w:t>
            </w:r>
            <w:r w:rsidR="005F061A"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menu pembayaran </w:t>
            </w: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di</w:t>
            </w:r>
            <w:r w:rsidR="005F061A"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sistem.</w:t>
            </w:r>
          </w:p>
        </w:tc>
      </w:tr>
      <w:tr w:rsidR="005F061A" w:rsidRPr="00250E7B" w14:paraId="100114BE" w14:textId="77777777" w:rsidTr="00AB04D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73EE770D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50841489" w14:textId="680C45B2" w:rsidR="005F061A" w:rsidRPr="00250E7B" w:rsidRDefault="00523E4C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Midtrans</w:t>
            </w:r>
            <w:proofErr w:type="spellEnd"/>
            <w:r w:rsidR="005F061A"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="005F061A" w:rsidRPr="00250E7B">
              <w:rPr>
                <w:rFonts w:ascii="Times New Roman" w:hAnsi="Times New Roman" w:cs="Times New Roman"/>
                <w:sz w:val="24"/>
                <w:szCs w:val="24"/>
              </w:rPr>
              <w:t>Memverifikasi</w:t>
            </w:r>
            <w:proofErr w:type="spellEnd"/>
            <w:r w:rsidR="005F061A"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F061A" w:rsidRPr="00250E7B"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 w:rsidR="005F061A"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="005F061A" w:rsidRPr="00250E7B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="005F061A"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2C66443" w14:textId="76149DD0" w:rsidR="005F061A" w:rsidRPr="00250E7B" w:rsidRDefault="005F061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Mengetahui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status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pemesanan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5F061A" w:rsidRPr="00250E7B" w14:paraId="1AF0BD27" w14:textId="77777777" w:rsidTr="00AB04D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14856B8F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7B738CE2" w14:textId="43FF30A4" w:rsidR="005F061A" w:rsidRPr="00250E7B" w:rsidRDefault="005F061A" w:rsidP="00250E7B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23" w:name="_Toc197253096"/>
            <w:bookmarkStart w:id="124" w:name="_Toc197254702"/>
            <w:bookmarkStart w:id="125" w:name="_Toc197254801"/>
            <w:bookmarkStart w:id="126" w:name="_Toc197256258"/>
            <w:bookmarkStart w:id="127" w:name="_Toc197256900"/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mengecek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keabsahan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dilakukan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7C0654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Setelah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diverifikasi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dikonfirmasi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bookmarkEnd w:id="123"/>
            <w:bookmarkEnd w:id="124"/>
            <w:bookmarkEnd w:id="125"/>
            <w:bookmarkEnd w:id="126"/>
            <w:bookmarkEnd w:id="127"/>
          </w:p>
        </w:tc>
      </w:tr>
      <w:tr w:rsidR="005F061A" w:rsidRPr="00250E7B" w14:paraId="105220B9" w14:textId="77777777" w:rsidTr="00AB04D7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20954F2C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1B0B01D6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5F061A" w:rsidRPr="00250E7B" w14:paraId="1D95F30A" w14:textId="77777777" w:rsidTr="00AB04D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39BE129A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4BDC7D07" w14:textId="223B1D1A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Ada transaksi pembayaran dari Pengunjung.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64B562A3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5F061A" w:rsidRPr="00250E7B" w14:paraId="4002C18A" w14:textId="77777777" w:rsidTr="00AB04D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C9988B9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91EDCA0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5F061A" w:rsidRPr="00250E7B" w14:paraId="4E0B87AF" w14:textId="77777777" w:rsidTr="00AB04D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4C795B0" w14:textId="6CFE4F74" w:rsidR="005F061A" w:rsidRPr="00250E7B" w:rsidRDefault="005F061A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1. </w:t>
            </w:r>
            <w:r w:rsidR="00523E4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Midtrans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membuka menu pembayaran.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7C65083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5F061A" w:rsidRPr="00250E7B" w14:paraId="50173A9C" w14:textId="77777777" w:rsidTr="00AB04D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B61131A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6268DB5" w14:textId="32ADBB87" w:rsidR="005F061A" w:rsidRPr="00250E7B" w:rsidRDefault="005F061A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2. Sistem menampilkan daftar transaksi pembayaran.</w:t>
            </w:r>
          </w:p>
        </w:tc>
      </w:tr>
      <w:tr w:rsidR="005F061A" w:rsidRPr="00250E7B" w14:paraId="3A557E44" w14:textId="77777777" w:rsidTr="00AB04D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630550E" w14:textId="0A4EBDB9" w:rsidR="005F061A" w:rsidRPr="00250E7B" w:rsidRDefault="005F061A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3. </w:t>
            </w:r>
            <w:r w:rsidR="00523E4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Midtrans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memilih transaksi yang akan diverifikasi.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73BC085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5F061A" w:rsidRPr="00250E7B" w14:paraId="31D6C9B1" w14:textId="77777777" w:rsidTr="00AB04D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7CD9C945" w14:textId="77777777" w:rsidR="005F061A" w:rsidRPr="00250E7B" w:rsidRDefault="005F061A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A0B62B6" w14:textId="3B039440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4. </w:t>
            </w:r>
            <w:r w:rsidR="00523E4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em</w:t>
            </w:r>
            <w:r w:rsidR="00523E4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proses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bukti pembayaran.</w:t>
            </w:r>
          </w:p>
        </w:tc>
      </w:tr>
      <w:tr w:rsidR="005F061A" w:rsidRPr="00250E7B" w14:paraId="062F0FF8" w14:textId="77777777" w:rsidTr="00AB04D7">
        <w:tc>
          <w:tcPr>
            <w:tcW w:w="3963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18046285" w14:textId="21E223EC" w:rsidR="005F061A" w:rsidRPr="00250E7B" w:rsidRDefault="005F061A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5. Jika valid, </w:t>
            </w:r>
            <w:r w:rsidR="00523E4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Midtrans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mengonfirmasi pembayaran.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14:paraId="7B444C46" w14:textId="3A5AC282" w:rsidR="005F061A" w:rsidRPr="00250E7B" w:rsidRDefault="005F061A" w:rsidP="00250E7B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6. Sistem memperbarui status pesanan menjadi "Dibayar".</w:t>
            </w:r>
          </w:p>
        </w:tc>
      </w:tr>
      <w:tr w:rsidR="005F061A" w:rsidRPr="00250E7B" w14:paraId="2CBDB564" w14:textId="77777777" w:rsidTr="00AB04D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56845E5B" w14:textId="62D78F92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-kondisi: </w:t>
            </w:r>
            <w:r w:rsidR="00A71AE0"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Pembayaran terverifikasi, dan pesanan Pengunjung dikonfirmasi.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2F24AAEB" w14:textId="77777777" w:rsidR="005F061A" w:rsidRPr="00250E7B" w:rsidRDefault="005F061A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5F061A" w:rsidRPr="00250E7B" w14:paraId="7FC1DAF3" w14:textId="77777777" w:rsidTr="00AB04D7">
        <w:tc>
          <w:tcPr>
            <w:tcW w:w="3963" w:type="dxa"/>
            <w:gridSpan w:val="2"/>
            <w:tcBorders>
              <w:right w:val="nil"/>
            </w:tcBorders>
          </w:tcPr>
          <w:p w14:paraId="04E483C4" w14:textId="77777777" w:rsidR="005F061A" w:rsidRPr="00250E7B" w:rsidRDefault="005F061A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4D9F9FCA" w14:textId="77777777" w:rsidR="005F061A" w:rsidRPr="00250E7B" w:rsidRDefault="005F061A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5F061A" w:rsidRPr="00250E7B" w14:paraId="5647360D" w14:textId="77777777" w:rsidTr="00AB04D7">
        <w:tc>
          <w:tcPr>
            <w:tcW w:w="7927" w:type="dxa"/>
            <w:gridSpan w:val="4"/>
            <w:tcBorders>
              <w:bottom w:val="single" w:sz="4" w:space="0" w:color="auto"/>
            </w:tcBorders>
          </w:tcPr>
          <w:p w14:paraId="370C719A" w14:textId="77777777" w:rsidR="00A71AE0" w:rsidRPr="00250E7B" w:rsidRDefault="00A71AE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4.1 Bukti pembayaran tidak valid: </w:t>
            </w:r>
          </w:p>
          <w:p w14:paraId="294A6D6F" w14:textId="01B5D080" w:rsidR="00A71AE0" w:rsidRPr="00250E7B" w:rsidRDefault="00A71AE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menampilkan pesan "Bukti pembayaran tidak valid. Silakan unggah ulang."</w:t>
            </w:r>
          </w:p>
          <w:p w14:paraId="02E5A1B7" w14:textId="77777777" w:rsidR="00A71AE0" w:rsidRPr="00250E7B" w:rsidRDefault="00A71AE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4.2 Transaksi tidak ditemukan:</w:t>
            </w:r>
          </w:p>
          <w:p w14:paraId="1697BD55" w14:textId="4DB04E51" w:rsidR="005F061A" w:rsidRPr="00250E7B" w:rsidRDefault="00A71AE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Sistem menampilkan pesan "Pembayaran tidak ditemukan. Silakan cek kembali data transaksi."</w:t>
            </w:r>
          </w:p>
        </w:tc>
      </w:tr>
    </w:tbl>
    <w:p w14:paraId="727FFF68" w14:textId="50E56C85" w:rsidR="000F3D94" w:rsidRDefault="000F3D94" w:rsidP="00250E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C81123F" w14:textId="4EA5ABE4" w:rsidR="007458E7" w:rsidRDefault="007458E7" w:rsidP="00250E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4C01BBA" w14:textId="18F47681" w:rsidR="007458E7" w:rsidRDefault="007458E7" w:rsidP="00250E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72F4B9" w14:textId="56235072" w:rsidR="007458E7" w:rsidRDefault="007458E7" w:rsidP="00250E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D20D57" w14:textId="77777777" w:rsidR="007458E7" w:rsidRPr="00250E7B" w:rsidRDefault="007458E7" w:rsidP="00250E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1C2E4E7" w14:textId="718772E9" w:rsidR="004E4230" w:rsidRPr="00250E7B" w:rsidRDefault="0057631B" w:rsidP="003C3C1F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Akses </w:t>
      </w:r>
      <w:r w:rsidR="00A71AE0" w:rsidRPr="00250E7B">
        <w:rPr>
          <w:rFonts w:ascii="Times New Roman" w:hAnsi="Times New Roman" w:cs="Times New Roman"/>
          <w:sz w:val="24"/>
          <w:szCs w:val="24"/>
          <w:lang w:val="sv-SE"/>
        </w:rPr>
        <w:t>Informasi Wisata</w:t>
      </w:r>
    </w:p>
    <w:p w14:paraId="4CD42B3D" w14:textId="377DE087" w:rsidR="004E4230" w:rsidRPr="00250E7B" w:rsidRDefault="004E4230" w:rsidP="00250E7B">
      <w:pPr>
        <w:pStyle w:val="Caption"/>
        <w:keepNext/>
        <w:spacing w:line="360" w:lineRule="auto"/>
        <w:ind w:left="72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proofErr w:type="spellStart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3.</w:t>
      </w:r>
      <w:r w:rsidR="00B3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9 </w:t>
      </w:r>
      <w:proofErr w:type="spellStart"/>
      <w:r w:rsidR="00D219C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Skenario</w:t>
      </w:r>
      <w:proofErr w:type="spellEnd"/>
      <w:r w:rsidR="00D219C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proofErr w:type="gramStart"/>
      <w:r w:rsidR="0057631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Akses</w:t>
      </w:r>
      <w:proofErr w:type="spellEnd"/>
      <w:r w:rsidR="0057631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D219C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A71AE0"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Informasi</w:t>
      </w:r>
      <w:proofErr w:type="spellEnd"/>
      <w:proofErr w:type="gramEnd"/>
      <w:r w:rsidR="00A71AE0"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A71AE0"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Wisata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A71AE0" w:rsidRPr="00250E7B" w14:paraId="7815601D" w14:textId="77777777" w:rsidTr="00AB04D7">
        <w:tc>
          <w:tcPr>
            <w:tcW w:w="3255" w:type="dxa"/>
            <w:tcBorders>
              <w:right w:val="nil"/>
            </w:tcBorders>
          </w:tcPr>
          <w:p w14:paraId="78D78527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7F1C3475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A71AE0" w:rsidRPr="00250E7B" w14:paraId="44E96AD5" w14:textId="77777777" w:rsidTr="00AB04D7">
        <w:tc>
          <w:tcPr>
            <w:tcW w:w="3963" w:type="dxa"/>
            <w:gridSpan w:val="2"/>
          </w:tcPr>
          <w:p w14:paraId="6715433A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35C0EA4D" w14:textId="7DD8E55C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UC-0</w:t>
            </w:r>
            <w:r w:rsidR="00B3642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9</w:t>
            </w:r>
          </w:p>
        </w:tc>
      </w:tr>
      <w:tr w:rsidR="00A71AE0" w:rsidRPr="00250E7B" w14:paraId="0DAFB640" w14:textId="77777777" w:rsidTr="00AB04D7">
        <w:tc>
          <w:tcPr>
            <w:tcW w:w="3963" w:type="dxa"/>
            <w:gridSpan w:val="2"/>
          </w:tcPr>
          <w:p w14:paraId="49B44592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23DDC3DD" w14:textId="5A8D3069" w:rsidR="00A71AE0" w:rsidRPr="00250E7B" w:rsidRDefault="00B976C2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Akses</w:t>
            </w:r>
            <w:r w:rsidR="00A71AE0"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Informasi Wisata</w:t>
            </w:r>
          </w:p>
        </w:tc>
      </w:tr>
      <w:tr w:rsidR="00A71AE0" w:rsidRPr="00250E7B" w14:paraId="64D543E8" w14:textId="77777777" w:rsidTr="00AB04D7">
        <w:tc>
          <w:tcPr>
            <w:tcW w:w="3963" w:type="dxa"/>
            <w:gridSpan w:val="2"/>
          </w:tcPr>
          <w:p w14:paraId="28EF7B3C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0657794D" w14:textId="1BB91B21" w:rsidR="00A71AE0" w:rsidRPr="00250E7B" w:rsidRDefault="00A71AE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Memungkinkan Pengunjung untuk melihat informasi wisata yang tersedia di sistem.</w:t>
            </w:r>
          </w:p>
        </w:tc>
      </w:tr>
      <w:tr w:rsidR="00A71AE0" w:rsidRPr="00250E7B" w14:paraId="56FF0F17" w14:textId="77777777" w:rsidTr="00AB04D7">
        <w:tc>
          <w:tcPr>
            <w:tcW w:w="3963" w:type="dxa"/>
            <w:gridSpan w:val="2"/>
          </w:tcPr>
          <w:p w14:paraId="649AF950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285B70B1" w14:textId="74BA5759" w:rsidR="00A71AE0" w:rsidRPr="00250E7B" w:rsidRDefault="00A71AE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Use case ini mencakup akses informasi mengenai sejarah, kuliner</w:t>
            </w:r>
            <w:r w:rsidR="00521405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, kaulinan barudak, kesenian, wisata alam, adat tradisi dan lainya.</w:t>
            </w:r>
          </w:p>
        </w:tc>
      </w:tr>
      <w:tr w:rsidR="00A71AE0" w:rsidRPr="00250E7B" w14:paraId="1D444978" w14:textId="77777777" w:rsidTr="00AB04D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11F2C890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2A0502AC" w14:textId="72599502" w:rsidR="00A71AE0" w:rsidRPr="00250E7B" w:rsidRDefault="00A71AE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Pengunjung</w:t>
            </w:r>
          </w:p>
        </w:tc>
      </w:tr>
      <w:tr w:rsidR="00A71AE0" w:rsidRPr="00250E7B" w14:paraId="3F6A5999" w14:textId="77777777" w:rsidTr="00AB04D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FC330EC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5E38ADA4" w14:textId="409DA599" w:rsidR="00A71AE0" w:rsidRPr="00250E7B" w:rsidRDefault="00A71AE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Pengunjung membuka halaman informasi wisata.</w:t>
            </w:r>
          </w:p>
        </w:tc>
      </w:tr>
      <w:tr w:rsidR="00A71AE0" w:rsidRPr="00250E7B" w14:paraId="54271776" w14:textId="77777777" w:rsidTr="00AB04D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6DFC276F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74C567AC" w14:textId="16EFE1C8" w:rsidR="00A71AE0" w:rsidRPr="00250E7B" w:rsidRDefault="00A71AE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berbagai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wisata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71AE0" w:rsidRPr="00250E7B" w14:paraId="1AB78C71" w14:textId="77777777" w:rsidTr="00AB04D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7ABBEBF2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5A8A4575" w14:textId="77777777" w:rsidR="00A71AE0" w:rsidRPr="00250E7B" w:rsidRDefault="00A71AE0" w:rsidP="00250E7B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28" w:name="_Toc197253097"/>
            <w:bookmarkStart w:id="129" w:name="_Toc197254703"/>
            <w:bookmarkStart w:id="130" w:name="_Toc197254802"/>
            <w:bookmarkStart w:id="131" w:name="_Toc197256259"/>
            <w:bookmarkStart w:id="132" w:name="_Toc197256901"/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Lihat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Wisata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daftar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wisata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bookmarkEnd w:id="128"/>
            <w:bookmarkEnd w:id="129"/>
            <w:bookmarkEnd w:id="130"/>
            <w:bookmarkEnd w:id="131"/>
            <w:bookmarkEnd w:id="132"/>
          </w:p>
          <w:p w14:paraId="39C376F6" w14:textId="4D6BFF27" w:rsidR="00A71AE0" w:rsidRPr="00250E7B" w:rsidRDefault="00A71AE0" w:rsidP="00250E7B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33" w:name="_Toc197253098"/>
            <w:bookmarkStart w:id="134" w:name="_Toc197254704"/>
            <w:bookmarkStart w:id="135" w:name="_Toc197254803"/>
            <w:bookmarkStart w:id="136" w:name="_Toc197256260"/>
            <w:bookmarkStart w:id="137" w:name="_Toc197256902"/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Lihat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Kuliner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–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kuliner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khas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daerah</w:t>
            </w:r>
            <w:proofErr w:type="spellEnd"/>
            <w:r w:rsidR="00521405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="00521405">
              <w:rPr>
                <w:rFonts w:ascii="Times New Roman" w:hAnsi="Times New Roman" w:cs="Times New Roman"/>
                <w:sz w:val="24"/>
                <w:szCs w:val="24"/>
              </w:rPr>
              <w:t>seterusnya</w:t>
            </w:r>
            <w:proofErr w:type="spellEnd"/>
            <w:r w:rsidR="00521405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bookmarkEnd w:id="133"/>
            <w:bookmarkEnd w:id="134"/>
            <w:bookmarkEnd w:id="135"/>
            <w:bookmarkEnd w:id="136"/>
            <w:bookmarkEnd w:id="137"/>
          </w:p>
        </w:tc>
      </w:tr>
      <w:tr w:rsidR="00A71AE0" w:rsidRPr="00250E7B" w14:paraId="3D22E5EA" w14:textId="77777777" w:rsidTr="00AB04D7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0E93930F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4E7D6F47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71AE0" w:rsidRPr="00250E7B" w14:paraId="7B639D9E" w14:textId="77777777" w:rsidTr="00AB04D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7EDB03CB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332D6F05" w14:textId="3B141CAD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Pengunjung mengakses sistem.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7108D86C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71AE0" w:rsidRPr="00250E7B" w14:paraId="2B34D619" w14:textId="77777777" w:rsidTr="00AB04D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7A2B64D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8388435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A71AE0" w:rsidRPr="00250E7B" w14:paraId="5558B919" w14:textId="77777777" w:rsidTr="00AB04D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50645D7" w14:textId="189F30D2" w:rsidR="00A71AE0" w:rsidRPr="00250E7B" w:rsidRDefault="00A71AE0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1. Pengunjung membuka halaman informasi wisata.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CB20AE4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71AE0" w:rsidRPr="00250E7B" w14:paraId="3FAA90B6" w14:textId="77777777" w:rsidTr="00AB04D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7C1E00E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3BD491B" w14:textId="3CD9C48F" w:rsidR="00A71AE0" w:rsidRPr="00250E7B" w:rsidRDefault="00A71AE0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2. Sistem menampilkan kategori informasi wisata.</w:t>
            </w:r>
          </w:p>
        </w:tc>
      </w:tr>
      <w:tr w:rsidR="00A71AE0" w:rsidRPr="00250E7B" w14:paraId="605A91BD" w14:textId="77777777" w:rsidTr="00AB04D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D7E725B" w14:textId="633B7190" w:rsidR="00A71AE0" w:rsidRPr="00250E7B" w:rsidRDefault="00A71AE0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3. Pengunjung memilih kategori yang ingin dilihat (sejarah, kuliner, </w:t>
            </w:r>
            <w:r w:rsidR="00FC6323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kesenian, paket wisata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dll.).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6F5D78A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71AE0" w:rsidRPr="00250E7B" w14:paraId="0FEFE3D5" w14:textId="77777777" w:rsidTr="00AB04D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D95D9E1" w14:textId="77777777" w:rsidR="00A71AE0" w:rsidRPr="00250E7B" w:rsidRDefault="00A71AE0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8D43486" w14:textId="2153AA49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4. Sistem menampilkan daftar informasi yang sesuai.</w:t>
            </w:r>
          </w:p>
        </w:tc>
      </w:tr>
      <w:tr w:rsidR="00A71AE0" w:rsidRPr="00250E7B" w14:paraId="3BCF9F0A" w14:textId="77777777" w:rsidTr="00AB04D7">
        <w:tc>
          <w:tcPr>
            <w:tcW w:w="3963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01040C1E" w14:textId="3E5AF3B9" w:rsidR="00A71AE0" w:rsidRPr="00250E7B" w:rsidRDefault="00A71AE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5. Pengunjung dapat membaca detail informasi.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14:paraId="1351950C" w14:textId="7DE8A36F" w:rsidR="00A71AE0" w:rsidRPr="00250E7B" w:rsidRDefault="00A71AE0" w:rsidP="00250E7B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71AE0" w:rsidRPr="00250E7B" w14:paraId="1F541932" w14:textId="77777777" w:rsidTr="00AB04D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27151205" w14:textId="31C49595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 Pengunjung mendapatkan informasi yang dibutuhkan mengenai wisata.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6E6121A1" w14:textId="77777777" w:rsidR="00A71AE0" w:rsidRPr="00250E7B" w:rsidRDefault="00A71AE0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71AE0" w:rsidRPr="00250E7B" w14:paraId="174AB5EF" w14:textId="77777777" w:rsidTr="00AB04D7">
        <w:tc>
          <w:tcPr>
            <w:tcW w:w="3963" w:type="dxa"/>
            <w:gridSpan w:val="2"/>
            <w:tcBorders>
              <w:right w:val="nil"/>
            </w:tcBorders>
          </w:tcPr>
          <w:p w14:paraId="785768CE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4C5C9847" w14:textId="77777777" w:rsidR="00A71AE0" w:rsidRPr="00250E7B" w:rsidRDefault="00A71AE0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71AE0" w:rsidRPr="00250E7B" w14:paraId="029E1F9D" w14:textId="77777777" w:rsidTr="00AB04D7">
        <w:tc>
          <w:tcPr>
            <w:tcW w:w="7927" w:type="dxa"/>
            <w:gridSpan w:val="4"/>
            <w:tcBorders>
              <w:bottom w:val="single" w:sz="4" w:space="0" w:color="auto"/>
            </w:tcBorders>
          </w:tcPr>
          <w:p w14:paraId="032A2370" w14:textId="41D69A57" w:rsidR="00A71AE0" w:rsidRPr="00250E7B" w:rsidRDefault="00A71AE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4.1 Data tidak ditemukan: Sistem menampilkan pesan "Informasi belum tersedia."</w:t>
            </w:r>
          </w:p>
        </w:tc>
      </w:tr>
    </w:tbl>
    <w:p w14:paraId="12648115" w14:textId="77777777" w:rsidR="006C340C" w:rsidRPr="00250E7B" w:rsidRDefault="006C340C" w:rsidP="00250E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8B9B48" w14:textId="0A36F43D" w:rsidR="004E4230" w:rsidRPr="00250E7B" w:rsidRDefault="00A71AE0" w:rsidP="003C3C1F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250E7B">
        <w:rPr>
          <w:rFonts w:ascii="Times New Roman" w:hAnsi="Times New Roman" w:cs="Times New Roman"/>
          <w:sz w:val="24"/>
          <w:szCs w:val="24"/>
          <w:lang w:val="sv-SE"/>
        </w:rPr>
        <w:t>Kelola User</w:t>
      </w:r>
    </w:p>
    <w:p w14:paraId="40D0BDA6" w14:textId="376AFC40" w:rsidR="004E4230" w:rsidRPr="00250E7B" w:rsidRDefault="004E4230" w:rsidP="00250E7B">
      <w:pPr>
        <w:pStyle w:val="Caption"/>
        <w:keepNext/>
        <w:spacing w:line="360" w:lineRule="auto"/>
        <w:ind w:left="72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proofErr w:type="spellStart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3.</w:t>
      </w:r>
      <w:r w:rsidR="00B3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10 </w:t>
      </w:r>
      <w:proofErr w:type="spellStart"/>
      <w:r w:rsidR="00D219C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Skenario</w:t>
      </w:r>
      <w:proofErr w:type="spellEnd"/>
      <w:r w:rsidR="00D219C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A71AE0"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Kelola 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A71AE0" w:rsidRPr="00250E7B" w14:paraId="292B7B23" w14:textId="77777777" w:rsidTr="00AB04D7">
        <w:tc>
          <w:tcPr>
            <w:tcW w:w="3255" w:type="dxa"/>
            <w:tcBorders>
              <w:right w:val="nil"/>
            </w:tcBorders>
          </w:tcPr>
          <w:p w14:paraId="4E8AC179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3C2D192C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A71AE0" w:rsidRPr="00250E7B" w14:paraId="26C3D617" w14:textId="77777777" w:rsidTr="00AB04D7">
        <w:tc>
          <w:tcPr>
            <w:tcW w:w="3963" w:type="dxa"/>
            <w:gridSpan w:val="2"/>
          </w:tcPr>
          <w:p w14:paraId="041FB281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4F0FA899" w14:textId="3F8AF13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</w:t>
            </w:r>
            <w:r w:rsidR="00B3642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10</w:t>
            </w:r>
          </w:p>
        </w:tc>
      </w:tr>
      <w:tr w:rsidR="00A71AE0" w:rsidRPr="00250E7B" w14:paraId="3D988AC2" w14:textId="77777777" w:rsidTr="00AB04D7">
        <w:tc>
          <w:tcPr>
            <w:tcW w:w="3963" w:type="dxa"/>
            <w:gridSpan w:val="2"/>
          </w:tcPr>
          <w:p w14:paraId="41F90865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09C3F4F1" w14:textId="4FBF3AF5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Kelola User</w:t>
            </w:r>
          </w:p>
        </w:tc>
      </w:tr>
      <w:tr w:rsidR="00A71AE0" w:rsidRPr="00250E7B" w14:paraId="2ACCD78A" w14:textId="77777777" w:rsidTr="00AB04D7">
        <w:tc>
          <w:tcPr>
            <w:tcW w:w="3963" w:type="dxa"/>
            <w:gridSpan w:val="2"/>
          </w:tcPr>
          <w:p w14:paraId="200FF9B6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1FEB8EAA" w14:textId="7C4196F6" w:rsidR="00A71AE0" w:rsidRPr="00250E7B" w:rsidRDefault="00A71AE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Memungkinkan Admin untuk mengelola akun pengguna dalam sistem.</w:t>
            </w:r>
          </w:p>
        </w:tc>
      </w:tr>
      <w:tr w:rsidR="00A71AE0" w:rsidRPr="00250E7B" w14:paraId="5CF0D2B8" w14:textId="77777777" w:rsidTr="00AB04D7">
        <w:tc>
          <w:tcPr>
            <w:tcW w:w="3963" w:type="dxa"/>
            <w:gridSpan w:val="2"/>
          </w:tcPr>
          <w:p w14:paraId="0F75A36D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2F0B3B5B" w14:textId="05575306" w:rsidR="00A71AE0" w:rsidRPr="00250E7B" w:rsidRDefault="00A71AE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Use case ini mencakup pembuatan, pengeditan, dan penghapusan akun pengguna.</w:t>
            </w:r>
          </w:p>
        </w:tc>
      </w:tr>
      <w:tr w:rsidR="00A71AE0" w:rsidRPr="00250E7B" w14:paraId="419642F7" w14:textId="77777777" w:rsidTr="00AB04D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1DD0D3AF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6F559732" w14:textId="3382A898" w:rsidR="00A71AE0" w:rsidRPr="00250E7B" w:rsidRDefault="00A71AE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</w:t>
            </w:r>
          </w:p>
        </w:tc>
      </w:tr>
      <w:tr w:rsidR="00A71AE0" w:rsidRPr="00250E7B" w14:paraId="4A46BDCF" w14:textId="77777777" w:rsidTr="00AB04D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3C93C37D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0BBF7060" w14:textId="65234FE9" w:rsidR="00A71AE0" w:rsidRPr="00250E7B" w:rsidRDefault="00A71AE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membuka menu manajemen pengguna.</w:t>
            </w:r>
          </w:p>
        </w:tc>
      </w:tr>
      <w:tr w:rsidR="00A71AE0" w:rsidRPr="00250E7B" w14:paraId="50B7B43E" w14:textId="77777777" w:rsidTr="00AB04D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16EC8B1D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3C38800" w14:textId="77777777" w:rsidR="00A71AE0" w:rsidRPr="00250E7B" w:rsidRDefault="00A71AE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Admin: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hak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0BA19401" w14:textId="3F4552B3" w:rsidR="00A71AE0" w:rsidRPr="00250E7B" w:rsidRDefault="00A71AE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lain: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mereka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dikelola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oleh Admin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diperlukan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A71AE0" w:rsidRPr="00250E7B" w14:paraId="5DD51E12" w14:textId="77777777" w:rsidTr="00AB04D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328A8C1C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52D659C4" w14:textId="77777777" w:rsidR="00A71AE0" w:rsidRPr="00250E7B" w:rsidRDefault="00A71AE0" w:rsidP="00250E7B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38" w:name="_Toc197253099"/>
            <w:bookmarkStart w:id="139" w:name="_Toc197254705"/>
            <w:bookmarkStart w:id="140" w:name="_Toc197254804"/>
            <w:bookmarkStart w:id="141" w:name="_Toc197256261"/>
            <w:bookmarkStart w:id="142" w:name="_Toc197256903"/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User – Admin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membuat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bookmarkEnd w:id="138"/>
            <w:bookmarkEnd w:id="139"/>
            <w:bookmarkEnd w:id="140"/>
            <w:bookmarkEnd w:id="141"/>
            <w:bookmarkEnd w:id="142"/>
          </w:p>
          <w:p w14:paraId="043E8B6C" w14:textId="77777777" w:rsidR="00A71AE0" w:rsidRPr="00250E7B" w:rsidRDefault="00A71AE0" w:rsidP="00250E7B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43" w:name="_Toc197253100"/>
            <w:bookmarkStart w:id="144" w:name="_Toc197254706"/>
            <w:bookmarkStart w:id="145" w:name="_Toc197254805"/>
            <w:bookmarkStart w:id="146" w:name="_Toc197256262"/>
            <w:bookmarkStart w:id="147" w:name="_Toc197256904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Edit User – Admin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mengedit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bookmarkEnd w:id="143"/>
            <w:bookmarkEnd w:id="144"/>
            <w:bookmarkEnd w:id="145"/>
            <w:bookmarkEnd w:id="146"/>
            <w:bookmarkEnd w:id="147"/>
          </w:p>
          <w:p w14:paraId="72F9378D" w14:textId="6E777231" w:rsidR="00A71AE0" w:rsidRPr="00250E7B" w:rsidRDefault="00A71AE0" w:rsidP="00250E7B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bookmarkStart w:id="148" w:name="_Toc197253101"/>
            <w:bookmarkStart w:id="149" w:name="_Toc197254707"/>
            <w:bookmarkStart w:id="150" w:name="_Toc197254806"/>
            <w:bookmarkStart w:id="151" w:name="_Toc197256263"/>
            <w:bookmarkStart w:id="152" w:name="_Toc197256905"/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User – Admin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bookmarkEnd w:id="148"/>
            <w:bookmarkEnd w:id="149"/>
            <w:bookmarkEnd w:id="150"/>
            <w:bookmarkEnd w:id="151"/>
            <w:bookmarkEnd w:id="152"/>
          </w:p>
        </w:tc>
      </w:tr>
      <w:tr w:rsidR="00A71AE0" w:rsidRPr="00250E7B" w14:paraId="6A384014" w14:textId="77777777" w:rsidTr="00AB04D7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53EF9080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288750EC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71AE0" w:rsidRPr="00250E7B" w14:paraId="6A1EC1CF" w14:textId="77777777" w:rsidTr="00AB04D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0AFF3103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7B07E939" w14:textId="2C3D300B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memiliki akses ke sistem manajemen pengguna.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798B2531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71AE0" w:rsidRPr="00250E7B" w14:paraId="5F4B470B" w14:textId="77777777" w:rsidTr="00AB04D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8FE0987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04C04608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A71AE0" w:rsidRPr="00250E7B" w14:paraId="6648AD6B" w14:textId="77777777" w:rsidTr="00AB04D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65F15C4B" w14:textId="5736917E" w:rsidR="00A71AE0" w:rsidRPr="00250E7B" w:rsidRDefault="00A71AE0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1. Admin membuka menu kelola pengguna.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76E8747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71AE0" w:rsidRPr="00250E7B" w14:paraId="65C71E1A" w14:textId="77777777" w:rsidTr="00AB04D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D31E12D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D984620" w14:textId="7CCACF1E" w:rsidR="00A71AE0" w:rsidRPr="00250E7B" w:rsidRDefault="00A71AE0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2. Sistem menampilkan daftar pengguna.</w:t>
            </w:r>
          </w:p>
        </w:tc>
      </w:tr>
      <w:tr w:rsidR="00A71AE0" w:rsidRPr="00250E7B" w14:paraId="4DAF11B7" w14:textId="77777777" w:rsidTr="00AB04D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2DABB8A" w14:textId="09ACBA59" w:rsidR="00A71AE0" w:rsidRPr="00250E7B" w:rsidRDefault="00A71AE0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3. Admin memilih opsi (Tambah/Edit/Hapus).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C596CC8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71AE0" w:rsidRPr="00250E7B" w14:paraId="126A34CD" w14:textId="77777777" w:rsidTr="00AB04D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0478A3F" w14:textId="77777777" w:rsidR="00A71AE0" w:rsidRPr="00250E7B" w:rsidRDefault="00A71AE0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38F7AE3" w14:textId="5A051A25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4. Admin melakukan perubahan yang diperlukan.</w:t>
            </w:r>
          </w:p>
        </w:tc>
      </w:tr>
      <w:tr w:rsidR="00A71AE0" w:rsidRPr="00250E7B" w14:paraId="6629E94A" w14:textId="77777777" w:rsidTr="00AB04D7">
        <w:tc>
          <w:tcPr>
            <w:tcW w:w="3963" w:type="dxa"/>
            <w:gridSpan w:val="2"/>
            <w:tcBorders>
              <w:bottom w:val="single" w:sz="4" w:space="0" w:color="auto"/>
              <w:right w:val="single" w:sz="4" w:space="0" w:color="auto"/>
            </w:tcBorders>
          </w:tcPr>
          <w:p w14:paraId="0F786A40" w14:textId="73874EB6" w:rsidR="00A71AE0" w:rsidRPr="00250E7B" w:rsidRDefault="00A71AE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5. Sistem memperbarui data pengguna.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  <w:bottom w:val="single" w:sz="4" w:space="0" w:color="auto"/>
            </w:tcBorders>
          </w:tcPr>
          <w:p w14:paraId="1990E18F" w14:textId="77777777" w:rsidR="00A71AE0" w:rsidRPr="00250E7B" w:rsidRDefault="00A71AE0" w:rsidP="00250E7B">
            <w:pPr>
              <w:spacing w:line="360" w:lineRule="auto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71AE0" w:rsidRPr="00250E7B" w14:paraId="58D42947" w14:textId="77777777" w:rsidTr="00AB04D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70E79A84" w14:textId="029237BF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 Perubahan data pengguna berhasil dilakukan.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001FA39B" w14:textId="77777777" w:rsidR="00A71AE0" w:rsidRPr="00250E7B" w:rsidRDefault="00A71AE0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71AE0" w:rsidRPr="00250E7B" w14:paraId="54C4AEDC" w14:textId="77777777" w:rsidTr="00AB04D7">
        <w:tc>
          <w:tcPr>
            <w:tcW w:w="3963" w:type="dxa"/>
            <w:gridSpan w:val="2"/>
            <w:tcBorders>
              <w:right w:val="nil"/>
            </w:tcBorders>
          </w:tcPr>
          <w:p w14:paraId="5E407CEF" w14:textId="77777777" w:rsidR="00A71AE0" w:rsidRPr="00250E7B" w:rsidRDefault="00A71AE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6B05B384" w14:textId="77777777" w:rsidR="00A71AE0" w:rsidRPr="00250E7B" w:rsidRDefault="00A71AE0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A71AE0" w:rsidRPr="00250E7B" w14:paraId="5F977467" w14:textId="77777777" w:rsidTr="00AB04D7">
        <w:tc>
          <w:tcPr>
            <w:tcW w:w="7927" w:type="dxa"/>
            <w:gridSpan w:val="4"/>
            <w:tcBorders>
              <w:bottom w:val="single" w:sz="4" w:space="0" w:color="auto"/>
            </w:tcBorders>
          </w:tcPr>
          <w:p w14:paraId="11920B75" w14:textId="77777777" w:rsidR="00A71AE0" w:rsidRPr="00250E7B" w:rsidRDefault="00A71AE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4.1 Data user tidak valid: </w:t>
            </w:r>
          </w:p>
          <w:p w14:paraId="503DB4A4" w14:textId="626D2E31" w:rsidR="00A71AE0" w:rsidRPr="00250E7B" w:rsidRDefault="00A71AE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menampilkan pesan "Harap isi data dengan benar."</w:t>
            </w:r>
          </w:p>
          <w:p w14:paraId="483D3860" w14:textId="77777777" w:rsidR="00A71AE0" w:rsidRPr="00250E7B" w:rsidRDefault="00A71AE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4.2 User tidak ditemukan: </w:t>
            </w:r>
          </w:p>
          <w:p w14:paraId="18751AF2" w14:textId="2ACE526F" w:rsidR="00A71AE0" w:rsidRPr="00250E7B" w:rsidRDefault="00A71AE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menampilkan pesan "User tidak ditemukan atau telah dihapus."</w:t>
            </w:r>
          </w:p>
        </w:tc>
      </w:tr>
    </w:tbl>
    <w:p w14:paraId="551347E5" w14:textId="77777777" w:rsidR="00A71AE0" w:rsidRPr="00250E7B" w:rsidRDefault="00A71AE0" w:rsidP="00250E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FC29362" w14:textId="64480742" w:rsidR="002571E6" w:rsidRPr="00250E7B" w:rsidRDefault="00C138B0" w:rsidP="003C3C1F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Isi Buku Kunjungan</w:t>
      </w:r>
    </w:p>
    <w:p w14:paraId="169CFAA2" w14:textId="5AFBD5AF" w:rsidR="002571E6" w:rsidRPr="00250E7B" w:rsidRDefault="002571E6" w:rsidP="00250E7B">
      <w:pPr>
        <w:pStyle w:val="Caption"/>
        <w:keepNext/>
        <w:spacing w:line="360" w:lineRule="auto"/>
        <w:ind w:left="72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proofErr w:type="spellStart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3.1</w:t>
      </w:r>
      <w:r w:rsidR="00B3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</w:t>
      </w:r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="00D219C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Isi </w:t>
      </w:r>
      <w:proofErr w:type="spellStart"/>
      <w:r w:rsidR="00EA144F"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Buku</w:t>
      </w:r>
      <w:proofErr w:type="spellEnd"/>
      <w:r w:rsidR="00EA144F"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EA144F"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Kunjungan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EA144F" w:rsidRPr="00250E7B" w14:paraId="7BB72E41" w14:textId="77777777" w:rsidTr="00AB04D7">
        <w:tc>
          <w:tcPr>
            <w:tcW w:w="3255" w:type="dxa"/>
            <w:tcBorders>
              <w:right w:val="nil"/>
            </w:tcBorders>
          </w:tcPr>
          <w:p w14:paraId="6D92871F" w14:textId="77777777" w:rsidR="00EA144F" w:rsidRPr="00250E7B" w:rsidRDefault="00EA144F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2956A2FB" w14:textId="77777777" w:rsidR="00EA144F" w:rsidRPr="00250E7B" w:rsidRDefault="00EA144F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EA144F" w:rsidRPr="00250E7B" w14:paraId="0DB4E261" w14:textId="77777777" w:rsidTr="00AB04D7">
        <w:tc>
          <w:tcPr>
            <w:tcW w:w="3963" w:type="dxa"/>
            <w:gridSpan w:val="2"/>
          </w:tcPr>
          <w:p w14:paraId="3D7660DC" w14:textId="77777777" w:rsidR="00EA144F" w:rsidRPr="00250E7B" w:rsidRDefault="00EA144F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016EAB79" w14:textId="0CC290AF" w:rsidR="00EA144F" w:rsidRPr="00250E7B" w:rsidRDefault="00EA144F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UC-1</w:t>
            </w:r>
            <w:r w:rsidR="00B3642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</w:t>
            </w:r>
          </w:p>
        </w:tc>
      </w:tr>
      <w:tr w:rsidR="00EA144F" w:rsidRPr="00250E7B" w14:paraId="0C0B7517" w14:textId="77777777" w:rsidTr="00AB04D7">
        <w:tc>
          <w:tcPr>
            <w:tcW w:w="3963" w:type="dxa"/>
            <w:gridSpan w:val="2"/>
          </w:tcPr>
          <w:p w14:paraId="6F5D572A" w14:textId="77777777" w:rsidR="00EA144F" w:rsidRPr="00250E7B" w:rsidRDefault="00EA144F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6AE5C6E0" w14:textId="7859F20C" w:rsidR="00EA144F" w:rsidRPr="00250E7B" w:rsidRDefault="00C138B0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Isi </w:t>
            </w:r>
            <w:r w:rsidR="00EA144F"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Buku Kunjungan</w:t>
            </w:r>
          </w:p>
        </w:tc>
      </w:tr>
      <w:tr w:rsidR="00EA144F" w:rsidRPr="00250E7B" w14:paraId="4598E6FE" w14:textId="77777777" w:rsidTr="00AB04D7">
        <w:tc>
          <w:tcPr>
            <w:tcW w:w="3963" w:type="dxa"/>
            <w:gridSpan w:val="2"/>
          </w:tcPr>
          <w:p w14:paraId="2E97B49F" w14:textId="77777777" w:rsidR="00EA144F" w:rsidRPr="00250E7B" w:rsidRDefault="00EA144F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0CF8F342" w14:textId="501A0534" w:rsidR="00EA144F" w:rsidRPr="00250E7B" w:rsidRDefault="00C138B0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Pengunjung mengisi nama, alamat, no hp, umur, tanggal kunjungan, instansi dan ulasan.</w:t>
            </w:r>
          </w:p>
        </w:tc>
      </w:tr>
      <w:tr w:rsidR="00EA144F" w:rsidRPr="00250E7B" w14:paraId="618BEAFB" w14:textId="77777777" w:rsidTr="00AB04D7">
        <w:tc>
          <w:tcPr>
            <w:tcW w:w="3963" w:type="dxa"/>
            <w:gridSpan w:val="2"/>
          </w:tcPr>
          <w:p w14:paraId="15E28B12" w14:textId="77777777" w:rsidR="00EA144F" w:rsidRPr="00250E7B" w:rsidRDefault="00EA144F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2EFE017D" w14:textId="29C0E811" w:rsidR="00EA144F" w:rsidRPr="00250E7B" w:rsidRDefault="00EA144F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Use case ini mencakup pengisian </w:t>
            </w:r>
            <w:r w:rsidR="00C138B0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data kunjungan.</w:t>
            </w:r>
          </w:p>
        </w:tc>
      </w:tr>
      <w:tr w:rsidR="00EA144F" w:rsidRPr="00250E7B" w14:paraId="7E00932E" w14:textId="77777777" w:rsidTr="00AB04D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4FC27F77" w14:textId="77777777" w:rsidR="00EA144F" w:rsidRPr="00250E7B" w:rsidRDefault="00EA144F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73A0E1BA" w14:textId="77777777" w:rsidR="00EA144F" w:rsidRPr="00250E7B" w:rsidRDefault="00EA144F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Pengunjung</w:t>
            </w:r>
          </w:p>
        </w:tc>
      </w:tr>
      <w:tr w:rsidR="00EA144F" w:rsidRPr="00250E7B" w14:paraId="0DFE2B5A" w14:textId="77777777" w:rsidTr="00AB04D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771B3A3A" w14:textId="77777777" w:rsidR="00EA144F" w:rsidRPr="00250E7B" w:rsidRDefault="00EA144F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6A95C046" w14:textId="190C2D6C" w:rsidR="00EA144F" w:rsidRPr="00250E7B" w:rsidRDefault="00EA144F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Pengunjung membuka fitur</w:t>
            </w:r>
            <w:r w:rsidR="00C138B0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isi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buku kunjungan.</w:t>
            </w:r>
          </w:p>
        </w:tc>
      </w:tr>
      <w:tr w:rsidR="00EA144F" w:rsidRPr="00250E7B" w14:paraId="3BA667CB" w14:textId="77777777" w:rsidTr="00AB04D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6AD1E114" w14:textId="77777777" w:rsidR="00EA144F" w:rsidRPr="00250E7B" w:rsidRDefault="00EA144F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08589FB9" w14:textId="3A5DCD60" w:rsidR="00EA144F" w:rsidRPr="00250E7B" w:rsidRDefault="00EA144F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: Bisa </w:t>
            </w:r>
            <w:proofErr w:type="spellStart"/>
            <w:r w:rsidR="00C138B0"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 w:rsidR="00C138B0">
              <w:rPr>
                <w:rFonts w:ascii="Times New Roman" w:hAnsi="Times New Roman" w:cs="Times New Roman"/>
                <w:sz w:val="24"/>
                <w:szCs w:val="24"/>
              </w:rPr>
              <w:t xml:space="preserve"> data dan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memberikan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ulasan</w:t>
            </w:r>
            <w:proofErr w:type="spellEnd"/>
            <w:r w:rsidR="00C138B0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7C148E5C" w14:textId="13883D34" w:rsidR="00EA144F" w:rsidRPr="00250E7B" w:rsidRDefault="00EA144F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Admin: Bisa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melihat</w:t>
            </w:r>
            <w:proofErr w:type="spellEnd"/>
            <w:r w:rsidR="00C138B0">
              <w:rPr>
                <w:rFonts w:ascii="Times New Roman" w:hAnsi="Times New Roman" w:cs="Times New Roman"/>
                <w:sz w:val="24"/>
                <w:szCs w:val="24"/>
              </w:rPr>
              <w:t xml:space="preserve">,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C138B0">
              <w:rPr>
                <w:rFonts w:ascii="Times New Roman" w:hAnsi="Times New Roman" w:cs="Times New Roman"/>
                <w:sz w:val="24"/>
                <w:szCs w:val="24"/>
              </w:rPr>
              <w:t xml:space="preserve">data dan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ulasan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masuk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EA144F" w:rsidRPr="00250E7B" w14:paraId="13762C96" w14:textId="77777777" w:rsidTr="00AB04D7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79E8A0B2" w14:textId="77777777" w:rsidR="00EA144F" w:rsidRPr="00250E7B" w:rsidRDefault="00EA144F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5A23335C" w14:textId="13D929A1" w:rsidR="00EA144F" w:rsidRPr="00250E7B" w:rsidRDefault="00EA144F" w:rsidP="00250E7B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EA144F" w:rsidRPr="00250E7B" w14:paraId="67F71D31" w14:textId="77777777" w:rsidTr="00AB04D7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37993A01" w14:textId="77777777" w:rsidR="00EA144F" w:rsidRPr="00250E7B" w:rsidRDefault="00EA144F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0C530518" w14:textId="77777777" w:rsidR="00EA144F" w:rsidRPr="00250E7B" w:rsidRDefault="00EA144F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EA144F" w:rsidRPr="00250E7B" w14:paraId="5D124284" w14:textId="77777777" w:rsidTr="00AB04D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0E27D8D7" w14:textId="77777777" w:rsidR="00EA144F" w:rsidRPr="00250E7B" w:rsidRDefault="00EA144F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</w:p>
          <w:p w14:paraId="29B66322" w14:textId="0A3923D8" w:rsidR="00EA144F" w:rsidRPr="00250E7B" w:rsidRDefault="00EA144F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Pengunjung telah selesai berwisata.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5505DD93" w14:textId="77777777" w:rsidR="00EA144F" w:rsidRPr="00250E7B" w:rsidRDefault="00EA144F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EA144F" w:rsidRPr="00250E7B" w14:paraId="3E380082" w14:textId="77777777" w:rsidTr="00AB04D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08EB44C" w14:textId="77777777" w:rsidR="00EA144F" w:rsidRPr="00250E7B" w:rsidRDefault="00EA144F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DA78221" w14:textId="77777777" w:rsidR="00EA144F" w:rsidRPr="00250E7B" w:rsidRDefault="00EA144F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EA144F" w:rsidRPr="00250E7B" w14:paraId="2564BA59" w14:textId="77777777" w:rsidTr="00AB04D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57850E0" w14:textId="3737872C" w:rsidR="00EA144F" w:rsidRPr="00250E7B" w:rsidRDefault="00EA144F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1. Pengunjung membuka halaman buku kunjungan.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3C34616" w14:textId="77777777" w:rsidR="00EA144F" w:rsidRPr="00250E7B" w:rsidRDefault="00EA144F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EA144F" w:rsidRPr="00250E7B" w14:paraId="06B0F8E0" w14:textId="77777777" w:rsidTr="00AB04D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44DA1A7" w14:textId="77777777" w:rsidR="00EA144F" w:rsidRPr="00250E7B" w:rsidRDefault="00EA144F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13F5BC8" w14:textId="590CAC86" w:rsidR="00EA144F" w:rsidRPr="00250E7B" w:rsidRDefault="00EA144F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2. Sistem menampilkan formulir ulasan.</w:t>
            </w:r>
          </w:p>
        </w:tc>
      </w:tr>
      <w:tr w:rsidR="00EA144F" w:rsidRPr="00250E7B" w14:paraId="7C7B9A57" w14:textId="77777777" w:rsidTr="00AB04D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E486E75" w14:textId="5DF812B6" w:rsidR="00EA144F" w:rsidRPr="00250E7B" w:rsidRDefault="00EA144F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3. Pengunjung mengisi ulasan dan mengirimkannya.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BC26A7A" w14:textId="77777777" w:rsidR="00EA144F" w:rsidRPr="00250E7B" w:rsidRDefault="00EA144F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EA144F" w:rsidRPr="00250E7B" w14:paraId="66984DB5" w14:textId="77777777" w:rsidTr="00AB04D7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CDCFB82" w14:textId="77777777" w:rsidR="00EA144F" w:rsidRPr="00250E7B" w:rsidRDefault="00EA144F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4A98677" w14:textId="171FD641" w:rsidR="00EA144F" w:rsidRPr="00250E7B" w:rsidRDefault="00EA144F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4. Sistem menyimpan ulasan dan menampilkannya di buku kunjungan.</w:t>
            </w:r>
          </w:p>
        </w:tc>
      </w:tr>
      <w:tr w:rsidR="00EA144F" w:rsidRPr="00250E7B" w14:paraId="1F0EDF58" w14:textId="77777777" w:rsidTr="00AB04D7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3C9E11C0" w14:textId="3D264347" w:rsidR="00EA144F" w:rsidRPr="00250E7B" w:rsidRDefault="00EA144F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 Ulasan pengunjung tersimpan</w:t>
            </w:r>
            <w:r w:rsidR="00C138B0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171BC2DA" w14:textId="77777777" w:rsidR="00EA144F" w:rsidRPr="00250E7B" w:rsidRDefault="00EA144F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EA144F" w:rsidRPr="00250E7B" w14:paraId="5609B901" w14:textId="77777777" w:rsidTr="00AB04D7">
        <w:tc>
          <w:tcPr>
            <w:tcW w:w="3963" w:type="dxa"/>
            <w:gridSpan w:val="2"/>
            <w:tcBorders>
              <w:right w:val="nil"/>
            </w:tcBorders>
          </w:tcPr>
          <w:p w14:paraId="189AE4A6" w14:textId="77777777" w:rsidR="00EA144F" w:rsidRPr="00250E7B" w:rsidRDefault="00EA144F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09427832" w14:textId="77777777" w:rsidR="00EA144F" w:rsidRPr="00250E7B" w:rsidRDefault="00EA144F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EA144F" w:rsidRPr="00250E7B" w14:paraId="1D4A0C9B" w14:textId="77777777" w:rsidTr="00AB04D7">
        <w:tc>
          <w:tcPr>
            <w:tcW w:w="7927" w:type="dxa"/>
            <w:gridSpan w:val="4"/>
            <w:tcBorders>
              <w:bottom w:val="single" w:sz="4" w:space="0" w:color="auto"/>
            </w:tcBorders>
          </w:tcPr>
          <w:p w14:paraId="4113F8E5" w14:textId="77777777" w:rsidR="00EA144F" w:rsidRPr="00250E7B" w:rsidRDefault="00EA144F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3.1 Ulasan kosong: </w:t>
            </w:r>
          </w:p>
          <w:p w14:paraId="757825AB" w14:textId="66FADD98" w:rsidR="00EA144F" w:rsidRPr="00250E7B" w:rsidRDefault="00EA144F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menampilkan pesan "Harap isi ulasan sebelum mengirimkan."</w:t>
            </w:r>
          </w:p>
        </w:tc>
      </w:tr>
      <w:bookmarkEnd w:id="2"/>
    </w:tbl>
    <w:p w14:paraId="6DC1BD05" w14:textId="77777777" w:rsidR="007D39FA" w:rsidRPr="00D219C5" w:rsidRDefault="007D39FA" w:rsidP="00D219C5">
      <w:p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</w:p>
    <w:p w14:paraId="0D623275" w14:textId="70F8B38F" w:rsidR="003859B5" w:rsidRPr="00250E7B" w:rsidRDefault="00500AEE" w:rsidP="003C3C1F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250E7B">
        <w:rPr>
          <w:rFonts w:ascii="Times New Roman" w:hAnsi="Times New Roman" w:cs="Times New Roman"/>
          <w:sz w:val="24"/>
          <w:szCs w:val="24"/>
          <w:lang w:val="sv-SE"/>
        </w:rPr>
        <w:t>Pesan Homestay</w:t>
      </w:r>
    </w:p>
    <w:p w14:paraId="0B3675CB" w14:textId="170D7003" w:rsidR="003859B5" w:rsidRPr="00250E7B" w:rsidRDefault="003859B5" w:rsidP="00250E7B">
      <w:pPr>
        <w:pStyle w:val="Caption"/>
        <w:keepNext/>
        <w:spacing w:line="360" w:lineRule="auto"/>
        <w:ind w:left="72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proofErr w:type="spellStart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3.</w:t>
      </w:r>
      <w:r w:rsidR="00B976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</w:t>
      </w:r>
      <w:r w:rsidR="00B3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D219C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Skenario</w:t>
      </w:r>
      <w:proofErr w:type="spellEnd"/>
      <w:r w:rsidR="00D219C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500AEE"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Pesan</w:t>
      </w:r>
      <w:proofErr w:type="spellEnd"/>
      <w:r w:rsidR="00500AEE"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Homestay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500AEE" w:rsidRPr="00250E7B" w14:paraId="39E07D52" w14:textId="77777777" w:rsidTr="00DA6C04">
        <w:tc>
          <w:tcPr>
            <w:tcW w:w="3255" w:type="dxa"/>
            <w:tcBorders>
              <w:right w:val="nil"/>
            </w:tcBorders>
          </w:tcPr>
          <w:p w14:paraId="61FDD775" w14:textId="77777777" w:rsidR="00500AEE" w:rsidRPr="00250E7B" w:rsidRDefault="00500AEE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623F850F" w14:textId="77777777" w:rsidR="00500AEE" w:rsidRPr="00250E7B" w:rsidRDefault="00500AEE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500AEE" w:rsidRPr="00250E7B" w14:paraId="234EB2A0" w14:textId="77777777" w:rsidTr="00DA6C04">
        <w:tc>
          <w:tcPr>
            <w:tcW w:w="3963" w:type="dxa"/>
            <w:gridSpan w:val="2"/>
          </w:tcPr>
          <w:p w14:paraId="743489B4" w14:textId="77777777" w:rsidR="00500AEE" w:rsidRPr="00250E7B" w:rsidRDefault="00500AEE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1E93B335" w14:textId="7734D112" w:rsidR="00500AEE" w:rsidRPr="00250E7B" w:rsidRDefault="00500AEE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</w:t>
            </w:r>
            <w:r w:rsidR="00B976C2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</w:t>
            </w:r>
            <w:r w:rsidR="00B3642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3</w:t>
            </w:r>
          </w:p>
        </w:tc>
      </w:tr>
      <w:tr w:rsidR="00500AEE" w:rsidRPr="00250E7B" w14:paraId="7B6E80E7" w14:textId="77777777" w:rsidTr="00DA6C04">
        <w:tc>
          <w:tcPr>
            <w:tcW w:w="3963" w:type="dxa"/>
            <w:gridSpan w:val="2"/>
          </w:tcPr>
          <w:p w14:paraId="1D276AB6" w14:textId="77777777" w:rsidR="00500AEE" w:rsidRPr="00250E7B" w:rsidRDefault="00500AEE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0C357FA4" w14:textId="69B990C7" w:rsidR="00500AEE" w:rsidRPr="00250E7B" w:rsidRDefault="00500AEE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Pesan Homestay</w:t>
            </w:r>
          </w:p>
        </w:tc>
      </w:tr>
      <w:tr w:rsidR="00500AEE" w:rsidRPr="00250E7B" w14:paraId="01A8AB98" w14:textId="77777777" w:rsidTr="00DA6C04">
        <w:tc>
          <w:tcPr>
            <w:tcW w:w="3963" w:type="dxa"/>
            <w:gridSpan w:val="2"/>
          </w:tcPr>
          <w:p w14:paraId="59542550" w14:textId="77777777" w:rsidR="00500AEE" w:rsidRPr="00250E7B" w:rsidRDefault="00500AEE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0C285099" w14:textId="0FC2B427" w:rsidR="00500AEE" w:rsidRPr="00250E7B" w:rsidRDefault="00500AEE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Memungkinkan pengunjung untuk memesan homestay sebagai bagian dari perjalanan wisata mereka</w:t>
            </w:r>
            <w:r w:rsidR="0057631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atau untuk kepentingan penelitian.</w:t>
            </w:r>
          </w:p>
        </w:tc>
      </w:tr>
      <w:tr w:rsidR="00500AEE" w:rsidRPr="00250E7B" w14:paraId="5B66958E" w14:textId="77777777" w:rsidTr="00DA6C04">
        <w:tc>
          <w:tcPr>
            <w:tcW w:w="3963" w:type="dxa"/>
            <w:gridSpan w:val="2"/>
          </w:tcPr>
          <w:p w14:paraId="3ECB8790" w14:textId="77777777" w:rsidR="00500AEE" w:rsidRPr="00250E7B" w:rsidRDefault="00500AEE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211C72A3" w14:textId="76C15B61" w:rsidR="00500AEE" w:rsidRPr="00250E7B" w:rsidRDefault="00500AEE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Use case ini mencakup pemilihan homestay yang tersedia dan proses pemesanan.</w:t>
            </w:r>
          </w:p>
        </w:tc>
      </w:tr>
      <w:tr w:rsidR="00500AEE" w:rsidRPr="00250E7B" w14:paraId="35A4A676" w14:textId="77777777" w:rsidTr="00DA6C04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09844739" w14:textId="77777777" w:rsidR="00500AEE" w:rsidRPr="00250E7B" w:rsidRDefault="00500AEE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32AD18FE" w14:textId="77777777" w:rsidR="00500AEE" w:rsidRPr="00250E7B" w:rsidRDefault="00500AEE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Pengunjung</w:t>
            </w:r>
          </w:p>
        </w:tc>
      </w:tr>
      <w:tr w:rsidR="00500AEE" w:rsidRPr="00250E7B" w14:paraId="3A3C39ED" w14:textId="77777777" w:rsidTr="00DA6C04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0892BCB6" w14:textId="77777777" w:rsidR="00500AEE" w:rsidRPr="00250E7B" w:rsidRDefault="00500AEE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005E3C4E" w14:textId="2E52BA57" w:rsidR="00500AEE" w:rsidRPr="00250E7B" w:rsidRDefault="00500AEE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Pengunjung ingin menginap selama kunjungan wisata.</w:t>
            </w:r>
          </w:p>
        </w:tc>
      </w:tr>
      <w:tr w:rsidR="00500AEE" w:rsidRPr="00250E7B" w14:paraId="78550554" w14:textId="77777777" w:rsidTr="00DA6C04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33871EC7" w14:textId="77777777" w:rsidR="00500AEE" w:rsidRPr="00250E7B" w:rsidRDefault="00500AEE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2606A0AE" w14:textId="77777777" w:rsidR="00500AEE" w:rsidRPr="00250E7B" w:rsidRDefault="00500AEE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: Bisa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memesan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homestay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menginap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668ADD34" w14:textId="674F0C60" w:rsidR="00500AEE" w:rsidRPr="00250E7B" w:rsidRDefault="00500AEE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Pengelola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Homestay: Bisa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menerima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mengelola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homestay.</w:t>
            </w:r>
          </w:p>
        </w:tc>
      </w:tr>
      <w:tr w:rsidR="00500AEE" w:rsidRPr="00250E7B" w14:paraId="4D9A8812" w14:textId="77777777" w:rsidTr="00DA6C04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70BA67DD" w14:textId="77777777" w:rsidR="00500AEE" w:rsidRPr="00250E7B" w:rsidRDefault="00500AEE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3A2F8F55" w14:textId="77777777" w:rsidR="00500AEE" w:rsidRPr="00250E7B" w:rsidRDefault="00500AEE" w:rsidP="00250E7B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500AEE" w:rsidRPr="00250E7B" w14:paraId="6FE2C7BB" w14:textId="77777777" w:rsidTr="00DA6C04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3C62EC5C" w14:textId="77777777" w:rsidR="00500AEE" w:rsidRPr="00250E7B" w:rsidRDefault="00500AEE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3A126CC0" w14:textId="77777777" w:rsidR="00500AEE" w:rsidRPr="00250E7B" w:rsidRDefault="00500AEE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500AEE" w:rsidRPr="00250E7B" w14:paraId="68A257AF" w14:textId="77777777" w:rsidTr="00DA6C04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6A1543CC" w14:textId="4ADDA818" w:rsidR="00500AEE" w:rsidRPr="00250E7B" w:rsidRDefault="00500AEE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03B72"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Ada homestay yang </w:t>
            </w:r>
            <w:proofErr w:type="spellStart"/>
            <w:r w:rsidR="00603B72" w:rsidRPr="00250E7B"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  <w:proofErr w:type="spellEnd"/>
            <w:r w:rsidR="00603B72"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03B72" w:rsidRPr="00250E7B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="00603B72"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603B72" w:rsidRPr="00250E7B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="00603B72"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4CD6D47B" w14:textId="77777777" w:rsidR="00500AEE" w:rsidRPr="00250E7B" w:rsidRDefault="00500AEE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500AEE" w:rsidRPr="00250E7B" w14:paraId="72FE186D" w14:textId="77777777" w:rsidTr="00DA6C04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70ACF15" w14:textId="77777777" w:rsidR="00500AEE" w:rsidRPr="00250E7B" w:rsidRDefault="00500AEE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4B731CB" w14:textId="77777777" w:rsidR="00500AEE" w:rsidRPr="00250E7B" w:rsidRDefault="00500AEE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500AEE" w:rsidRPr="00250E7B" w14:paraId="6E8B3858" w14:textId="77777777" w:rsidTr="00DA6C04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8FC0C14" w14:textId="140013F9" w:rsidR="00500AEE" w:rsidRPr="00250E7B" w:rsidRDefault="00500AEE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1.</w:t>
            </w:r>
            <w:r w:rsidR="00603B72"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Pengunjung membuka halaman pemesanan homestay.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868261F" w14:textId="6CDE508D" w:rsidR="00500AEE" w:rsidRPr="00250E7B" w:rsidRDefault="00603B72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2. Sistem menampilkan daftar homestay yang tersedia.</w:t>
            </w:r>
          </w:p>
        </w:tc>
      </w:tr>
      <w:tr w:rsidR="00500AEE" w:rsidRPr="00250E7B" w14:paraId="060024E4" w14:textId="77777777" w:rsidTr="00DA6C04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6DFD73F0" w14:textId="1DF78CFD" w:rsidR="00500AEE" w:rsidRPr="00250E7B" w:rsidRDefault="00603B72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3. Pengunjung memilih homestay yang diinginkan.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F55B4A7" w14:textId="14BC208B" w:rsidR="00500AEE" w:rsidRPr="00250E7B" w:rsidRDefault="00603B72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4.</w:t>
            </w:r>
            <w:r w:rsidR="00500AEE"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menampilkan detail homestay dan opsi pemesanan.</w:t>
            </w:r>
          </w:p>
        </w:tc>
      </w:tr>
      <w:tr w:rsidR="00500AEE" w:rsidRPr="00250E7B" w14:paraId="490DEC92" w14:textId="77777777" w:rsidTr="00DA6C04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E93F779" w14:textId="2FA17318" w:rsidR="00500AEE" w:rsidRPr="00250E7B" w:rsidRDefault="00603B72" w:rsidP="00250E7B">
            <w:pPr>
              <w:tabs>
                <w:tab w:val="left" w:pos="650"/>
              </w:tabs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5.</w:t>
            </w:r>
            <w:r w:rsidR="00500AEE"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Pengunjung mengonfirmasi pemesanan homestay.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D89C316" w14:textId="438298B3" w:rsidR="00500AEE" w:rsidRPr="00250E7B" w:rsidRDefault="00603B72" w:rsidP="00250E7B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6. Sistem menyimpan pemesanan dan mengirim notifikasi ke pengelola homestay.</w:t>
            </w:r>
          </w:p>
        </w:tc>
      </w:tr>
      <w:tr w:rsidR="00500AEE" w:rsidRPr="00250E7B" w14:paraId="6DAFE787" w14:textId="77777777" w:rsidTr="00DA6C04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4442DC85" w14:textId="5707C508" w:rsidR="00500AEE" w:rsidRPr="00250E7B" w:rsidRDefault="00500AEE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</w:t>
            </w: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603B72"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Pesanan homestay telah dibuat dan diteruskan ke pengelola homestay.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5412BB7F" w14:textId="77777777" w:rsidR="00500AEE" w:rsidRPr="00250E7B" w:rsidRDefault="00500AEE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500AEE" w:rsidRPr="00250E7B" w14:paraId="2CAACD63" w14:textId="77777777" w:rsidTr="00DA6C04">
        <w:tc>
          <w:tcPr>
            <w:tcW w:w="3963" w:type="dxa"/>
            <w:gridSpan w:val="2"/>
            <w:tcBorders>
              <w:right w:val="nil"/>
            </w:tcBorders>
          </w:tcPr>
          <w:p w14:paraId="10521191" w14:textId="77777777" w:rsidR="00500AEE" w:rsidRPr="00250E7B" w:rsidRDefault="00500AEE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3778B454" w14:textId="77777777" w:rsidR="00500AEE" w:rsidRPr="00250E7B" w:rsidRDefault="00500AEE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500AEE" w:rsidRPr="00250E7B" w14:paraId="2E0CFF7E" w14:textId="77777777" w:rsidTr="00DA6C04">
        <w:tc>
          <w:tcPr>
            <w:tcW w:w="7927" w:type="dxa"/>
            <w:gridSpan w:val="4"/>
            <w:tcBorders>
              <w:bottom w:val="single" w:sz="4" w:space="0" w:color="auto"/>
            </w:tcBorders>
          </w:tcPr>
          <w:p w14:paraId="2F9624C2" w14:textId="25422208" w:rsidR="00500AEE" w:rsidRPr="00250E7B" w:rsidRDefault="00603B72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2.1 Tidak ada homestay yang tersedia: Sistem menampilkan pesan "Homestay tidak tersedia untuk tanggal yang dipilih."</w:t>
            </w:r>
          </w:p>
        </w:tc>
      </w:tr>
    </w:tbl>
    <w:p w14:paraId="16287878" w14:textId="7AC34F8E" w:rsidR="00603B72" w:rsidRPr="007458E7" w:rsidRDefault="00603B72" w:rsidP="007458E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7458E7">
        <w:rPr>
          <w:rFonts w:ascii="Times New Roman" w:hAnsi="Times New Roman" w:cs="Times New Roman"/>
          <w:sz w:val="24"/>
          <w:szCs w:val="24"/>
          <w:lang w:val="sv-SE"/>
        </w:rPr>
        <w:t>Hapus User</w:t>
      </w:r>
    </w:p>
    <w:p w14:paraId="29A25F46" w14:textId="33D28868" w:rsidR="00603B72" w:rsidRPr="00250E7B" w:rsidRDefault="00603B72" w:rsidP="00250E7B">
      <w:pPr>
        <w:pStyle w:val="Caption"/>
        <w:keepNext/>
        <w:spacing w:line="360" w:lineRule="auto"/>
        <w:ind w:left="72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proofErr w:type="spellStart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3.</w:t>
      </w:r>
      <w:r w:rsidR="00B976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</w:t>
      </w:r>
      <w:r w:rsidR="00B3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4</w:t>
      </w:r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D219C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Skenario</w:t>
      </w:r>
      <w:proofErr w:type="spellEnd"/>
      <w:r w:rsidR="00D219C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Hapus</w:t>
      </w:r>
      <w:proofErr w:type="spellEnd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466177" w:rsidRPr="00250E7B" w14:paraId="2BEC2CE6" w14:textId="77777777" w:rsidTr="00DA6C04">
        <w:tc>
          <w:tcPr>
            <w:tcW w:w="3255" w:type="dxa"/>
            <w:tcBorders>
              <w:right w:val="nil"/>
            </w:tcBorders>
          </w:tcPr>
          <w:p w14:paraId="20AF8F3D" w14:textId="77777777" w:rsidR="00466177" w:rsidRPr="00250E7B" w:rsidRDefault="0046617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0A16E8C3" w14:textId="77777777" w:rsidR="00466177" w:rsidRPr="00250E7B" w:rsidRDefault="0046617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466177" w:rsidRPr="00250E7B" w14:paraId="5EE9851B" w14:textId="77777777" w:rsidTr="00DA6C04">
        <w:tc>
          <w:tcPr>
            <w:tcW w:w="3963" w:type="dxa"/>
            <w:gridSpan w:val="2"/>
          </w:tcPr>
          <w:p w14:paraId="1E8345E7" w14:textId="77777777" w:rsidR="00466177" w:rsidRPr="00250E7B" w:rsidRDefault="0046617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2D1D7A4C" w14:textId="409CC37B" w:rsidR="00466177" w:rsidRPr="00250E7B" w:rsidRDefault="0046617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</w:t>
            </w:r>
            <w:r w:rsidR="00B976C2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</w:t>
            </w:r>
            <w:r w:rsidR="00B3642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4</w:t>
            </w:r>
          </w:p>
        </w:tc>
      </w:tr>
      <w:tr w:rsidR="00466177" w:rsidRPr="00250E7B" w14:paraId="0174A4DE" w14:textId="77777777" w:rsidTr="00DA6C04">
        <w:tc>
          <w:tcPr>
            <w:tcW w:w="3963" w:type="dxa"/>
            <w:gridSpan w:val="2"/>
          </w:tcPr>
          <w:p w14:paraId="3FA4524C" w14:textId="77777777" w:rsidR="00466177" w:rsidRPr="00250E7B" w:rsidRDefault="0046617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1DF60042" w14:textId="5AD557BB" w:rsidR="00466177" w:rsidRPr="00250E7B" w:rsidRDefault="00466177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Hapus User</w:t>
            </w:r>
          </w:p>
        </w:tc>
      </w:tr>
      <w:tr w:rsidR="00466177" w:rsidRPr="00250E7B" w14:paraId="06BEF0B4" w14:textId="77777777" w:rsidTr="00DA6C04">
        <w:tc>
          <w:tcPr>
            <w:tcW w:w="3963" w:type="dxa"/>
            <w:gridSpan w:val="2"/>
          </w:tcPr>
          <w:p w14:paraId="72E597A9" w14:textId="77777777" w:rsidR="00466177" w:rsidRPr="00250E7B" w:rsidRDefault="0046617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6CF82561" w14:textId="77CB7B5F" w:rsidR="00466177" w:rsidRPr="00250E7B" w:rsidRDefault="00466177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Memungkinkan admin untuk menghapus akun pengguna dari sistem.</w:t>
            </w:r>
          </w:p>
        </w:tc>
      </w:tr>
      <w:tr w:rsidR="00466177" w:rsidRPr="00250E7B" w14:paraId="24391757" w14:textId="77777777" w:rsidTr="00DA6C04">
        <w:tc>
          <w:tcPr>
            <w:tcW w:w="3963" w:type="dxa"/>
            <w:gridSpan w:val="2"/>
          </w:tcPr>
          <w:p w14:paraId="6624E39C" w14:textId="77777777" w:rsidR="00466177" w:rsidRPr="00250E7B" w:rsidRDefault="0046617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303CB6AF" w14:textId="3B8F13CC" w:rsidR="00466177" w:rsidRPr="00250E7B" w:rsidRDefault="00466177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Use case ini mencakup proses penghapusan akun pengguna dari sistem oleh admin.</w:t>
            </w:r>
          </w:p>
        </w:tc>
      </w:tr>
      <w:tr w:rsidR="00466177" w:rsidRPr="00250E7B" w14:paraId="7086FC1B" w14:textId="77777777" w:rsidTr="00DA6C04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3D412E2F" w14:textId="77777777" w:rsidR="00466177" w:rsidRPr="00250E7B" w:rsidRDefault="0046617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0895A927" w14:textId="60B728C3" w:rsidR="00466177" w:rsidRPr="00250E7B" w:rsidRDefault="00466177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</w:t>
            </w:r>
          </w:p>
        </w:tc>
      </w:tr>
      <w:tr w:rsidR="00466177" w:rsidRPr="00250E7B" w14:paraId="016EA5B9" w14:textId="77777777" w:rsidTr="00DA6C04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058287D5" w14:textId="77777777" w:rsidR="00466177" w:rsidRPr="00250E7B" w:rsidRDefault="0046617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7BA198C5" w14:textId="295B39E0" w:rsidR="00466177" w:rsidRPr="00250E7B" w:rsidRDefault="00466177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ingin menghapus akun pengguna.</w:t>
            </w:r>
          </w:p>
        </w:tc>
      </w:tr>
      <w:tr w:rsidR="00466177" w:rsidRPr="00250E7B" w14:paraId="25DB4EAD" w14:textId="77777777" w:rsidTr="00DA6C04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0CD849E8" w14:textId="77777777" w:rsidR="00466177" w:rsidRPr="00250E7B" w:rsidRDefault="0046617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2A619491" w14:textId="77777777" w:rsidR="00466177" w:rsidRPr="00250E7B" w:rsidRDefault="00466177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Admin: Bisa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aktif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melanggar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ketentuan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40D426A5" w14:textId="7C8D396B" w:rsidR="00466177" w:rsidRPr="00250E7B" w:rsidRDefault="00466177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: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mereka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dihapus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diperlukan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466177" w:rsidRPr="00250E7B" w14:paraId="26AE80CE" w14:textId="77777777" w:rsidTr="00DA6C04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6966084E" w14:textId="77777777" w:rsidR="00466177" w:rsidRPr="00250E7B" w:rsidRDefault="0046617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0A5980CA" w14:textId="77777777" w:rsidR="00466177" w:rsidRPr="00250E7B" w:rsidRDefault="00466177" w:rsidP="00250E7B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66177" w:rsidRPr="00250E7B" w14:paraId="30EEAD64" w14:textId="77777777" w:rsidTr="00DA6C04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0F9013E3" w14:textId="77777777" w:rsidR="00466177" w:rsidRPr="00250E7B" w:rsidRDefault="0046617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2557B605" w14:textId="77777777" w:rsidR="00466177" w:rsidRPr="00250E7B" w:rsidRDefault="0046617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466177" w:rsidRPr="00250E7B" w14:paraId="45F3261A" w14:textId="77777777" w:rsidTr="00DA6C04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4F7EAB6C" w14:textId="59A9E731" w:rsidR="00466177" w:rsidRPr="00250E7B" w:rsidRDefault="00466177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dihapus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49831CC2" w14:textId="77777777" w:rsidR="00466177" w:rsidRPr="00250E7B" w:rsidRDefault="0046617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466177" w:rsidRPr="00250E7B" w14:paraId="5488A27E" w14:textId="77777777" w:rsidTr="00DA6C04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C09954E" w14:textId="77777777" w:rsidR="00466177" w:rsidRPr="00250E7B" w:rsidRDefault="0046617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6B18D5B" w14:textId="77777777" w:rsidR="00466177" w:rsidRPr="00250E7B" w:rsidRDefault="0046617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466177" w:rsidRPr="00250E7B" w14:paraId="29515494" w14:textId="77777777" w:rsidTr="00DA6C04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8CE8BBA" w14:textId="71A9505A" w:rsidR="00466177" w:rsidRPr="00250E7B" w:rsidRDefault="00466177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1. Admin membuka halaman pengelolaan pengguna.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6D30AC7" w14:textId="24CBB114" w:rsidR="00466177" w:rsidRPr="00250E7B" w:rsidRDefault="0046617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2. Sistem menampilkan daftar pengguna yang terdaftar.</w:t>
            </w:r>
          </w:p>
        </w:tc>
      </w:tr>
      <w:tr w:rsidR="00466177" w:rsidRPr="00250E7B" w14:paraId="437743B4" w14:textId="77777777" w:rsidTr="00DA6C04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302674E7" w14:textId="12A1D936" w:rsidR="00466177" w:rsidRPr="00250E7B" w:rsidRDefault="0046617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3. Admin memilih pengguna yang akan dihapus.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E5F922A" w14:textId="154D7B0B" w:rsidR="00466177" w:rsidRPr="00250E7B" w:rsidRDefault="00466177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4. Sistem menampilkan konfirmasi penghapusan.</w:t>
            </w:r>
          </w:p>
        </w:tc>
      </w:tr>
      <w:tr w:rsidR="00466177" w:rsidRPr="00250E7B" w14:paraId="16713EF8" w14:textId="77777777" w:rsidTr="00DA6C04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2E724BC" w14:textId="7E9351BF" w:rsidR="00466177" w:rsidRPr="00250E7B" w:rsidRDefault="0046617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5.</w:t>
            </w: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mengonfirmasi penghapusan pengguna.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8790994" w14:textId="35FFCE7E" w:rsidR="00466177" w:rsidRPr="00250E7B" w:rsidRDefault="00466177" w:rsidP="00250E7B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menghapus akun pengguna dari database.</w:t>
            </w:r>
          </w:p>
        </w:tc>
      </w:tr>
      <w:tr w:rsidR="00466177" w:rsidRPr="00250E7B" w14:paraId="4CE1D6D9" w14:textId="77777777" w:rsidTr="00DA6C04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516D2030" w14:textId="29433722" w:rsidR="00466177" w:rsidRPr="00250E7B" w:rsidRDefault="0046617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</w:t>
            </w: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Akun pengguna berhasil dihapus dari sistem.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6278BC6F" w14:textId="77777777" w:rsidR="00466177" w:rsidRPr="00250E7B" w:rsidRDefault="00466177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466177" w:rsidRPr="00250E7B" w14:paraId="34025C2A" w14:textId="77777777" w:rsidTr="00DA6C04">
        <w:tc>
          <w:tcPr>
            <w:tcW w:w="3963" w:type="dxa"/>
            <w:gridSpan w:val="2"/>
            <w:tcBorders>
              <w:right w:val="nil"/>
            </w:tcBorders>
          </w:tcPr>
          <w:p w14:paraId="0EFC2B96" w14:textId="77777777" w:rsidR="00466177" w:rsidRPr="00250E7B" w:rsidRDefault="00466177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7B20CA6B" w14:textId="77777777" w:rsidR="00466177" w:rsidRPr="00250E7B" w:rsidRDefault="00466177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466177" w:rsidRPr="00250E7B" w14:paraId="7E38558C" w14:textId="77777777" w:rsidTr="00DA6C04">
        <w:tc>
          <w:tcPr>
            <w:tcW w:w="7927" w:type="dxa"/>
            <w:gridSpan w:val="4"/>
            <w:tcBorders>
              <w:bottom w:val="single" w:sz="4" w:space="0" w:color="auto"/>
            </w:tcBorders>
          </w:tcPr>
          <w:p w14:paraId="4FAC09D3" w14:textId="77777777" w:rsidR="00466177" w:rsidRPr="00250E7B" w:rsidRDefault="00466177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2.1 Akun tidak ditemukan: Sistem menampilkan pesan "Akun pengguna tidak ditemukan."</w:t>
            </w:r>
          </w:p>
          <w:p w14:paraId="5996834F" w14:textId="1601B673" w:rsidR="00466177" w:rsidRPr="00250E7B" w:rsidRDefault="00466177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2.2 Gagal menghapus akun: Sistem menampilkan pesan "Penghapusan akun gagal, silakan coba lagi."</w:t>
            </w:r>
          </w:p>
        </w:tc>
      </w:tr>
    </w:tbl>
    <w:p w14:paraId="2075B044" w14:textId="77777777" w:rsidR="007D39FA" w:rsidRPr="00250E7B" w:rsidRDefault="007D39FA" w:rsidP="00250E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2FDE073" w14:textId="4D3D0B6A" w:rsidR="00603B72" w:rsidRPr="00250E7B" w:rsidRDefault="00603B72" w:rsidP="003C3C1F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250E7B">
        <w:rPr>
          <w:rFonts w:ascii="Times New Roman" w:hAnsi="Times New Roman" w:cs="Times New Roman"/>
          <w:sz w:val="24"/>
          <w:szCs w:val="24"/>
          <w:lang w:val="sv-SE"/>
        </w:rPr>
        <w:t>Edit User</w:t>
      </w:r>
    </w:p>
    <w:p w14:paraId="60984E94" w14:textId="0ECCC2C2" w:rsidR="00603B72" w:rsidRPr="00250E7B" w:rsidRDefault="00603B72" w:rsidP="00250E7B">
      <w:pPr>
        <w:pStyle w:val="Caption"/>
        <w:keepNext/>
        <w:spacing w:line="360" w:lineRule="auto"/>
        <w:ind w:left="72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proofErr w:type="spellStart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3.</w:t>
      </w:r>
      <w:r w:rsidR="00B976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</w:t>
      </w:r>
      <w:r w:rsidR="00B3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5</w:t>
      </w:r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D219C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Skenario</w:t>
      </w:r>
      <w:proofErr w:type="spellEnd"/>
      <w:r w:rsidR="00D219C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Edit 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3764CB" w:rsidRPr="00250E7B" w14:paraId="3327C3B8" w14:textId="77777777" w:rsidTr="00DA6C04">
        <w:tc>
          <w:tcPr>
            <w:tcW w:w="3255" w:type="dxa"/>
            <w:tcBorders>
              <w:right w:val="nil"/>
            </w:tcBorders>
          </w:tcPr>
          <w:p w14:paraId="107047E3" w14:textId="77777777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3E8298AC" w14:textId="77777777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3764CB" w:rsidRPr="00250E7B" w14:paraId="1C642577" w14:textId="77777777" w:rsidTr="00DA6C04">
        <w:tc>
          <w:tcPr>
            <w:tcW w:w="3963" w:type="dxa"/>
            <w:gridSpan w:val="2"/>
          </w:tcPr>
          <w:p w14:paraId="178C3D64" w14:textId="77777777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7A1BED1B" w14:textId="3788838F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</w:t>
            </w:r>
            <w:r w:rsidR="00B976C2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</w:t>
            </w:r>
            <w:r w:rsidR="00B3642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5</w:t>
            </w:r>
          </w:p>
        </w:tc>
      </w:tr>
      <w:tr w:rsidR="003764CB" w:rsidRPr="00250E7B" w14:paraId="489597C4" w14:textId="77777777" w:rsidTr="00DA6C04">
        <w:tc>
          <w:tcPr>
            <w:tcW w:w="3963" w:type="dxa"/>
            <w:gridSpan w:val="2"/>
          </w:tcPr>
          <w:p w14:paraId="48FDF50F" w14:textId="77777777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51AF2E71" w14:textId="479BE5D1" w:rsidR="003764CB" w:rsidRPr="00250E7B" w:rsidRDefault="003764CB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Edit User</w:t>
            </w:r>
          </w:p>
        </w:tc>
      </w:tr>
      <w:tr w:rsidR="003764CB" w:rsidRPr="00250E7B" w14:paraId="191ED960" w14:textId="77777777" w:rsidTr="00DA6C04">
        <w:tc>
          <w:tcPr>
            <w:tcW w:w="3963" w:type="dxa"/>
            <w:gridSpan w:val="2"/>
          </w:tcPr>
          <w:p w14:paraId="2DEC1791" w14:textId="77777777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5550D597" w14:textId="38BB5A86" w:rsidR="003764CB" w:rsidRPr="00250E7B" w:rsidRDefault="003764CB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Memungkinkan admin untuk mengedit informasi pengguna yang terdaftar dalam sistem.</w:t>
            </w:r>
          </w:p>
        </w:tc>
      </w:tr>
      <w:tr w:rsidR="003764CB" w:rsidRPr="00250E7B" w14:paraId="74E2DFCA" w14:textId="77777777" w:rsidTr="00DA6C04">
        <w:tc>
          <w:tcPr>
            <w:tcW w:w="3963" w:type="dxa"/>
            <w:gridSpan w:val="2"/>
          </w:tcPr>
          <w:p w14:paraId="4F85F158" w14:textId="77777777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6088A305" w14:textId="3881B6F2" w:rsidR="003764CB" w:rsidRPr="00250E7B" w:rsidRDefault="003764CB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Use case ini mencakup proses perubahan data pengguna seperti nama, email, dan peran dalam sistem.</w:t>
            </w:r>
          </w:p>
        </w:tc>
      </w:tr>
      <w:tr w:rsidR="003764CB" w:rsidRPr="00250E7B" w14:paraId="464DD7D7" w14:textId="77777777" w:rsidTr="00DA6C04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3EB03494" w14:textId="77777777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08DDF6B3" w14:textId="77777777" w:rsidR="003764CB" w:rsidRPr="00250E7B" w:rsidRDefault="003764CB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</w:t>
            </w:r>
          </w:p>
        </w:tc>
      </w:tr>
      <w:tr w:rsidR="003764CB" w:rsidRPr="00250E7B" w14:paraId="452987DA" w14:textId="77777777" w:rsidTr="00DA6C04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335E3064" w14:textId="77777777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3F734BA3" w14:textId="017A8B39" w:rsidR="003764CB" w:rsidRPr="00250E7B" w:rsidRDefault="003764CB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ingin mengubah informasi pengguna.</w:t>
            </w:r>
          </w:p>
        </w:tc>
      </w:tr>
      <w:tr w:rsidR="003764CB" w:rsidRPr="00250E7B" w14:paraId="03FE92FD" w14:textId="77777777" w:rsidTr="00DA6C04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654D95A7" w14:textId="77777777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06C13204" w14:textId="77777777" w:rsidR="003764CB" w:rsidRPr="00250E7B" w:rsidRDefault="003764CB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Admin: Bisa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mengedit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diperlukan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5694EBE" w14:textId="3CA886E4" w:rsidR="003764CB" w:rsidRPr="00250E7B" w:rsidRDefault="003764CB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: Data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mereka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dapat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diperbarui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oleh admin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jika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ada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kesalahan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764CB" w:rsidRPr="00250E7B" w14:paraId="252EB4B6" w14:textId="77777777" w:rsidTr="00DA6C04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8599DB8" w14:textId="77777777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01048353" w14:textId="77777777" w:rsidR="003764CB" w:rsidRPr="00250E7B" w:rsidRDefault="003764CB" w:rsidP="00250E7B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64CB" w:rsidRPr="00250E7B" w14:paraId="6DC424DF" w14:textId="77777777" w:rsidTr="00DA6C04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0BD76E62" w14:textId="77777777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62B2506C" w14:textId="77777777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3764CB" w:rsidRPr="00250E7B" w14:paraId="3BDDDD98" w14:textId="77777777" w:rsidTr="00DA6C04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18C77B3F" w14:textId="50D4F808" w:rsidR="003764CB" w:rsidRPr="00250E7B" w:rsidRDefault="003764CB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yang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akan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diedit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37CFD9A8" w14:textId="77777777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3764CB" w:rsidRPr="00250E7B" w14:paraId="4DF0F39E" w14:textId="77777777" w:rsidTr="00DA6C04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98AE8B5" w14:textId="77777777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10E5572" w14:textId="77777777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3764CB" w:rsidRPr="00250E7B" w14:paraId="33215E78" w14:textId="77777777" w:rsidTr="00DA6C04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FBEE252" w14:textId="1C29D25F" w:rsidR="003764CB" w:rsidRPr="00250E7B" w:rsidRDefault="003764CB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1. Admin membuka halaman pengelolaan pengguna.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8FD292C" w14:textId="250CF250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2. Sistem menampilkan daftar pengguna yang terdaftar.</w:t>
            </w:r>
          </w:p>
        </w:tc>
      </w:tr>
      <w:tr w:rsidR="003764CB" w:rsidRPr="00250E7B" w14:paraId="25F9BA68" w14:textId="77777777" w:rsidTr="00DA6C04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231E123" w14:textId="5C2CB463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3. Admin memilih pengguna yang ingin diedit.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E96B063" w14:textId="4B449CE2" w:rsidR="003764CB" w:rsidRPr="00250E7B" w:rsidRDefault="003764CB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4. Sistem menampilkan formulir dengan data pengguna saat ini.</w:t>
            </w:r>
          </w:p>
        </w:tc>
      </w:tr>
      <w:tr w:rsidR="003764CB" w:rsidRPr="00250E7B" w14:paraId="67105689" w14:textId="77777777" w:rsidTr="00DA6C04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7870E5BE" w14:textId="19188CD5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5.</w:t>
            </w: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mengubah informasi yang diperlukan.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E2AB28C" w14:textId="44B22F9C" w:rsidR="003764CB" w:rsidRPr="00250E7B" w:rsidRDefault="003764CB" w:rsidP="00250E7B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6. Sistem memperbarui informasi pengguna dalam database.</w:t>
            </w:r>
          </w:p>
        </w:tc>
      </w:tr>
      <w:tr w:rsidR="003764CB" w:rsidRPr="00250E7B" w14:paraId="263CA07E" w14:textId="77777777" w:rsidTr="00DA6C04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78D4B004" w14:textId="5447276C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</w:t>
            </w: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Data pengguna berhasil diperbarui dalam sistem.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12717906" w14:textId="77777777" w:rsidR="003764CB" w:rsidRPr="00250E7B" w:rsidRDefault="003764CB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3764CB" w:rsidRPr="00250E7B" w14:paraId="6A39D536" w14:textId="77777777" w:rsidTr="00DA6C04">
        <w:tc>
          <w:tcPr>
            <w:tcW w:w="3963" w:type="dxa"/>
            <w:gridSpan w:val="2"/>
            <w:tcBorders>
              <w:right w:val="nil"/>
            </w:tcBorders>
          </w:tcPr>
          <w:p w14:paraId="7EE5B5EC" w14:textId="77777777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4D8108C2" w14:textId="77777777" w:rsidR="003764CB" w:rsidRPr="00250E7B" w:rsidRDefault="003764CB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3764CB" w:rsidRPr="00250E7B" w14:paraId="09846B9E" w14:textId="77777777" w:rsidTr="00DA6C04">
        <w:tc>
          <w:tcPr>
            <w:tcW w:w="7927" w:type="dxa"/>
            <w:gridSpan w:val="4"/>
            <w:tcBorders>
              <w:bottom w:val="single" w:sz="4" w:space="0" w:color="auto"/>
            </w:tcBorders>
          </w:tcPr>
          <w:p w14:paraId="1A3014FC" w14:textId="77777777" w:rsidR="003764CB" w:rsidRPr="00250E7B" w:rsidRDefault="003764CB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2.1 Akun tidak ditemukan: Sistem menampilkan pesan "Akun pengguna tidak ditemukan."</w:t>
            </w:r>
          </w:p>
          <w:p w14:paraId="17B8042A" w14:textId="41A1C284" w:rsidR="003764CB" w:rsidRPr="00250E7B" w:rsidRDefault="003764CB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2.2 Gagal menyimpan perubahan: Sistem menampilkan pesan "Perubahan data gagal disimpan, silakan coba lagi."</w:t>
            </w:r>
          </w:p>
        </w:tc>
      </w:tr>
    </w:tbl>
    <w:p w14:paraId="453153FF" w14:textId="610F91D2" w:rsidR="003764CB" w:rsidRDefault="003764CB" w:rsidP="00250E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D5A17A2" w14:textId="74495C5E" w:rsidR="007458E7" w:rsidRDefault="007458E7" w:rsidP="00250E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D697D08" w14:textId="12EE718D" w:rsidR="007458E7" w:rsidRDefault="007458E7" w:rsidP="00250E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086F94D" w14:textId="77777777" w:rsidR="007458E7" w:rsidRPr="00250E7B" w:rsidRDefault="007458E7" w:rsidP="00250E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D5DE8F" w14:textId="7BFBC34C" w:rsidR="003764CB" w:rsidRPr="00250E7B" w:rsidRDefault="003764CB" w:rsidP="003C3C1F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250E7B">
        <w:rPr>
          <w:rFonts w:ascii="Times New Roman" w:hAnsi="Times New Roman" w:cs="Times New Roman"/>
          <w:sz w:val="24"/>
          <w:szCs w:val="24"/>
          <w:lang w:val="sv-SE"/>
        </w:rPr>
        <w:t>Tambah User</w:t>
      </w:r>
    </w:p>
    <w:p w14:paraId="56C80ADC" w14:textId="2CC6E04A" w:rsidR="003764CB" w:rsidRPr="00250E7B" w:rsidRDefault="003764CB" w:rsidP="00250E7B">
      <w:pPr>
        <w:pStyle w:val="Caption"/>
        <w:keepNext/>
        <w:spacing w:line="360" w:lineRule="auto"/>
        <w:ind w:left="72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proofErr w:type="spellStart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3.</w:t>
      </w:r>
      <w:r w:rsidR="00B976C2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1</w:t>
      </w:r>
      <w:r w:rsidR="00B3642D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6</w:t>
      </w:r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="00D219C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Skenario</w:t>
      </w:r>
      <w:proofErr w:type="spellEnd"/>
      <w:r w:rsidR="00D219C5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User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3764CB" w:rsidRPr="00250E7B" w14:paraId="424FA46E" w14:textId="77777777" w:rsidTr="00DA6C04">
        <w:tc>
          <w:tcPr>
            <w:tcW w:w="3255" w:type="dxa"/>
            <w:tcBorders>
              <w:right w:val="nil"/>
            </w:tcBorders>
          </w:tcPr>
          <w:p w14:paraId="6FEDFD5C" w14:textId="77777777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181D97A7" w14:textId="77777777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3764CB" w:rsidRPr="00250E7B" w14:paraId="188EF6B1" w14:textId="77777777" w:rsidTr="00DA6C04">
        <w:tc>
          <w:tcPr>
            <w:tcW w:w="3963" w:type="dxa"/>
            <w:gridSpan w:val="2"/>
          </w:tcPr>
          <w:p w14:paraId="0463E3BC" w14:textId="77777777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072459A0" w14:textId="1A20907B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</w:t>
            </w:r>
            <w:r w:rsidR="00B976C2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</w:t>
            </w:r>
            <w:r w:rsidR="00B3642D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6</w:t>
            </w:r>
          </w:p>
        </w:tc>
      </w:tr>
      <w:tr w:rsidR="003764CB" w:rsidRPr="00250E7B" w14:paraId="5B88C85E" w14:textId="77777777" w:rsidTr="00DA6C04">
        <w:tc>
          <w:tcPr>
            <w:tcW w:w="3963" w:type="dxa"/>
            <w:gridSpan w:val="2"/>
          </w:tcPr>
          <w:p w14:paraId="3F9A942E" w14:textId="77777777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2833852D" w14:textId="1BE1F92D" w:rsidR="003764CB" w:rsidRPr="00250E7B" w:rsidRDefault="003764CB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Tambah User</w:t>
            </w:r>
          </w:p>
        </w:tc>
      </w:tr>
      <w:tr w:rsidR="003764CB" w:rsidRPr="00250E7B" w14:paraId="640610B9" w14:textId="77777777" w:rsidTr="00DA6C04">
        <w:tc>
          <w:tcPr>
            <w:tcW w:w="3963" w:type="dxa"/>
            <w:gridSpan w:val="2"/>
          </w:tcPr>
          <w:p w14:paraId="297BA0C1" w14:textId="77777777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06D2E774" w14:textId="58F3429C" w:rsidR="003764CB" w:rsidRPr="00250E7B" w:rsidRDefault="003764CB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Memungkinkan admin untuk menambahkan pengguna baru ke dalam sistem.</w:t>
            </w:r>
          </w:p>
        </w:tc>
      </w:tr>
      <w:tr w:rsidR="003764CB" w:rsidRPr="00250E7B" w14:paraId="2A180A48" w14:textId="77777777" w:rsidTr="00DA6C04">
        <w:tc>
          <w:tcPr>
            <w:tcW w:w="3963" w:type="dxa"/>
            <w:gridSpan w:val="2"/>
          </w:tcPr>
          <w:p w14:paraId="57BC8344" w14:textId="77777777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76049D6B" w14:textId="6155B33F" w:rsidR="003764CB" w:rsidRPr="00250E7B" w:rsidRDefault="003764CB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Use case ini mencakup proses pendaftaran akun baru oleh admin.</w:t>
            </w:r>
          </w:p>
        </w:tc>
      </w:tr>
      <w:tr w:rsidR="003764CB" w:rsidRPr="00250E7B" w14:paraId="57B342EC" w14:textId="77777777" w:rsidTr="00DA6C04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774F4219" w14:textId="77777777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36A7A009" w14:textId="77777777" w:rsidR="003764CB" w:rsidRPr="00250E7B" w:rsidRDefault="003764CB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</w:t>
            </w:r>
          </w:p>
        </w:tc>
      </w:tr>
      <w:tr w:rsidR="003764CB" w:rsidRPr="00250E7B" w14:paraId="2D4C0F5A" w14:textId="77777777" w:rsidTr="00DA6C04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131B46C8" w14:textId="77777777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1877217A" w14:textId="01985631" w:rsidR="003764CB" w:rsidRPr="00250E7B" w:rsidRDefault="003764CB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ingin menambahkan akun pengguna baru.</w:t>
            </w:r>
          </w:p>
        </w:tc>
      </w:tr>
      <w:tr w:rsidR="003764CB" w:rsidRPr="00250E7B" w14:paraId="1711BB51" w14:textId="77777777" w:rsidTr="00DA6C04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9F5B4DA" w14:textId="77777777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59CB1A1B" w14:textId="77777777" w:rsidR="003764CB" w:rsidRPr="00250E7B" w:rsidRDefault="003764CB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Admin: Bisa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  <w:p w14:paraId="13E6C49F" w14:textId="5FB571F2" w:rsidR="003764CB" w:rsidRPr="00250E7B" w:rsidRDefault="003764CB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: Bisa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mendapatkan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setelah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didaftarkan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3764CB" w:rsidRPr="00250E7B" w14:paraId="5660DBFE" w14:textId="77777777" w:rsidTr="00DA6C04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1E4BC4B4" w14:textId="77777777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5BC602A8" w14:textId="77777777" w:rsidR="003764CB" w:rsidRPr="00250E7B" w:rsidRDefault="003764CB" w:rsidP="00250E7B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764CB" w:rsidRPr="00250E7B" w14:paraId="3275A15C" w14:textId="77777777" w:rsidTr="00DA6C04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5CE48DDE" w14:textId="77777777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47235B62" w14:textId="77777777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3764CB" w:rsidRPr="00250E7B" w14:paraId="2B2DC5F0" w14:textId="77777777" w:rsidTr="00DA6C04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65BC0955" w14:textId="7FA52C3D" w:rsidR="003764CB" w:rsidRPr="00250E7B" w:rsidRDefault="003764CB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memiliki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menambahkan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79BEE395" w14:textId="77777777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3764CB" w:rsidRPr="00250E7B" w14:paraId="08CB778E" w14:textId="77777777" w:rsidTr="00DA6C04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60F56F1" w14:textId="77777777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5870B5A" w14:textId="77777777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3764CB" w:rsidRPr="00250E7B" w14:paraId="223A2B56" w14:textId="77777777" w:rsidTr="00DA6C04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0B63FBB" w14:textId="2C6D8A11" w:rsidR="003764CB" w:rsidRPr="00250E7B" w:rsidRDefault="003764CB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1. Admin membuka halaman pengelolaan pengguna.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AB7A4CD" w14:textId="26646EB6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2. Sistem menampilkan daftar pengguna yang terdaftar.</w:t>
            </w:r>
          </w:p>
        </w:tc>
      </w:tr>
      <w:tr w:rsidR="003764CB" w:rsidRPr="00250E7B" w14:paraId="083CC206" w14:textId="77777777" w:rsidTr="00DA6C04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C9D3F89" w14:textId="594D4A14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3. Admin memilih opsi "Tambah User."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79B3493" w14:textId="295604F9" w:rsidR="003764CB" w:rsidRPr="00250E7B" w:rsidRDefault="003764CB" w:rsidP="00250E7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4. Sistem menampilkan formulir pendaftaran pengguna baru.</w:t>
            </w:r>
          </w:p>
        </w:tc>
      </w:tr>
      <w:tr w:rsidR="003764CB" w:rsidRPr="00250E7B" w14:paraId="65BE0D17" w14:textId="77777777" w:rsidTr="00DA6C04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DEC12C2" w14:textId="1E564F2C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5.</w:t>
            </w: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mengisi data pengguna dan menyimpan.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04986742" w14:textId="643019DD" w:rsidR="003764CB" w:rsidRPr="00250E7B" w:rsidRDefault="003764CB" w:rsidP="00250E7B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6. Sistem menyimpan data pengguna baru dan menampilkan konfirmasi.</w:t>
            </w:r>
          </w:p>
        </w:tc>
      </w:tr>
      <w:tr w:rsidR="003764CB" w:rsidRPr="00250E7B" w14:paraId="0EBE64A9" w14:textId="77777777" w:rsidTr="00DA6C04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47091B73" w14:textId="1E90960B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</w:t>
            </w: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Akun pengguna baru berhasil ditambahkan ke sistem.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436EDA6D" w14:textId="77777777" w:rsidR="003764CB" w:rsidRPr="00250E7B" w:rsidRDefault="003764CB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3764CB" w:rsidRPr="00250E7B" w14:paraId="79261B81" w14:textId="77777777" w:rsidTr="00DA6C04">
        <w:tc>
          <w:tcPr>
            <w:tcW w:w="3963" w:type="dxa"/>
            <w:gridSpan w:val="2"/>
            <w:tcBorders>
              <w:right w:val="nil"/>
            </w:tcBorders>
          </w:tcPr>
          <w:p w14:paraId="392871CD" w14:textId="77777777" w:rsidR="003764CB" w:rsidRPr="00250E7B" w:rsidRDefault="003764CB" w:rsidP="00250E7B">
            <w:pPr>
              <w:spacing w:line="360" w:lineRule="auto"/>
              <w:ind w:hanging="2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5FA2871C" w14:textId="77777777" w:rsidR="003764CB" w:rsidRPr="00250E7B" w:rsidRDefault="003764CB" w:rsidP="00250E7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3764CB" w:rsidRPr="00250E7B" w14:paraId="57479291" w14:textId="77777777" w:rsidTr="00DA6C04">
        <w:tc>
          <w:tcPr>
            <w:tcW w:w="7927" w:type="dxa"/>
            <w:gridSpan w:val="4"/>
            <w:tcBorders>
              <w:bottom w:val="single" w:sz="4" w:space="0" w:color="auto"/>
            </w:tcBorders>
          </w:tcPr>
          <w:p w14:paraId="6DBA67E2" w14:textId="77777777" w:rsidR="003764CB" w:rsidRPr="00250E7B" w:rsidRDefault="003764CB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2.1 Data tidak lengkap: Sistem menampilkan pesan "Silakan lengkapi semua kolom yang diperlukan."</w:t>
            </w:r>
          </w:p>
          <w:p w14:paraId="2677A6D2" w14:textId="2330463C" w:rsidR="003764CB" w:rsidRPr="00250E7B" w:rsidRDefault="003764CB" w:rsidP="00250E7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2.2 Gagal menyimpan data: Sistem menampilkan pesan "Pendaftaran pengguna gagal, silakan coba lagi."</w:t>
            </w:r>
          </w:p>
        </w:tc>
      </w:tr>
    </w:tbl>
    <w:p w14:paraId="0FD78051" w14:textId="77777777" w:rsidR="007808E7" w:rsidRPr="00250E7B" w:rsidRDefault="007808E7" w:rsidP="00250E7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BA858B" w14:textId="553AFAA3" w:rsidR="007808E7" w:rsidRPr="007808E7" w:rsidRDefault="007808E7" w:rsidP="007808E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Tambah Data</w:t>
      </w:r>
    </w:p>
    <w:p w14:paraId="39A1ED34" w14:textId="26B1B32F" w:rsidR="007808E7" w:rsidRPr="00250E7B" w:rsidRDefault="007808E7" w:rsidP="007808E7">
      <w:pPr>
        <w:pStyle w:val="Caption"/>
        <w:keepNext/>
        <w:spacing w:line="360" w:lineRule="auto"/>
        <w:ind w:left="72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proofErr w:type="spellStart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3.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19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Tambah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7808E7" w:rsidRPr="00250E7B" w14:paraId="5165CDB1" w14:textId="77777777" w:rsidTr="00166E8B">
        <w:tc>
          <w:tcPr>
            <w:tcW w:w="3255" w:type="dxa"/>
            <w:tcBorders>
              <w:right w:val="nil"/>
            </w:tcBorders>
          </w:tcPr>
          <w:p w14:paraId="0D13D482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4CCC36F9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7808E7" w:rsidRPr="00250E7B" w14:paraId="05C013B0" w14:textId="77777777" w:rsidTr="00166E8B">
        <w:tc>
          <w:tcPr>
            <w:tcW w:w="3963" w:type="dxa"/>
            <w:gridSpan w:val="2"/>
          </w:tcPr>
          <w:p w14:paraId="4990D3F8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5420B4AC" w14:textId="4CF99920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</w:t>
            </w: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19</w:t>
            </w:r>
          </w:p>
        </w:tc>
      </w:tr>
      <w:tr w:rsidR="007808E7" w:rsidRPr="00250E7B" w14:paraId="0ED362CB" w14:textId="77777777" w:rsidTr="00166E8B">
        <w:tc>
          <w:tcPr>
            <w:tcW w:w="3963" w:type="dxa"/>
            <w:gridSpan w:val="2"/>
          </w:tcPr>
          <w:p w14:paraId="34BFFB50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441904A1" w14:textId="7EE6DB93" w:rsidR="007808E7" w:rsidRPr="00250E7B" w:rsidRDefault="007808E7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Tambah Data</w:t>
            </w:r>
          </w:p>
        </w:tc>
      </w:tr>
      <w:tr w:rsidR="007808E7" w:rsidRPr="00250E7B" w14:paraId="31D3C404" w14:textId="77777777" w:rsidTr="00166E8B">
        <w:tc>
          <w:tcPr>
            <w:tcW w:w="3963" w:type="dxa"/>
            <w:gridSpan w:val="2"/>
          </w:tcPr>
          <w:p w14:paraId="5E81B21A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309A7DAB" w14:textId="151A1A8C" w:rsidR="007808E7" w:rsidRPr="00250E7B" w:rsidRDefault="007808E7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7808E7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Menambahkan data baru ke dalam sistem</w:t>
            </w: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.</w:t>
            </w:r>
          </w:p>
        </w:tc>
      </w:tr>
      <w:tr w:rsidR="007808E7" w:rsidRPr="00250E7B" w14:paraId="1F4576AA" w14:textId="77777777" w:rsidTr="00166E8B">
        <w:tc>
          <w:tcPr>
            <w:tcW w:w="3963" w:type="dxa"/>
            <w:gridSpan w:val="2"/>
          </w:tcPr>
          <w:p w14:paraId="24139E74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1FB2892E" w14:textId="24854DE2" w:rsidR="007808E7" w:rsidRPr="00250E7B" w:rsidRDefault="007808E7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7808E7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Use case ini dilakukan oleh admin untuk menambahkan data baru ke dalam sistem.</w:t>
            </w:r>
          </w:p>
        </w:tc>
      </w:tr>
      <w:tr w:rsidR="007808E7" w:rsidRPr="00250E7B" w14:paraId="1340127B" w14:textId="77777777" w:rsidTr="00166E8B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46E62023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056BCA64" w14:textId="11908E9D" w:rsidR="007808E7" w:rsidRPr="00250E7B" w:rsidRDefault="007808E7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</w:t>
            </w:r>
          </w:p>
        </w:tc>
      </w:tr>
      <w:tr w:rsidR="007808E7" w:rsidRPr="00250E7B" w14:paraId="36CF5673" w14:textId="77777777" w:rsidTr="00166E8B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1C11BC59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6F7356A1" w14:textId="2ECEBBAB" w:rsidR="007808E7" w:rsidRPr="00250E7B" w:rsidRDefault="007808E7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7808E7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memilih opsi “Tambah Data” dari menu sistem.</w:t>
            </w:r>
          </w:p>
        </w:tc>
      </w:tr>
      <w:tr w:rsidR="007808E7" w:rsidRPr="00250E7B" w14:paraId="3F8999D1" w14:textId="77777777" w:rsidTr="00166E8B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4B344C46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59350A5" w14:textId="0C0E25B9" w:rsidR="007808E7" w:rsidRPr="00250E7B" w:rsidRDefault="00D775DC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7808E7" w:rsidRPr="00250E7B" w14:paraId="4304038A" w14:textId="77777777" w:rsidTr="00166E8B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1CDEB288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2673C973" w14:textId="2DF65D09" w:rsidR="007808E7" w:rsidRPr="00250E7B" w:rsidRDefault="00D775DC" w:rsidP="00166E8B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D775DC">
              <w:rPr>
                <w:rFonts w:ascii="Times New Roman" w:hAnsi="Times New Roman" w:cs="Times New Roman"/>
                <w:sz w:val="24"/>
                <w:szCs w:val="24"/>
              </w:rPr>
              <w:t xml:space="preserve">Kelola User, Kelola Data </w:t>
            </w:r>
            <w:proofErr w:type="spellStart"/>
            <w:r w:rsidRPr="00D775DC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</w:p>
        </w:tc>
      </w:tr>
      <w:tr w:rsidR="007808E7" w:rsidRPr="00250E7B" w14:paraId="3A76B23C" w14:textId="77777777" w:rsidTr="00166E8B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0C0898E8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40DEB29B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7808E7" w:rsidRPr="00250E7B" w14:paraId="33F8D241" w14:textId="77777777" w:rsidTr="00166E8B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76A07E09" w14:textId="745D60EA" w:rsidR="007808E7" w:rsidRPr="00250E7B" w:rsidRDefault="007808E7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 xml:space="preserve"> login </w:t>
            </w:r>
            <w:proofErr w:type="spellStart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06102219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7808E7" w:rsidRPr="00250E7B" w14:paraId="025DC1E2" w14:textId="77777777" w:rsidTr="00166E8B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6BA6D1CA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9CB2BD7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7808E7" w:rsidRPr="00250E7B" w14:paraId="1B5A0F0C" w14:textId="77777777" w:rsidTr="00166E8B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61E3A86E" w14:textId="76F33CC5" w:rsidR="007808E7" w:rsidRPr="00250E7B" w:rsidRDefault="007808E7" w:rsidP="00166E8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1. </w:t>
            </w:r>
            <w:r w:rsidR="00D775DC" w:rsidRPr="00D775D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memilih menu Tambah Data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5C1800B" w14:textId="2195AEDA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2. </w:t>
            </w:r>
            <w:r w:rsidR="00D775DC" w:rsidRPr="00D775D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menampilkan form isian</w:t>
            </w:r>
          </w:p>
        </w:tc>
      </w:tr>
      <w:tr w:rsidR="007808E7" w:rsidRPr="00250E7B" w14:paraId="0E40D7BA" w14:textId="77777777" w:rsidTr="00166E8B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69000C4F" w14:textId="7C4E5AD0" w:rsidR="007808E7" w:rsidRPr="00250E7B" w:rsidRDefault="007808E7" w:rsidP="00D775DC">
            <w:pPr>
              <w:tabs>
                <w:tab w:val="center" w:pos="1872"/>
              </w:tabs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3. </w:t>
            </w:r>
            <w:r w:rsidR="00D775DC" w:rsidRPr="00D775D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mengisi data yang diminta</w:t>
            </w:r>
            <w:r w:rsidR="00D775D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ab/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1E52172" w14:textId="51F1C4B2" w:rsidR="007808E7" w:rsidRPr="00250E7B" w:rsidRDefault="007808E7" w:rsidP="00166E8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4. </w:t>
            </w:r>
            <w:r w:rsidR="00D775DC" w:rsidRPr="00D775D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melakukan validasi</w:t>
            </w:r>
          </w:p>
        </w:tc>
      </w:tr>
      <w:tr w:rsidR="007808E7" w:rsidRPr="00250E7B" w14:paraId="13E9C951" w14:textId="77777777" w:rsidTr="00166E8B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68A0AEB8" w14:textId="532752B3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5.</w:t>
            </w: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 xml:space="preserve"> data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75BB2DD" w14:textId="1C3B2AB1" w:rsidR="007808E7" w:rsidRPr="00250E7B" w:rsidRDefault="007808E7" w:rsidP="00166E8B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6. </w:t>
            </w:r>
            <w:r w:rsidR="00D775DC" w:rsidRPr="00D775D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menyimpan data dan menampilkan notifikasi berhasil</w:t>
            </w:r>
          </w:p>
        </w:tc>
      </w:tr>
      <w:tr w:rsidR="007808E7" w:rsidRPr="00250E7B" w14:paraId="7A3B140D" w14:textId="77777777" w:rsidTr="00166E8B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0ADCD3D0" w14:textId="4B6E8A69" w:rsidR="007808E7" w:rsidRPr="00250E7B" w:rsidRDefault="007808E7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</w:t>
            </w: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>ditambahkan</w:t>
            </w:r>
            <w:proofErr w:type="spellEnd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>ke</w:t>
            </w:r>
            <w:proofErr w:type="spellEnd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 xml:space="preserve"> basis data </w:t>
            </w:r>
            <w:proofErr w:type="spellStart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54B68C8E" w14:textId="77777777" w:rsidR="007808E7" w:rsidRPr="00250E7B" w:rsidRDefault="007808E7" w:rsidP="00166E8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7808E7" w:rsidRPr="00250E7B" w14:paraId="302EF3F7" w14:textId="77777777" w:rsidTr="00166E8B">
        <w:tc>
          <w:tcPr>
            <w:tcW w:w="3963" w:type="dxa"/>
            <w:gridSpan w:val="2"/>
            <w:tcBorders>
              <w:right w:val="nil"/>
            </w:tcBorders>
          </w:tcPr>
          <w:p w14:paraId="477D2937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27A2EB70" w14:textId="77777777" w:rsidR="007808E7" w:rsidRPr="00250E7B" w:rsidRDefault="007808E7" w:rsidP="00166E8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7808E7" w:rsidRPr="00250E7B" w14:paraId="2DCD8CA9" w14:textId="77777777" w:rsidTr="00166E8B">
        <w:tc>
          <w:tcPr>
            <w:tcW w:w="7927" w:type="dxa"/>
            <w:gridSpan w:val="4"/>
            <w:tcBorders>
              <w:bottom w:val="single" w:sz="4" w:space="0" w:color="auto"/>
            </w:tcBorders>
          </w:tcPr>
          <w:p w14:paraId="32EE030D" w14:textId="115DF9F5" w:rsidR="00D775DC" w:rsidRPr="00D775DC" w:rsidRDefault="00D775DC" w:rsidP="00D77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D775D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Format data tidak sesuai</w:t>
            </w:r>
          </w:p>
          <w:p w14:paraId="6FF7D2C6" w14:textId="77777777" w:rsidR="00D775DC" w:rsidRPr="00D775DC" w:rsidRDefault="00D775DC" w:rsidP="00D77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D775D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Data duplikat</w:t>
            </w:r>
          </w:p>
          <w:p w14:paraId="14522120" w14:textId="4855F498" w:rsidR="007808E7" w:rsidRPr="00250E7B" w:rsidRDefault="007808E7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</w:tbl>
    <w:p w14:paraId="4CB6CA3B" w14:textId="77777777" w:rsidR="007808E7" w:rsidRDefault="007808E7" w:rsidP="00250E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8CB8046" w14:textId="4FA83FAD" w:rsidR="007808E7" w:rsidRPr="007808E7" w:rsidRDefault="007808E7" w:rsidP="007808E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 xml:space="preserve">Edit </w:t>
      </w:r>
      <w:r w:rsidRPr="007808E7">
        <w:rPr>
          <w:rFonts w:ascii="Times New Roman" w:hAnsi="Times New Roman" w:cs="Times New Roman"/>
          <w:sz w:val="24"/>
          <w:szCs w:val="24"/>
          <w:lang w:val="sv-SE"/>
        </w:rPr>
        <w:t xml:space="preserve"> Data</w:t>
      </w:r>
    </w:p>
    <w:p w14:paraId="0204A11A" w14:textId="7F4BD851" w:rsidR="007808E7" w:rsidRDefault="007808E7" w:rsidP="007808E7">
      <w:pPr>
        <w:pStyle w:val="Caption"/>
        <w:keepNext/>
        <w:spacing w:line="360" w:lineRule="auto"/>
        <w:ind w:left="72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proofErr w:type="spellStart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3.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20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Edit  Data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7808E7" w:rsidRPr="00250E7B" w14:paraId="74BCF5BE" w14:textId="77777777" w:rsidTr="00166E8B">
        <w:tc>
          <w:tcPr>
            <w:tcW w:w="3255" w:type="dxa"/>
            <w:tcBorders>
              <w:right w:val="nil"/>
            </w:tcBorders>
          </w:tcPr>
          <w:p w14:paraId="45F37307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2790B002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7808E7" w:rsidRPr="00250E7B" w14:paraId="1871BBA0" w14:textId="77777777" w:rsidTr="00166E8B">
        <w:tc>
          <w:tcPr>
            <w:tcW w:w="3963" w:type="dxa"/>
            <w:gridSpan w:val="2"/>
          </w:tcPr>
          <w:p w14:paraId="102C82FF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16AA259D" w14:textId="25D0BE28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</w:t>
            </w: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20</w:t>
            </w:r>
          </w:p>
        </w:tc>
      </w:tr>
      <w:tr w:rsidR="007808E7" w:rsidRPr="00250E7B" w14:paraId="647448C0" w14:textId="77777777" w:rsidTr="00166E8B">
        <w:tc>
          <w:tcPr>
            <w:tcW w:w="3963" w:type="dxa"/>
            <w:gridSpan w:val="2"/>
          </w:tcPr>
          <w:p w14:paraId="5E379675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1593DC3A" w14:textId="0AE98B53" w:rsidR="007808E7" w:rsidRPr="00250E7B" w:rsidRDefault="00D775DC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Edit Data</w:t>
            </w:r>
          </w:p>
        </w:tc>
      </w:tr>
      <w:tr w:rsidR="007808E7" w:rsidRPr="00250E7B" w14:paraId="47C3993F" w14:textId="77777777" w:rsidTr="00166E8B">
        <w:tc>
          <w:tcPr>
            <w:tcW w:w="3963" w:type="dxa"/>
            <w:gridSpan w:val="2"/>
          </w:tcPr>
          <w:p w14:paraId="5C17E9FB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1C78222B" w14:textId="46F4B994" w:rsidR="007808E7" w:rsidRPr="00250E7B" w:rsidRDefault="00D775DC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D775D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Mengubah data yang telah ada di dalam sistem.</w:t>
            </w:r>
          </w:p>
        </w:tc>
      </w:tr>
      <w:tr w:rsidR="007808E7" w:rsidRPr="00250E7B" w14:paraId="64EE95DA" w14:textId="77777777" w:rsidTr="00166E8B">
        <w:tc>
          <w:tcPr>
            <w:tcW w:w="3963" w:type="dxa"/>
            <w:gridSpan w:val="2"/>
          </w:tcPr>
          <w:p w14:paraId="35DAE69F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29CE2859" w14:textId="04A05413" w:rsidR="007808E7" w:rsidRPr="00250E7B" w:rsidRDefault="00D775DC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D775D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dapat memperbarui data pengguna atau pengunjung yang sudah ada.</w:t>
            </w:r>
          </w:p>
        </w:tc>
      </w:tr>
      <w:tr w:rsidR="007808E7" w:rsidRPr="00250E7B" w14:paraId="4475B798" w14:textId="77777777" w:rsidTr="00166E8B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2FF7BCE4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E16317F" w14:textId="5278F932" w:rsidR="007808E7" w:rsidRPr="00250E7B" w:rsidRDefault="00D775DC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</w:t>
            </w:r>
          </w:p>
        </w:tc>
      </w:tr>
      <w:tr w:rsidR="007808E7" w:rsidRPr="00250E7B" w14:paraId="0882FDCE" w14:textId="77777777" w:rsidTr="00166E8B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73110F9E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70911296" w14:textId="759D0647" w:rsidR="007808E7" w:rsidRPr="00250E7B" w:rsidRDefault="00D775DC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D775D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memilih opsi “Edit Data” pada data yang dipilih.</w:t>
            </w:r>
          </w:p>
        </w:tc>
      </w:tr>
      <w:tr w:rsidR="007808E7" w:rsidRPr="00250E7B" w14:paraId="51F6FA50" w14:textId="77777777" w:rsidTr="00166E8B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244F7E50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18AD7890" w14:textId="45B2D85E" w:rsidR="007808E7" w:rsidRPr="00250E7B" w:rsidRDefault="00D775DC" w:rsidP="00D775DC">
            <w:pPr>
              <w:tabs>
                <w:tab w:val="left" w:pos="912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7808E7" w:rsidRPr="00250E7B" w14:paraId="49DA5253" w14:textId="77777777" w:rsidTr="00166E8B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0AEDAC47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5AF6D1C5" w14:textId="1B3D75B0" w:rsidR="007808E7" w:rsidRPr="00250E7B" w:rsidRDefault="00D775DC" w:rsidP="00166E8B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D775DC">
              <w:rPr>
                <w:rFonts w:ascii="Times New Roman" w:hAnsi="Times New Roman" w:cs="Times New Roman"/>
                <w:sz w:val="24"/>
                <w:szCs w:val="24"/>
              </w:rPr>
              <w:t xml:space="preserve">Kelola User, Kelola Data </w:t>
            </w:r>
            <w:proofErr w:type="spellStart"/>
            <w:r w:rsidRPr="00D775DC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</w:p>
        </w:tc>
      </w:tr>
      <w:tr w:rsidR="007808E7" w:rsidRPr="00250E7B" w14:paraId="3166B9A7" w14:textId="77777777" w:rsidTr="00166E8B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5795193C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0DF5FFE5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7808E7" w:rsidRPr="00250E7B" w14:paraId="4DA84A9A" w14:textId="77777777" w:rsidTr="00166E8B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4CECFDC1" w14:textId="57F5ED69" w:rsidR="007808E7" w:rsidRPr="00250E7B" w:rsidRDefault="007808E7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  <w:proofErr w:type="spellEnd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 xml:space="preserve"> dan admin </w:t>
            </w:r>
            <w:proofErr w:type="spellStart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 xml:space="preserve"> login.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3ACFB6E5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7808E7" w:rsidRPr="00250E7B" w14:paraId="2A5F7D04" w14:textId="77777777" w:rsidTr="00166E8B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C42E6DD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D9F7BDC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7808E7" w:rsidRPr="00250E7B" w14:paraId="66746D45" w14:textId="77777777" w:rsidTr="00166E8B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C4BD0FB" w14:textId="038D3076" w:rsidR="007808E7" w:rsidRPr="00250E7B" w:rsidRDefault="007808E7" w:rsidP="00166E8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1. </w:t>
            </w:r>
            <w:r w:rsidR="00D775DC" w:rsidRPr="00D775D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memilih data yang akan diedit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39CEE71" w14:textId="282765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2. </w:t>
            </w:r>
            <w:r w:rsidR="00D775DC" w:rsidRPr="00D775D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menampilkan data tersebut dalam form</w:t>
            </w:r>
          </w:p>
        </w:tc>
      </w:tr>
      <w:tr w:rsidR="007808E7" w:rsidRPr="00250E7B" w14:paraId="0393575A" w14:textId="77777777" w:rsidTr="00166E8B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B90D29A" w14:textId="164A1875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3. </w:t>
            </w:r>
            <w:r w:rsidR="00D775DC" w:rsidRPr="00D775D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mengubah data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DEC0BF4" w14:textId="26C2A532" w:rsidR="007808E7" w:rsidRPr="00250E7B" w:rsidRDefault="007808E7" w:rsidP="00166E8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4. </w:t>
            </w:r>
            <w:r w:rsidR="00D775DC" w:rsidRPr="00D775D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melakukan validasi</w:t>
            </w:r>
          </w:p>
        </w:tc>
      </w:tr>
      <w:tr w:rsidR="007808E7" w:rsidRPr="00250E7B" w14:paraId="28B391EF" w14:textId="77777777" w:rsidTr="00166E8B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68AC4A7" w14:textId="2DCE92F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5.</w:t>
            </w: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4A713E8" w14:textId="07269C0F" w:rsidR="007808E7" w:rsidRPr="00250E7B" w:rsidRDefault="007808E7" w:rsidP="00166E8B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6. </w:t>
            </w:r>
            <w:r w:rsidR="00D775DC" w:rsidRPr="00D775D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menyimpan dan menampilkan notifikasi berhasil</w:t>
            </w:r>
          </w:p>
        </w:tc>
      </w:tr>
      <w:tr w:rsidR="007808E7" w:rsidRPr="00250E7B" w14:paraId="42359FE1" w14:textId="77777777" w:rsidTr="00166E8B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0BF251D3" w14:textId="397B6B17" w:rsidR="007808E7" w:rsidRPr="00250E7B" w:rsidRDefault="007808E7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</w:t>
            </w: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>diperbarui</w:t>
            </w:r>
            <w:proofErr w:type="spellEnd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6A39B084" w14:textId="77777777" w:rsidR="007808E7" w:rsidRPr="00250E7B" w:rsidRDefault="007808E7" w:rsidP="00166E8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7808E7" w:rsidRPr="00250E7B" w14:paraId="157B92B0" w14:textId="77777777" w:rsidTr="00166E8B">
        <w:tc>
          <w:tcPr>
            <w:tcW w:w="3963" w:type="dxa"/>
            <w:gridSpan w:val="2"/>
            <w:tcBorders>
              <w:right w:val="nil"/>
            </w:tcBorders>
          </w:tcPr>
          <w:p w14:paraId="1E43521B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17B1A7B5" w14:textId="77777777" w:rsidR="007808E7" w:rsidRPr="00250E7B" w:rsidRDefault="007808E7" w:rsidP="00166E8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7808E7" w:rsidRPr="00250E7B" w14:paraId="4E182459" w14:textId="77777777" w:rsidTr="00166E8B">
        <w:tc>
          <w:tcPr>
            <w:tcW w:w="7927" w:type="dxa"/>
            <w:gridSpan w:val="4"/>
            <w:tcBorders>
              <w:bottom w:val="single" w:sz="4" w:space="0" w:color="auto"/>
            </w:tcBorders>
          </w:tcPr>
          <w:p w14:paraId="30888CB5" w14:textId="41D2CC33" w:rsidR="00D775DC" w:rsidRPr="00D775DC" w:rsidRDefault="00D775DC" w:rsidP="00D77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D775D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Data tidak ditemukan</w:t>
            </w:r>
          </w:p>
          <w:p w14:paraId="40B72BCD" w14:textId="018AB873" w:rsidR="007808E7" w:rsidRPr="00250E7B" w:rsidRDefault="00D775DC" w:rsidP="00D77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D775D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Format perubahan tidak valid</w:t>
            </w:r>
          </w:p>
        </w:tc>
      </w:tr>
    </w:tbl>
    <w:p w14:paraId="1BB6915E" w14:textId="4EF091C0" w:rsidR="007808E7" w:rsidRDefault="007808E7" w:rsidP="007808E7"/>
    <w:p w14:paraId="7E145427" w14:textId="6CED6177" w:rsidR="00D775DC" w:rsidRDefault="00D775DC" w:rsidP="007808E7"/>
    <w:p w14:paraId="69C0F176" w14:textId="29FC36FA" w:rsidR="00D775DC" w:rsidRDefault="00D775DC" w:rsidP="007808E7"/>
    <w:p w14:paraId="4BD5D901" w14:textId="77777777" w:rsidR="00D775DC" w:rsidRPr="007808E7" w:rsidRDefault="00D775DC" w:rsidP="007808E7"/>
    <w:p w14:paraId="1D31DC05" w14:textId="068DC6DA" w:rsidR="007808E7" w:rsidRPr="007808E7" w:rsidRDefault="007808E7" w:rsidP="007808E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Hapus Data</w:t>
      </w:r>
    </w:p>
    <w:p w14:paraId="1CD27F5D" w14:textId="0C193640" w:rsidR="007808E7" w:rsidRDefault="007808E7" w:rsidP="007808E7">
      <w:pPr>
        <w:pStyle w:val="Caption"/>
        <w:keepNext/>
        <w:spacing w:line="360" w:lineRule="auto"/>
        <w:ind w:left="72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proofErr w:type="spellStart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3.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21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Data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7808E7" w:rsidRPr="00250E7B" w14:paraId="304F5C1F" w14:textId="77777777" w:rsidTr="00166E8B">
        <w:tc>
          <w:tcPr>
            <w:tcW w:w="3255" w:type="dxa"/>
            <w:tcBorders>
              <w:right w:val="nil"/>
            </w:tcBorders>
          </w:tcPr>
          <w:p w14:paraId="290F0BEC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414933A7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7808E7" w:rsidRPr="00250E7B" w14:paraId="436E3265" w14:textId="77777777" w:rsidTr="00166E8B">
        <w:tc>
          <w:tcPr>
            <w:tcW w:w="3963" w:type="dxa"/>
            <w:gridSpan w:val="2"/>
          </w:tcPr>
          <w:p w14:paraId="6F8DCB8E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2DC6EC91" w14:textId="34114C51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</w:t>
            </w: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21</w:t>
            </w:r>
          </w:p>
        </w:tc>
      </w:tr>
      <w:tr w:rsidR="007808E7" w:rsidRPr="00250E7B" w14:paraId="3531FCBE" w14:textId="77777777" w:rsidTr="00166E8B">
        <w:tc>
          <w:tcPr>
            <w:tcW w:w="3963" w:type="dxa"/>
            <w:gridSpan w:val="2"/>
          </w:tcPr>
          <w:p w14:paraId="75901D9C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34CCF078" w14:textId="4455CA8C" w:rsidR="007808E7" w:rsidRPr="00250E7B" w:rsidRDefault="00D775DC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Hapus Data</w:t>
            </w:r>
          </w:p>
        </w:tc>
      </w:tr>
      <w:tr w:rsidR="007808E7" w:rsidRPr="00250E7B" w14:paraId="244EB740" w14:textId="77777777" w:rsidTr="00166E8B">
        <w:tc>
          <w:tcPr>
            <w:tcW w:w="3963" w:type="dxa"/>
            <w:gridSpan w:val="2"/>
          </w:tcPr>
          <w:p w14:paraId="59B9D3FF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4906C8B6" w14:textId="0750A189" w:rsidR="007808E7" w:rsidRPr="00250E7B" w:rsidRDefault="00D775DC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D775D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Menghapus data dari sistem.</w:t>
            </w:r>
          </w:p>
        </w:tc>
      </w:tr>
      <w:tr w:rsidR="007808E7" w:rsidRPr="00250E7B" w14:paraId="0363AE53" w14:textId="77777777" w:rsidTr="00166E8B">
        <w:tc>
          <w:tcPr>
            <w:tcW w:w="3963" w:type="dxa"/>
            <w:gridSpan w:val="2"/>
          </w:tcPr>
          <w:p w14:paraId="7AD8D083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6AC42F9E" w14:textId="719AE4A0" w:rsidR="007808E7" w:rsidRPr="00250E7B" w:rsidRDefault="00D775DC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D775D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dapat menghapus data pengunjung atau user yang tidak lagi diperlukan.</w:t>
            </w:r>
          </w:p>
        </w:tc>
      </w:tr>
      <w:tr w:rsidR="007808E7" w:rsidRPr="00250E7B" w14:paraId="16104707" w14:textId="77777777" w:rsidTr="00166E8B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22234540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3E246A56" w14:textId="4BB5357D" w:rsidR="007808E7" w:rsidRPr="00250E7B" w:rsidRDefault="00D775DC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</w:t>
            </w:r>
          </w:p>
        </w:tc>
      </w:tr>
      <w:tr w:rsidR="007808E7" w:rsidRPr="00250E7B" w14:paraId="4DAF1481" w14:textId="77777777" w:rsidTr="00166E8B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09818C99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9FB6DC6" w14:textId="710948B1" w:rsidR="007808E7" w:rsidRPr="00250E7B" w:rsidRDefault="00D775DC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D775D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memilih opsi “Hapus” pada data yang ditampilkan.</w:t>
            </w:r>
          </w:p>
        </w:tc>
      </w:tr>
      <w:tr w:rsidR="007808E7" w:rsidRPr="00250E7B" w14:paraId="7F2AD1AA" w14:textId="77777777" w:rsidTr="00166E8B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0B26EF5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68577B87" w14:textId="061104B5" w:rsidR="007808E7" w:rsidRPr="00250E7B" w:rsidRDefault="00D775DC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7808E7" w:rsidRPr="00250E7B" w14:paraId="25310411" w14:textId="77777777" w:rsidTr="00166E8B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28BA6EFB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13404F5B" w14:textId="36F954B6" w:rsidR="007808E7" w:rsidRPr="00250E7B" w:rsidRDefault="00D775DC" w:rsidP="00D775DC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D775DC">
              <w:rPr>
                <w:rFonts w:ascii="Times New Roman" w:hAnsi="Times New Roman" w:cs="Times New Roman"/>
                <w:sz w:val="24"/>
                <w:szCs w:val="24"/>
              </w:rPr>
              <w:t xml:space="preserve">Kelola User, Kelola Data </w:t>
            </w:r>
            <w:proofErr w:type="spellStart"/>
            <w:r w:rsidRPr="00D775DC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</w:p>
        </w:tc>
      </w:tr>
      <w:tr w:rsidR="007808E7" w:rsidRPr="00250E7B" w14:paraId="36BD947A" w14:textId="77777777" w:rsidTr="00166E8B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6475C7E1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1581FC6D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7808E7" w:rsidRPr="00250E7B" w14:paraId="2C9E7B5A" w14:textId="77777777" w:rsidTr="00166E8B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21F5CC9C" w14:textId="598EC79D" w:rsidR="007808E7" w:rsidRPr="00250E7B" w:rsidRDefault="007808E7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>dmin</w:t>
            </w:r>
            <w:proofErr w:type="spellEnd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>telah</w:t>
            </w:r>
            <w:proofErr w:type="spellEnd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 xml:space="preserve"> login dan data </w:t>
            </w:r>
            <w:proofErr w:type="spellStart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  <w:proofErr w:type="spellEnd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6DB750AA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7808E7" w:rsidRPr="00250E7B" w14:paraId="4BAF05DD" w14:textId="77777777" w:rsidTr="00166E8B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6EEED42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710D458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7808E7" w:rsidRPr="00250E7B" w14:paraId="4B660326" w14:textId="77777777" w:rsidTr="00166E8B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1480DD95" w14:textId="71C9D3FD" w:rsidR="007808E7" w:rsidRPr="00250E7B" w:rsidRDefault="007808E7" w:rsidP="00166E8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1. </w:t>
            </w:r>
            <w:r w:rsidR="00D775DC" w:rsidRPr="00D775D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memilih data yang ingin dihapus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EC15EFE" w14:textId="4493BFD4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2. </w:t>
            </w:r>
            <w:r w:rsidR="00D775DC" w:rsidRPr="00D775D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menampilkan konfirmasi penghapusan</w:t>
            </w:r>
          </w:p>
        </w:tc>
      </w:tr>
      <w:tr w:rsidR="007808E7" w:rsidRPr="00250E7B" w14:paraId="75170116" w14:textId="77777777" w:rsidTr="00166E8B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2393B095" w14:textId="55614E7E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3. </w:t>
            </w:r>
            <w:r w:rsidR="00D775DC" w:rsidRPr="00D775D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mengonfirmasi penghapusan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3EA0D8E" w14:textId="30ECF866" w:rsidR="007808E7" w:rsidRPr="00250E7B" w:rsidRDefault="007808E7" w:rsidP="00166E8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4. </w:t>
            </w:r>
            <w:r w:rsidR="00D775DC" w:rsidRPr="00D775D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menghapus data dan menampilkan pesan sukses</w:t>
            </w:r>
          </w:p>
        </w:tc>
      </w:tr>
      <w:tr w:rsidR="007808E7" w:rsidRPr="00250E7B" w14:paraId="6B74CF3C" w14:textId="77777777" w:rsidTr="00166E8B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73C3512E" w14:textId="58E38261" w:rsidR="007808E7" w:rsidRPr="00250E7B" w:rsidRDefault="007808E7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</w:t>
            </w: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>tidak</w:t>
            </w:r>
            <w:proofErr w:type="spellEnd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>lagi</w:t>
            </w:r>
            <w:proofErr w:type="spellEnd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>tersedia</w:t>
            </w:r>
            <w:proofErr w:type="spellEnd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 xml:space="preserve"> di </w:t>
            </w:r>
            <w:proofErr w:type="spellStart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>dalam</w:t>
            </w:r>
            <w:proofErr w:type="spellEnd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="00D775DC" w:rsidRPr="00D775DC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270E5237" w14:textId="77777777" w:rsidR="007808E7" w:rsidRPr="00250E7B" w:rsidRDefault="007808E7" w:rsidP="00166E8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7808E7" w:rsidRPr="00250E7B" w14:paraId="060FC23C" w14:textId="77777777" w:rsidTr="00166E8B">
        <w:tc>
          <w:tcPr>
            <w:tcW w:w="3963" w:type="dxa"/>
            <w:gridSpan w:val="2"/>
            <w:tcBorders>
              <w:right w:val="nil"/>
            </w:tcBorders>
          </w:tcPr>
          <w:p w14:paraId="7B3F2708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40C95006" w14:textId="77777777" w:rsidR="007808E7" w:rsidRPr="00250E7B" w:rsidRDefault="007808E7" w:rsidP="00166E8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7808E7" w:rsidRPr="00250E7B" w14:paraId="4EF175EB" w14:textId="77777777" w:rsidTr="00166E8B">
        <w:tc>
          <w:tcPr>
            <w:tcW w:w="7927" w:type="dxa"/>
            <w:gridSpan w:val="4"/>
            <w:tcBorders>
              <w:bottom w:val="single" w:sz="4" w:space="0" w:color="auto"/>
            </w:tcBorders>
          </w:tcPr>
          <w:p w14:paraId="5DDC9B03" w14:textId="1D9E6EE3" w:rsidR="00D775DC" w:rsidRPr="00D775DC" w:rsidRDefault="00D775DC" w:rsidP="00D77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D775D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Data tidak ditemukan</w:t>
            </w:r>
          </w:p>
          <w:p w14:paraId="259B3949" w14:textId="733399C1" w:rsidR="007808E7" w:rsidRPr="00250E7B" w:rsidRDefault="00D775DC" w:rsidP="00D775DC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D775DC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Gagal koneksi ke basis data</w:t>
            </w:r>
          </w:p>
        </w:tc>
      </w:tr>
    </w:tbl>
    <w:p w14:paraId="69008AC8" w14:textId="17242E4B" w:rsidR="007808E7" w:rsidRPr="000331EB" w:rsidRDefault="007808E7" w:rsidP="000331EB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 w:rsidRPr="000331EB">
        <w:rPr>
          <w:rFonts w:ascii="Times New Roman" w:hAnsi="Times New Roman" w:cs="Times New Roman"/>
          <w:sz w:val="24"/>
          <w:szCs w:val="24"/>
          <w:lang w:val="sv-SE"/>
        </w:rPr>
        <w:t>Edit Pesanan</w:t>
      </w:r>
    </w:p>
    <w:p w14:paraId="54D912C4" w14:textId="559F541C" w:rsidR="007808E7" w:rsidRDefault="007808E7" w:rsidP="007808E7">
      <w:pPr>
        <w:pStyle w:val="Caption"/>
        <w:keepNext/>
        <w:spacing w:line="360" w:lineRule="auto"/>
        <w:ind w:left="72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proofErr w:type="spellStart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3.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  <w:r w:rsidR="000331E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Edit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Pesanan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7808E7" w:rsidRPr="00250E7B" w14:paraId="0C184990" w14:textId="77777777" w:rsidTr="00166E8B">
        <w:tc>
          <w:tcPr>
            <w:tcW w:w="3255" w:type="dxa"/>
            <w:tcBorders>
              <w:right w:val="nil"/>
            </w:tcBorders>
          </w:tcPr>
          <w:p w14:paraId="342C9AF1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2E40EEDC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7808E7" w:rsidRPr="00250E7B" w14:paraId="23977F47" w14:textId="77777777" w:rsidTr="00166E8B">
        <w:tc>
          <w:tcPr>
            <w:tcW w:w="3963" w:type="dxa"/>
            <w:gridSpan w:val="2"/>
          </w:tcPr>
          <w:p w14:paraId="1ACAD269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71F6C95A" w14:textId="7FD5CCBD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</w:t>
            </w: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</w:t>
            </w:r>
            <w:r w:rsidR="000331E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</w:t>
            </w:r>
          </w:p>
        </w:tc>
      </w:tr>
      <w:tr w:rsidR="007808E7" w:rsidRPr="00250E7B" w14:paraId="4AC17DFF" w14:textId="77777777" w:rsidTr="00166E8B">
        <w:tc>
          <w:tcPr>
            <w:tcW w:w="3963" w:type="dxa"/>
            <w:gridSpan w:val="2"/>
          </w:tcPr>
          <w:p w14:paraId="05FA8AC2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77A9DE49" w14:textId="71AC54D9" w:rsidR="007808E7" w:rsidRPr="00250E7B" w:rsidRDefault="000331EB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Edit Pesanan</w:t>
            </w:r>
          </w:p>
        </w:tc>
      </w:tr>
      <w:tr w:rsidR="007808E7" w:rsidRPr="00250E7B" w14:paraId="1E17BC32" w14:textId="77777777" w:rsidTr="00166E8B">
        <w:tc>
          <w:tcPr>
            <w:tcW w:w="3963" w:type="dxa"/>
            <w:gridSpan w:val="2"/>
          </w:tcPr>
          <w:p w14:paraId="7C0B73A1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5E5FD914" w14:textId="4ED5A3C0" w:rsidR="007808E7" w:rsidRPr="00250E7B" w:rsidRDefault="000331EB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0331E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Mengubah detail pesanan yang telah dibuat.</w:t>
            </w:r>
          </w:p>
        </w:tc>
      </w:tr>
      <w:tr w:rsidR="007808E7" w:rsidRPr="00250E7B" w14:paraId="1CF4A040" w14:textId="77777777" w:rsidTr="00166E8B">
        <w:tc>
          <w:tcPr>
            <w:tcW w:w="3963" w:type="dxa"/>
            <w:gridSpan w:val="2"/>
          </w:tcPr>
          <w:p w14:paraId="0F9B7B2C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5AD0F284" w14:textId="061C88F1" w:rsidR="007808E7" w:rsidRPr="00250E7B" w:rsidRDefault="000331EB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0331E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Pengunjung atau admin dapat memperbarui data pesanan sebelum diverifikasi.</w:t>
            </w:r>
          </w:p>
        </w:tc>
      </w:tr>
      <w:tr w:rsidR="007808E7" w:rsidRPr="00250E7B" w14:paraId="34DD1612" w14:textId="77777777" w:rsidTr="00166E8B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6FB4791C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79971A69" w14:textId="369DBE33" w:rsidR="007808E7" w:rsidRPr="00250E7B" w:rsidRDefault="000331EB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</w:t>
            </w:r>
          </w:p>
        </w:tc>
      </w:tr>
      <w:tr w:rsidR="007808E7" w:rsidRPr="00250E7B" w14:paraId="4BC09388" w14:textId="77777777" w:rsidTr="00166E8B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20A487FC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6301810C" w14:textId="0A5257D0" w:rsidR="007808E7" w:rsidRPr="00250E7B" w:rsidRDefault="000331EB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Admin </w:t>
            </w:r>
            <w:r w:rsidRPr="000331E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memilih opsi edit pada daftar pesanan.</w:t>
            </w:r>
          </w:p>
        </w:tc>
      </w:tr>
      <w:tr w:rsidR="007808E7" w:rsidRPr="00250E7B" w14:paraId="0D74EFCD" w14:textId="77777777" w:rsidTr="00166E8B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35E8B102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3ADB6315" w14:textId="3CDD618A" w:rsidR="007808E7" w:rsidRPr="00250E7B" w:rsidRDefault="000331EB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7808E7" w:rsidRPr="00250E7B" w14:paraId="1963E9E6" w14:textId="77777777" w:rsidTr="00166E8B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A2056C6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25ADD8D3" w14:textId="20FDC99A" w:rsidR="007808E7" w:rsidRPr="00250E7B" w:rsidRDefault="000331EB" w:rsidP="00166E8B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 w:rsidRPr="000331EB">
              <w:rPr>
                <w:rFonts w:ascii="Times New Roman" w:hAnsi="Times New Roman" w:cs="Times New Roman"/>
                <w:sz w:val="24"/>
                <w:szCs w:val="24"/>
              </w:rPr>
              <w:t xml:space="preserve">Kelola </w:t>
            </w:r>
            <w:proofErr w:type="spellStart"/>
            <w:r w:rsidRPr="000331EB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0331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331EB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0331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Pr="000331EB">
              <w:rPr>
                <w:rFonts w:ascii="Times New Roman" w:hAnsi="Times New Roman" w:cs="Times New Roman"/>
                <w:sz w:val="24"/>
                <w:szCs w:val="24"/>
              </w:rPr>
              <w:t>Wisata</w:t>
            </w:r>
            <w:proofErr w:type="spellEnd"/>
            <w:r w:rsidRPr="000331EB">
              <w:rPr>
                <w:rFonts w:ascii="Times New Roman" w:hAnsi="Times New Roman" w:cs="Times New Roman"/>
                <w:sz w:val="24"/>
                <w:szCs w:val="24"/>
              </w:rPr>
              <w:t xml:space="preserve">,  </w:t>
            </w:r>
            <w:proofErr w:type="spellStart"/>
            <w:r w:rsidRPr="000331EB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proofErr w:type="gramEnd"/>
            <w:r w:rsidRPr="000331EB">
              <w:rPr>
                <w:rFonts w:ascii="Times New Roman" w:hAnsi="Times New Roman" w:cs="Times New Roman"/>
                <w:sz w:val="24"/>
                <w:szCs w:val="24"/>
              </w:rPr>
              <w:t xml:space="preserve"> Homestay</w:t>
            </w:r>
          </w:p>
        </w:tc>
      </w:tr>
      <w:tr w:rsidR="007808E7" w:rsidRPr="00250E7B" w14:paraId="66A1CC37" w14:textId="77777777" w:rsidTr="00166E8B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2910EED4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09A6FF6E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7808E7" w:rsidRPr="00250E7B" w14:paraId="644FD6F5" w14:textId="77777777" w:rsidTr="00166E8B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68244F17" w14:textId="23C3FE4A" w:rsidR="007808E7" w:rsidRPr="00250E7B" w:rsidRDefault="007808E7" w:rsidP="000331EB">
            <w:pPr>
              <w:tabs>
                <w:tab w:val="center" w:pos="1873"/>
              </w:tabs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331EB" w:rsidRPr="000331EB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="000331EB" w:rsidRPr="000331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331EB" w:rsidRPr="000331EB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="000331EB" w:rsidRPr="000331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331EB" w:rsidRPr="000331EB">
              <w:rPr>
                <w:rFonts w:ascii="Times New Roman" w:hAnsi="Times New Roman" w:cs="Times New Roman"/>
                <w:sz w:val="24"/>
                <w:szCs w:val="24"/>
              </w:rPr>
              <w:t>diverifikasi</w:t>
            </w:r>
            <w:proofErr w:type="spellEnd"/>
            <w:r w:rsidR="000331EB" w:rsidRPr="000331E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  <w:r w:rsidR="000331EB">
              <w:rPr>
                <w:rFonts w:ascii="Times New Roman" w:hAnsi="Times New Roman" w:cs="Times New Roman"/>
                <w:sz w:val="24"/>
                <w:szCs w:val="24"/>
              </w:rPr>
              <w:tab/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53FB21E3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7808E7" w:rsidRPr="00250E7B" w14:paraId="5911485D" w14:textId="77777777" w:rsidTr="00166E8B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65F65882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36AE5575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7808E7" w:rsidRPr="00250E7B" w14:paraId="0EA149E8" w14:textId="77777777" w:rsidTr="00166E8B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0711EFFB" w14:textId="4B52075D" w:rsidR="007808E7" w:rsidRPr="00250E7B" w:rsidRDefault="007808E7" w:rsidP="000331EB">
            <w:pPr>
              <w:tabs>
                <w:tab w:val="center" w:pos="1873"/>
              </w:tabs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1. </w:t>
            </w:r>
            <w:r w:rsidR="000331E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memilih edit Pesanan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56301BA4" w14:textId="2C74DF6C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2. </w:t>
            </w:r>
            <w:r w:rsidR="000331E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</w:t>
            </w:r>
            <w:r w:rsidR="000331EB" w:rsidRPr="000331E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istem menampilkan form edit pesanan</w:t>
            </w:r>
          </w:p>
        </w:tc>
      </w:tr>
      <w:tr w:rsidR="007808E7" w:rsidRPr="00250E7B" w14:paraId="38606630" w14:textId="77777777" w:rsidTr="00166E8B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C9D0F43" w14:textId="7B6ED7D0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3. </w:t>
            </w:r>
            <w:r w:rsidR="000331E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</w:t>
            </w:r>
            <w:r w:rsidR="000331EB" w:rsidRPr="000331E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mengubah data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105F7035" w14:textId="7A308657" w:rsidR="007808E7" w:rsidRPr="00250E7B" w:rsidRDefault="007808E7" w:rsidP="00166E8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4. </w:t>
            </w:r>
            <w:r w:rsidR="000331EB" w:rsidRPr="000331E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memvalidasi perubahan</w:t>
            </w:r>
          </w:p>
        </w:tc>
      </w:tr>
      <w:tr w:rsidR="007808E7" w:rsidRPr="00250E7B" w14:paraId="4CD6FA7F" w14:textId="77777777" w:rsidTr="00166E8B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653D1D78" w14:textId="061C89E2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5.</w:t>
            </w: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331EB">
              <w:rPr>
                <w:rFonts w:ascii="Times New Roman" w:hAnsi="Times New Roman" w:cs="Times New Roman"/>
                <w:sz w:val="24"/>
                <w:szCs w:val="24"/>
              </w:rPr>
              <w:t xml:space="preserve">Admin </w:t>
            </w:r>
            <w:proofErr w:type="spellStart"/>
            <w:r w:rsidR="000331EB" w:rsidRPr="000331EB">
              <w:rPr>
                <w:rFonts w:ascii="Times New Roman" w:hAnsi="Times New Roman" w:cs="Times New Roman"/>
                <w:sz w:val="24"/>
                <w:szCs w:val="24"/>
              </w:rPr>
              <w:t>menyimpan</w:t>
            </w:r>
            <w:proofErr w:type="spellEnd"/>
            <w:r w:rsidR="000331EB" w:rsidRPr="000331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331EB" w:rsidRPr="000331EB">
              <w:rPr>
                <w:rFonts w:ascii="Times New Roman" w:hAnsi="Times New Roman" w:cs="Times New Roman"/>
                <w:sz w:val="24"/>
                <w:szCs w:val="24"/>
              </w:rPr>
              <w:t>perubahan</w:t>
            </w:r>
            <w:proofErr w:type="spellEnd"/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74A08338" w14:textId="71CC2E2C" w:rsidR="007808E7" w:rsidRPr="00250E7B" w:rsidRDefault="007808E7" w:rsidP="00166E8B">
            <w:pPr>
              <w:spacing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6. </w:t>
            </w:r>
            <w:r w:rsidR="000331EB" w:rsidRPr="000331E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Sistem memperbarui </w:t>
            </w:r>
            <w:r w:rsidR="000331E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data</w:t>
            </w:r>
            <w:r w:rsidR="000331EB" w:rsidRPr="000331E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 pesanan</w:t>
            </w:r>
          </w:p>
        </w:tc>
      </w:tr>
      <w:tr w:rsidR="007808E7" w:rsidRPr="00250E7B" w14:paraId="6F638C62" w14:textId="77777777" w:rsidTr="00166E8B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6E54BD6A" w14:textId="11F0D8B4" w:rsidR="007808E7" w:rsidRPr="00250E7B" w:rsidRDefault="007808E7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</w:t>
            </w: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="000331EB" w:rsidRPr="000331EB">
              <w:rPr>
                <w:rFonts w:ascii="Times New Roman" w:hAnsi="Times New Roman" w:cs="Times New Roman"/>
                <w:sz w:val="24"/>
                <w:szCs w:val="24"/>
              </w:rPr>
              <w:t>Post-</w:t>
            </w:r>
            <w:proofErr w:type="spellStart"/>
            <w:r w:rsidR="000331EB" w:rsidRPr="000331EB">
              <w:rPr>
                <w:rFonts w:ascii="Times New Roman" w:hAnsi="Times New Roman" w:cs="Times New Roman"/>
                <w:sz w:val="24"/>
                <w:szCs w:val="24"/>
              </w:rPr>
              <w:t>kondisi</w:t>
            </w:r>
            <w:proofErr w:type="spellEnd"/>
            <w:r w:rsidR="000331EB" w:rsidRPr="000331EB">
              <w:rPr>
                <w:rFonts w:ascii="Times New Roman" w:hAnsi="Times New Roman" w:cs="Times New Roman"/>
                <w:sz w:val="24"/>
                <w:szCs w:val="24"/>
              </w:rPr>
              <w:t xml:space="preserve">: Data </w:t>
            </w:r>
            <w:proofErr w:type="spellStart"/>
            <w:r w:rsidR="000331EB" w:rsidRPr="000331EB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="000331EB" w:rsidRPr="000331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331EB" w:rsidRPr="000331EB">
              <w:rPr>
                <w:rFonts w:ascii="Times New Roman" w:hAnsi="Times New Roman" w:cs="Times New Roman"/>
                <w:sz w:val="24"/>
                <w:szCs w:val="24"/>
              </w:rPr>
              <w:t>diperbarui</w:t>
            </w:r>
            <w:proofErr w:type="spellEnd"/>
            <w:r w:rsidR="000331EB" w:rsidRPr="000331E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43F37F32" w14:textId="77777777" w:rsidR="007808E7" w:rsidRPr="00250E7B" w:rsidRDefault="007808E7" w:rsidP="00166E8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7808E7" w:rsidRPr="00250E7B" w14:paraId="2638D968" w14:textId="77777777" w:rsidTr="00166E8B">
        <w:tc>
          <w:tcPr>
            <w:tcW w:w="3963" w:type="dxa"/>
            <w:gridSpan w:val="2"/>
            <w:tcBorders>
              <w:right w:val="nil"/>
            </w:tcBorders>
          </w:tcPr>
          <w:p w14:paraId="590D8908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774ED471" w14:textId="77777777" w:rsidR="007808E7" w:rsidRPr="00250E7B" w:rsidRDefault="007808E7" w:rsidP="00166E8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7808E7" w:rsidRPr="00250E7B" w14:paraId="09C29360" w14:textId="77777777" w:rsidTr="00166E8B">
        <w:tc>
          <w:tcPr>
            <w:tcW w:w="7927" w:type="dxa"/>
            <w:gridSpan w:val="4"/>
            <w:tcBorders>
              <w:bottom w:val="single" w:sz="4" w:space="0" w:color="auto"/>
            </w:tcBorders>
          </w:tcPr>
          <w:p w14:paraId="6DF9230D" w14:textId="397AC76E" w:rsidR="007808E7" w:rsidRPr="00250E7B" w:rsidRDefault="000331EB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Pesanan tidak ada</w:t>
            </w:r>
          </w:p>
        </w:tc>
      </w:tr>
    </w:tbl>
    <w:p w14:paraId="1AC289C9" w14:textId="77777777" w:rsidR="007808E7" w:rsidRPr="007808E7" w:rsidRDefault="007808E7" w:rsidP="007808E7"/>
    <w:p w14:paraId="76369034" w14:textId="3E44F334" w:rsidR="007808E7" w:rsidRPr="007808E7" w:rsidRDefault="007808E7" w:rsidP="007808E7">
      <w:pPr>
        <w:pStyle w:val="ListParagraph"/>
        <w:numPr>
          <w:ilvl w:val="0"/>
          <w:numId w:val="5"/>
        </w:numPr>
        <w:spacing w:line="360" w:lineRule="auto"/>
        <w:rPr>
          <w:rFonts w:ascii="Times New Roman" w:hAnsi="Times New Roman" w:cs="Times New Roman"/>
          <w:sz w:val="24"/>
          <w:szCs w:val="24"/>
          <w:lang w:val="sv-SE"/>
        </w:rPr>
      </w:pPr>
      <w:r>
        <w:rPr>
          <w:rFonts w:ascii="Times New Roman" w:hAnsi="Times New Roman" w:cs="Times New Roman"/>
          <w:sz w:val="24"/>
          <w:szCs w:val="24"/>
          <w:lang w:val="sv-SE"/>
        </w:rPr>
        <w:t>Hapus Pesanan</w:t>
      </w:r>
    </w:p>
    <w:p w14:paraId="2647049E" w14:textId="4767A97F" w:rsidR="007808E7" w:rsidRDefault="007808E7" w:rsidP="007808E7">
      <w:pPr>
        <w:pStyle w:val="Caption"/>
        <w:keepNext/>
        <w:spacing w:line="360" w:lineRule="auto"/>
        <w:ind w:left="720"/>
        <w:jc w:val="center"/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</w:pPr>
      <w:proofErr w:type="spellStart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Tabel</w:t>
      </w:r>
      <w:proofErr w:type="spellEnd"/>
      <w:r w:rsidRPr="00250E7B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3.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2</w:t>
      </w:r>
      <w:r w:rsidR="000028E6"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3</w:t>
      </w:r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Skenario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Hapus</w:t>
      </w:r>
      <w:proofErr w:type="spellEnd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i w:val="0"/>
          <w:iCs w:val="0"/>
          <w:color w:val="000000" w:themeColor="text1"/>
          <w:sz w:val="24"/>
          <w:szCs w:val="24"/>
        </w:rPr>
        <w:t>Pesanan</w:t>
      </w:r>
      <w:proofErr w:type="spell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5"/>
        <w:gridCol w:w="708"/>
        <w:gridCol w:w="851"/>
        <w:gridCol w:w="3113"/>
      </w:tblGrid>
      <w:tr w:rsidR="007808E7" w:rsidRPr="00250E7B" w14:paraId="48F612B1" w14:textId="77777777" w:rsidTr="00166E8B">
        <w:tc>
          <w:tcPr>
            <w:tcW w:w="3255" w:type="dxa"/>
            <w:tcBorders>
              <w:right w:val="nil"/>
            </w:tcBorders>
          </w:tcPr>
          <w:p w14:paraId="5CDFBF94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  <w:tc>
          <w:tcPr>
            <w:tcW w:w="4672" w:type="dxa"/>
            <w:gridSpan w:val="3"/>
            <w:tcBorders>
              <w:left w:val="nil"/>
            </w:tcBorders>
          </w:tcPr>
          <w:p w14:paraId="0EC57A6B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Identifikasi</w:t>
            </w:r>
          </w:p>
        </w:tc>
      </w:tr>
      <w:tr w:rsidR="007808E7" w:rsidRPr="00250E7B" w14:paraId="3CD63719" w14:textId="77777777" w:rsidTr="00166E8B">
        <w:tc>
          <w:tcPr>
            <w:tcW w:w="3963" w:type="dxa"/>
            <w:gridSpan w:val="2"/>
          </w:tcPr>
          <w:p w14:paraId="2337F681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No.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34F8836A" w14:textId="5DC0943C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UC-</w:t>
            </w: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2</w:t>
            </w:r>
            <w:r w:rsidR="000028E6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3</w:t>
            </w:r>
          </w:p>
        </w:tc>
      </w:tr>
      <w:tr w:rsidR="007808E7" w:rsidRPr="00250E7B" w14:paraId="7A7347E5" w14:textId="77777777" w:rsidTr="00166E8B">
        <w:tc>
          <w:tcPr>
            <w:tcW w:w="3963" w:type="dxa"/>
            <w:gridSpan w:val="2"/>
          </w:tcPr>
          <w:p w14:paraId="010C9FC4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Nama </w:t>
            </w: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Usecase</w:t>
            </w:r>
          </w:p>
        </w:tc>
        <w:tc>
          <w:tcPr>
            <w:tcW w:w="3964" w:type="dxa"/>
            <w:gridSpan w:val="2"/>
          </w:tcPr>
          <w:p w14:paraId="5C59C1F9" w14:textId="3D5AB808" w:rsidR="007808E7" w:rsidRPr="00250E7B" w:rsidRDefault="000331EB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Hapus Pesanan</w:t>
            </w:r>
          </w:p>
        </w:tc>
      </w:tr>
      <w:tr w:rsidR="007808E7" w:rsidRPr="00250E7B" w14:paraId="203FAADA" w14:textId="77777777" w:rsidTr="00166E8B">
        <w:tc>
          <w:tcPr>
            <w:tcW w:w="3963" w:type="dxa"/>
            <w:gridSpan w:val="2"/>
          </w:tcPr>
          <w:p w14:paraId="339A0AB6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Tujuan</w:t>
            </w:r>
          </w:p>
        </w:tc>
        <w:tc>
          <w:tcPr>
            <w:tcW w:w="3964" w:type="dxa"/>
            <w:gridSpan w:val="2"/>
          </w:tcPr>
          <w:p w14:paraId="3799BEF6" w14:textId="064F6BC6" w:rsidR="007808E7" w:rsidRPr="00250E7B" w:rsidRDefault="000331EB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0331E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Menghapus pesanan yang tidak jadi dilakukan.</w:t>
            </w:r>
          </w:p>
        </w:tc>
      </w:tr>
      <w:tr w:rsidR="007808E7" w:rsidRPr="00250E7B" w14:paraId="09E393F6" w14:textId="77777777" w:rsidTr="00166E8B">
        <w:tc>
          <w:tcPr>
            <w:tcW w:w="3963" w:type="dxa"/>
            <w:gridSpan w:val="2"/>
          </w:tcPr>
          <w:p w14:paraId="458A2B9C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Deskripsi</w:t>
            </w:r>
          </w:p>
        </w:tc>
        <w:tc>
          <w:tcPr>
            <w:tcW w:w="3964" w:type="dxa"/>
            <w:gridSpan w:val="2"/>
          </w:tcPr>
          <w:p w14:paraId="60B7E546" w14:textId="03E2212F" w:rsidR="007808E7" w:rsidRPr="00250E7B" w:rsidRDefault="000331EB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</w:t>
            </w:r>
            <w:r w:rsidRPr="000331E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dmin dapat membatalkan pesanan yang belum dikonfirmasi.</w:t>
            </w:r>
          </w:p>
        </w:tc>
      </w:tr>
      <w:tr w:rsidR="007808E7" w:rsidRPr="00250E7B" w14:paraId="5974ACA7" w14:textId="77777777" w:rsidTr="00166E8B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7AAFFC8F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Nama aktor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C7902FE" w14:textId="24552799" w:rsidR="007808E7" w:rsidRPr="00250E7B" w:rsidRDefault="000331EB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</w:t>
            </w:r>
          </w:p>
        </w:tc>
      </w:tr>
      <w:tr w:rsidR="007808E7" w:rsidRPr="00250E7B" w14:paraId="4D8DCF5B" w14:textId="77777777" w:rsidTr="00166E8B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6C106F76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Triger Event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D90F82E" w14:textId="1A960F71" w:rsidR="007808E7" w:rsidRPr="00250E7B" w:rsidRDefault="000331EB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Admin </w:t>
            </w:r>
            <w:r w:rsidRPr="000331E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memilih tombol hapus dari daftar pesanan.</w:t>
            </w:r>
          </w:p>
        </w:tc>
      </w:tr>
      <w:tr w:rsidR="007808E7" w:rsidRPr="00250E7B" w14:paraId="5F2980E3" w14:textId="77777777" w:rsidTr="00166E8B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458BD4F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>Stakeholder</w:t>
            </w:r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6B636513" w14:textId="59E6E167" w:rsidR="007808E7" w:rsidRPr="00250E7B" w:rsidRDefault="000331EB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Admin</w:t>
            </w:r>
          </w:p>
        </w:tc>
      </w:tr>
      <w:tr w:rsidR="007808E7" w:rsidRPr="00250E7B" w14:paraId="28787D30" w14:textId="77777777" w:rsidTr="00166E8B">
        <w:tc>
          <w:tcPr>
            <w:tcW w:w="3963" w:type="dxa"/>
            <w:gridSpan w:val="2"/>
            <w:tcBorders>
              <w:bottom w:val="single" w:sz="4" w:space="0" w:color="auto"/>
            </w:tcBorders>
          </w:tcPr>
          <w:p w14:paraId="56426F63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Related </w:t>
            </w:r>
            <w:proofErr w:type="spellStart"/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</w:rPr>
              <w:t>usecase</w:t>
            </w:r>
            <w:proofErr w:type="spellEnd"/>
          </w:p>
        </w:tc>
        <w:tc>
          <w:tcPr>
            <w:tcW w:w="3964" w:type="dxa"/>
            <w:gridSpan w:val="2"/>
            <w:tcBorders>
              <w:bottom w:val="single" w:sz="4" w:space="0" w:color="auto"/>
            </w:tcBorders>
          </w:tcPr>
          <w:p w14:paraId="4DB80A85" w14:textId="7F0B990F" w:rsidR="007808E7" w:rsidRPr="00250E7B" w:rsidRDefault="000331EB" w:rsidP="00166E8B">
            <w:pPr>
              <w:suppressAutoHyphens/>
              <w:spacing w:line="360" w:lineRule="auto"/>
              <w:jc w:val="both"/>
              <w:textDirection w:val="btLr"/>
              <w:textAlignment w:val="top"/>
              <w:outlineLvl w:val="0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Kelola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Wisata</w:t>
            </w:r>
            <w:proofErr w:type="spellEnd"/>
          </w:p>
        </w:tc>
      </w:tr>
      <w:tr w:rsidR="007808E7" w:rsidRPr="00250E7B" w14:paraId="582621E2" w14:textId="77777777" w:rsidTr="00166E8B">
        <w:tc>
          <w:tcPr>
            <w:tcW w:w="4814" w:type="dxa"/>
            <w:gridSpan w:val="3"/>
            <w:tcBorders>
              <w:bottom w:val="single" w:sz="4" w:space="0" w:color="auto"/>
              <w:right w:val="nil"/>
            </w:tcBorders>
          </w:tcPr>
          <w:p w14:paraId="3167715B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Skenario utama</w:t>
            </w:r>
          </w:p>
        </w:tc>
        <w:tc>
          <w:tcPr>
            <w:tcW w:w="3113" w:type="dxa"/>
            <w:tcBorders>
              <w:left w:val="nil"/>
              <w:bottom w:val="single" w:sz="4" w:space="0" w:color="auto"/>
            </w:tcBorders>
          </w:tcPr>
          <w:p w14:paraId="68747E82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7808E7" w:rsidRPr="00250E7B" w14:paraId="1B348D63" w14:textId="77777777" w:rsidTr="00166E8B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49EEC114" w14:textId="5F7C5AEF" w:rsidR="007808E7" w:rsidRPr="00250E7B" w:rsidRDefault="007808E7" w:rsidP="000331E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Pre kondisi :</w:t>
            </w: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331EB" w:rsidRPr="000331EB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="000331EB" w:rsidRPr="000331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331EB" w:rsidRPr="000331EB">
              <w:rPr>
                <w:rFonts w:ascii="Times New Roman" w:hAnsi="Times New Roman" w:cs="Times New Roman"/>
                <w:sz w:val="24"/>
                <w:szCs w:val="24"/>
              </w:rPr>
              <w:t>belum</w:t>
            </w:r>
            <w:proofErr w:type="spellEnd"/>
            <w:r w:rsidR="000331EB" w:rsidRPr="000331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331EB" w:rsidRPr="000331EB">
              <w:rPr>
                <w:rFonts w:ascii="Times New Roman" w:hAnsi="Times New Roman" w:cs="Times New Roman"/>
                <w:sz w:val="24"/>
                <w:szCs w:val="24"/>
              </w:rPr>
              <w:t>dikonfirmasi</w:t>
            </w:r>
            <w:proofErr w:type="spellEnd"/>
            <w:r w:rsidR="000331EB" w:rsidRPr="000331E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6771FE45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7808E7" w:rsidRPr="00250E7B" w14:paraId="19BECAF7" w14:textId="77777777" w:rsidTr="00166E8B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A20CD28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Aktor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676B483A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Reaksi sistem</w:t>
            </w:r>
          </w:p>
        </w:tc>
      </w:tr>
      <w:tr w:rsidR="007808E7" w:rsidRPr="00250E7B" w14:paraId="5768533D" w14:textId="77777777" w:rsidTr="00166E8B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477D1CCD" w14:textId="7AC6B8FB" w:rsidR="007808E7" w:rsidRPr="00250E7B" w:rsidRDefault="007808E7" w:rsidP="00166E8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1. </w:t>
            </w:r>
            <w:r w:rsidR="000331E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memilih hapus pesanan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25C6D1B8" w14:textId="5A72BFA0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2. </w:t>
            </w:r>
            <w:r w:rsidR="000331E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menampilkan konfirmasi hapus</w:t>
            </w:r>
          </w:p>
        </w:tc>
      </w:tr>
      <w:tr w:rsidR="007808E7" w:rsidRPr="00250E7B" w14:paraId="14E1C295" w14:textId="77777777" w:rsidTr="00166E8B">
        <w:tc>
          <w:tcPr>
            <w:tcW w:w="3963" w:type="dxa"/>
            <w:gridSpan w:val="2"/>
            <w:tcBorders>
              <w:right w:val="single" w:sz="4" w:space="0" w:color="auto"/>
            </w:tcBorders>
          </w:tcPr>
          <w:p w14:paraId="584E2B5E" w14:textId="5026030D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3. </w:t>
            </w:r>
            <w:r w:rsidR="000331E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admin menekan ”ya”</w:t>
            </w:r>
          </w:p>
        </w:tc>
        <w:tc>
          <w:tcPr>
            <w:tcW w:w="3964" w:type="dxa"/>
            <w:gridSpan w:val="2"/>
            <w:tcBorders>
              <w:left w:val="single" w:sz="4" w:space="0" w:color="auto"/>
            </w:tcBorders>
          </w:tcPr>
          <w:p w14:paraId="49E297AE" w14:textId="1289A5A6" w:rsidR="007808E7" w:rsidRPr="00250E7B" w:rsidRDefault="007808E7" w:rsidP="00166E8B">
            <w:pPr>
              <w:spacing w:after="160" w:line="360" w:lineRule="auto"/>
              <w:contextualSpacing/>
              <w:jc w:val="both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 xml:space="preserve">4. </w:t>
            </w:r>
            <w:r w:rsidR="000331E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Sistem menghapus pesanan.</w:t>
            </w:r>
          </w:p>
        </w:tc>
      </w:tr>
      <w:tr w:rsidR="007808E7" w:rsidRPr="00250E7B" w14:paraId="4886C021" w14:textId="77777777" w:rsidTr="00166E8B">
        <w:tc>
          <w:tcPr>
            <w:tcW w:w="3963" w:type="dxa"/>
            <w:gridSpan w:val="2"/>
            <w:tcBorders>
              <w:bottom w:val="single" w:sz="4" w:space="0" w:color="auto"/>
              <w:right w:val="nil"/>
            </w:tcBorders>
          </w:tcPr>
          <w:p w14:paraId="60687273" w14:textId="24A5AFD5" w:rsidR="007808E7" w:rsidRPr="00250E7B" w:rsidRDefault="007808E7" w:rsidP="00166E8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  <w:t>Post</w:t>
            </w:r>
            <w:r w:rsidRPr="00250E7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-kondisi:</w:t>
            </w:r>
            <w:r w:rsidRPr="00250E7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331EB" w:rsidRPr="000331EB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="000331EB" w:rsidRPr="000331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331EB" w:rsidRPr="000331EB">
              <w:rPr>
                <w:rFonts w:ascii="Times New Roman" w:hAnsi="Times New Roman" w:cs="Times New Roman"/>
                <w:sz w:val="24"/>
                <w:szCs w:val="24"/>
              </w:rPr>
              <w:t>berhasil</w:t>
            </w:r>
            <w:proofErr w:type="spellEnd"/>
            <w:r w:rsidR="000331EB" w:rsidRPr="000331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331EB" w:rsidRPr="000331EB">
              <w:rPr>
                <w:rFonts w:ascii="Times New Roman" w:hAnsi="Times New Roman" w:cs="Times New Roman"/>
                <w:sz w:val="24"/>
                <w:szCs w:val="24"/>
              </w:rPr>
              <w:t>dihapus</w:t>
            </w:r>
            <w:proofErr w:type="spellEnd"/>
            <w:r w:rsidR="000331EB" w:rsidRPr="000331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331EB" w:rsidRPr="000331EB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="000331EB" w:rsidRPr="000331EB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0331EB" w:rsidRPr="000331EB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="000331EB" w:rsidRPr="000331E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  <w:tc>
          <w:tcPr>
            <w:tcW w:w="3964" w:type="dxa"/>
            <w:gridSpan w:val="2"/>
            <w:tcBorders>
              <w:left w:val="nil"/>
              <w:bottom w:val="single" w:sz="4" w:space="0" w:color="auto"/>
            </w:tcBorders>
          </w:tcPr>
          <w:p w14:paraId="21FB80BE" w14:textId="77777777" w:rsidR="007808E7" w:rsidRPr="00250E7B" w:rsidRDefault="007808E7" w:rsidP="00166E8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7808E7" w:rsidRPr="00250E7B" w14:paraId="052CAF4E" w14:textId="77777777" w:rsidTr="00166E8B">
        <w:tc>
          <w:tcPr>
            <w:tcW w:w="3963" w:type="dxa"/>
            <w:gridSpan w:val="2"/>
            <w:tcBorders>
              <w:right w:val="nil"/>
            </w:tcBorders>
          </w:tcPr>
          <w:p w14:paraId="74859A49" w14:textId="77777777" w:rsidR="007808E7" w:rsidRPr="00250E7B" w:rsidRDefault="007808E7" w:rsidP="00166E8B">
            <w:pPr>
              <w:spacing w:line="360" w:lineRule="auto"/>
              <w:ind w:hanging="2"/>
              <w:rPr>
                <w:rFonts w:ascii="Times New Roman" w:hAnsi="Times New Roman" w:cs="Times New Roman"/>
                <w:i/>
                <w:iCs/>
                <w:sz w:val="24"/>
                <w:szCs w:val="24"/>
                <w:lang w:val="sv-SE"/>
              </w:rPr>
            </w:pPr>
            <w:r w:rsidRPr="00250E7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Exception</w:t>
            </w:r>
          </w:p>
        </w:tc>
        <w:tc>
          <w:tcPr>
            <w:tcW w:w="3964" w:type="dxa"/>
            <w:gridSpan w:val="2"/>
            <w:tcBorders>
              <w:left w:val="nil"/>
            </w:tcBorders>
          </w:tcPr>
          <w:p w14:paraId="447CDCBA" w14:textId="77777777" w:rsidR="007808E7" w:rsidRPr="00250E7B" w:rsidRDefault="007808E7" w:rsidP="00166E8B">
            <w:pPr>
              <w:spacing w:line="360" w:lineRule="auto"/>
              <w:ind w:hanging="2"/>
              <w:contextualSpacing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</w:p>
        </w:tc>
      </w:tr>
      <w:tr w:rsidR="007808E7" w:rsidRPr="00250E7B" w14:paraId="2EA68AE2" w14:textId="77777777" w:rsidTr="00166E8B">
        <w:tc>
          <w:tcPr>
            <w:tcW w:w="7927" w:type="dxa"/>
            <w:gridSpan w:val="4"/>
            <w:tcBorders>
              <w:bottom w:val="single" w:sz="4" w:space="0" w:color="auto"/>
            </w:tcBorders>
          </w:tcPr>
          <w:p w14:paraId="20F07186" w14:textId="03E9A54F" w:rsidR="000331EB" w:rsidRPr="000331EB" w:rsidRDefault="000331EB" w:rsidP="000331E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0331E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Pesanan sudah dikonfirmasi</w:t>
            </w:r>
          </w:p>
          <w:p w14:paraId="1E4DEDBF" w14:textId="433FDC0D" w:rsidR="007808E7" w:rsidRPr="00250E7B" w:rsidRDefault="000331EB" w:rsidP="000331E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  <w:lang w:val="sv-SE"/>
              </w:rPr>
            </w:pPr>
            <w:r w:rsidRPr="000331EB">
              <w:rPr>
                <w:rFonts w:ascii="Times New Roman" w:hAnsi="Times New Roman" w:cs="Times New Roman"/>
                <w:sz w:val="24"/>
                <w:szCs w:val="24"/>
                <w:lang w:val="sv-SE"/>
              </w:rPr>
              <w:t>Data pesanan tidak ditemukan</w:t>
            </w:r>
          </w:p>
        </w:tc>
      </w:tr>
    </w:tbl>
    <w:p w14:paraId="2556C723" w14:textId="77777777" w:rsidR="007808E7" w:rsidRPr="00F450D2" w:rsidRDefault="007808E7" w:rsidP="00250E7B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BE87A0" w14:textId="718D366A" w:rsidR="00250E7B" w:rsidRPr="006C340C" w:rsidRDefault="006C340C" w:rsidP="006C340C">
      <w:pPr>
        <w:pStyle w:val="Heading2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53" w:name="_Toc197253105"/>
      <w:bookmarkStart w:id="154" w:name="_Toc197256909"/>
      <w:r w:rsidRPr="006C340C">
        <w:rPr>
          <w:rFonts w:ascii="Times New Roman" w:hAnsi="Times New Roman" w:cs="Times New Roman"/>
          <w:b/>
          <w:bCs/>
          <w:color w:val="auto"/>
          <w:sz w:val="24"/>
          <w:szCs w:val="24"/>
        </w:rPr>
        <w:t>4.2</w:t>
      </w:r>
      <w:r w:rsidR="00E613AA" w:rsidRPr="006C340C">
        <w:rPr>
          <w:rFonts w:ascii="Times New Roman" w:hAnsi="Times New Roman" w:cs="Times New Roman"/>
          <w:b/>
          <w:bCs/>
          <w:color w:val="auto"/>
          <w:sz w:val="24"/>
          <w:szCs w:val="24"/>
        </w:rPr>
        <w:t xml:space="preserve"> </w:t>
      </w:r>
      <w:r w:rsidR="00250E7B" w:rsidRPr="006C340C">
        <w:rPr>
          <w:rFonts w:ascii="Times New Roman" w:hAnsi="Times New Roman" w:cs="Times New Roman"/>
          <w:b/>
          <w:bCs/>
          <w:color w:val="auto"/>
          <w:sz w:val="24"/>
          <w:szCs w:val="24"/>
        </w:rPr>
        <w:t>Activity Diagram</w:t>
      </w:r>
      <w:bookmarkEnd w:id="153"/>
      <w:bookmarkEnd w:id="154"/>
    </w:p>
    <w:p w14:paraId="75453A2E" w14:textId="38D23DEB" w:rsidR="003764CB" w:rsidRDefault="003B7D0B" w:rsidP="00B3642D">
      <w:pPr>
        <w:spacing w:line="360" w:lineRule="auto"/>
        <w:ind w:firstLine="360"/>
        <w:jc w:val="both"/>
        <w:rPr>
          <w:rFonts w:ascii="Times New Roman" w:hAnsi="Times New Roman" w:cs="Times New Roman"/>
          <w:sz w:val="24"/>
          <w:szCs w:val="24"/>
        </w:rPr>
      </w:pPr>
      <w:r w:rsidRPr="003B7D0B">
        <w:rPr>
          <w:rFonts w:ascii="Times New Roman" w:hAnsi="Times New Roman" w:cs="Times New Roman"/>
          <w:sz w:val="24"/>
          <w:szCs w:val="24"/>
        </w:rPr>
        <w:t xml:space="preserve">Activity diagram, </w:t>
      </w:r>
      <w:proofErr w:type="spellStart"/>
      <w:r w:rsidRPr="003B7D0B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3B7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0B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3B7D0B">
        <w:rPr>
          <w:rFonts w:ascii="Times New Roman" w:hAnsi="Times New Roman" w:cs="Times New Roman"/>
          <w:sz w:val="24"/>
          <w:szCs w:val="24"/>
        </w:rPr>
        <w:t xml:space="preserve"> Indonesia diagram </w:t>
      </w:r>
      <w:proofErr w:type="spellStart"/>
      <w:r w:rsidRPr="003B7D0B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3B7D0B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7D0B">
        <w:rPr>
          <w:rFonts w:ascii="Times New Roman" w:hAnsi="Times New Roman" w:cs="Times New Roman"/>
          <w:sz w:val="24"/>
          <w:szCs w:val="24"/>
        </w:rPr>
        <w:t>yaitu</w:t>
      </w:r>
      <w:proofErr w:type="spellEnd"/>
      <w:r w:rsidRPr="003B7D0B">
        <w:rPr>
          <w:rFonts w:ascii="Times New Roman" w:hAnsi="Times New Roman" w:cs="Times New Roman"/>
          <w:sz w:val="24"/>
          <w:szCs w:val="24"/>
        </w:rPr>
        <w:t xml:space="preserve"> diagram yang </w:t>
      </w:r>
      <w:proofErr w:type="spellStart"/>
      <w:r w:rsidRPr="003B7D0B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3B7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0B">
        <w:rPr>
          <w:rFonts w:ascii="Times New Roman" w:hAnsi="Times New Roman" w:cs="Times New Roman"/>
          <w:sz w:val="24"/>
          <w:szCs w:val="24"/>
        </w:rPr>
        <w:t>memodelkan</w:t>
      </w:r>
      <w:proofErr w:type="spellEnd"/>
      <w:r w:rsidRPr="003B7D0B">
        <w:rPr>
          <w:rFonts w:ascii="Times New Roman" w:hAnsi="Times New Roman" w:cs="Times New Roman"/>
          <w:sz w:val="24"/>
          <w:szCs w:val="24"/>
        </w:rPr>
        <w:t xml:space="preserve"> proses-proses yang </w:t>
      </w:r>
      <w:proofErr w:type="spellStart"/>
      <w:r w:rsidRPr="003B7D0B">
        <w:rPr>
          <w:rFonts w:ascii="Times New Roman" w:hAnsi="Times New Roman" w:cs="Times New Roman"/>
          <w:sz w:val="24"/>
          <w:szCs w:val="24"/>
        </w:rPr>
        <w:t>terjadi</w:t>
      </w:r>
      <w:proofErr w:type="spellEnd"/>
      <w:r w:rsidRPr="003B7D0B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3B7D0B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Pr="003B7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0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B7D0B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3B7D0B">
        <w:rPr>
          <w:rFonts w:ascii="Times New Roman" w:hAnsi="Times New Roman" w:cs="Times New Roman"/>
          <w:sz w:val="24"/>
          <w:szCs w:val="24"/>
        </w:rPr>
        <w:t>Runtutan</w:t>
      </w:r>
      <w:proofErr w:type="spellEnd"/>
      <w:r w:rsidRPr="003B7D0B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3B7D0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B7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0B">
        <w:rPr>
          <w:rFonts w:ascii="Times New Roman" w:hAnsi="Times New Roman" w:cs="Times New Roman"/>
          <w:sz w:val="24"/>
          <w:szCs w:val="24"/>
        </w:rPr>
        <w:t>suatu</w:t>
      </w:r>
      <w:proofErr w:type="spellEnd"/>
      <w:r w:rsidRPr="003B7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0B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3B7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0B">
        <w:rPr>
          <w:rFonts w:ascii="Times New Roman" w:hAnsi="Times New Roman" w:cs="Times New Roman"/>
          <w:sz w:val="24"/>
          <w:szCs w:val="24"/>
        </w:rPr>
        <w:t>digambarkan</w:t>
      </w:r>
      <w:proofErr w:type="spellEnd"/>
      <w:r w:rsidRPr="003B7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0B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3B7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0B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3B7D0B">
        <w:rPr>
          <w:rFonts w:ascii="Times New Roman" w:hAnsi="Times New Roman" w:cs="Times New Roman"/>
          <w:sz w:val="24"/>
          <w:szCs w:val="24"/>
        </w:rPr>
        <w:t xml:space="preserve">. Activity diagram </w:t>
      </w:r>
      <w:proofErr w:type="spellStart"/>
      <w:r w:rsidRPr="003B7D0B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3B7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0B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3B7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0B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3B7D0B">
        <w:rPr>
          <w:rFonts w:ascii="Times New Roman" w:hAnsi="Times New Roman" w:cs="Times New Roman"/>
          <w:sz w:val="24"/>
          <w:szCs w:val="24"/>
        </w:rPr>
        <w:t xml:space="preserve"> Use Case yang </w:t>
      </w:r>
      <w:proofErr w:type="spellStart"/>
      <w:r w:rsidRPr="003B7D0B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3B7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0B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3B7D0B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7D0B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3B7D0B">
        <w:rPr>
          <w:rFonts w:ascii="Times New Roman" w:hAnsi="Times New Roman" w:cs="Times New Roman"/>
          <w:sz w:val="24"/>
          <w:szCs w:val="24"/>
        </w:rPr>
        <w:t>.</w:t>
      </w:r>
    </w:p>
    <w:tbl>
      <w:tblPr>
        <w:tblStyle w:val="TableGrid"/>
        <w:tblW w:w="7825" w:type="dxa"/>
        <w:tblInd w:w="108" w:type="dxa"/>
        <w:tblLook w:val="04A0" w:firstRow="1" w:lastRow="0" w:firstColumn="1" w:lastColumn="0" w:noHBand="0" w:noVBand="1"/>
      </w:tblPr>
      <w:tblGrid>
        <w:gridCol w:w="596"/>
        <w:gridCol w:w="4095"/>
        <w:gridCol w:w="3134"/>
      </w:tblGrid>
      <w:tr w:rsidR="00250E7B" w:rsidRPr="003B7D0B" w14:paraId="29E22543" w14:textId="77777777" w:rsidTr="003B7D0B">
        <w:trPr>
          <w:tblHeader/>
        </w:trPr>
        <w:tc>
          <w:tcPr>
            <w:tcW w:w="596" w:type="dxa"/>
            <w:vAlign w:val="center"/>
          </w:tcPr>
          <w:p w14:paraId="3D1B96DB" w14:textId="77777777" w:rsidR="00250E7B" w:rsidRPr="003B7D0B" w:rsidRDefault="00250E7B" w:rsidP="003B7D0B">
            <w:pPr>
              <w:ind w:hanging="2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3B7D0B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No</w:t>
            </w:r>
          </w:p>
        </w:tc>
        <w:tc>
          <w:tcPr>
            <w:tcW w:w="4095" w:type="dxa"/>
          </w:tcPr>
          <w:p w14:paraId="66772C9E" w14:textId="77777777" w:rsidR="00250E7B" w:rsidRPr="003B7D0B" w:rsidRDefault="00250E7B" w:rsidP="003B7D0B">
            <w:pPr>
              <w:ind w:hanging="2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3B7D0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Use Case</w:t>
            </w:r>
          </w:p>
        </w:tc>
        <w:tc>
          <w:tcPr>
            <w:tcW w:w="3134" w:type="dxa"/>
          </w:tcPr>
          <w:p w14:paraId="04F79A2B" w14:textId="77777777" w:rsidR="00250E7B" w:rsidRPr="003B7D0B" w:rsidRDefault="00250E7B" w:rsidP="003B7D0B">
            <w:pPr>
              <w:ind w:hanging="2"/>
              <w:jc w:val="center"/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</w:pPr>
            <w:r w:rsidRPr="003B7D0B">
              <w:rPr>
                <w:rFonts w:ascii="Times New Roman" w:hAnsi="Times New Roman" w:cs="Times New Roman"/>
                <w:b/>
                <w:bCs/>
                <w:i/>
                <w:iCs/>
                <w:sz w:val="24"/>
                <w:szCs w:val="24"/>
              </w:rPr>
              <w:t>Activity State</w:t>
            </w:r>
          </w:p>
        </w:tc>
      </w:tr>
      <w:tr w:rsidR="00250E7B" w:rsidRPr="003B7D0B" w14:paraId="024574D5" w14:textId="77777777" w:rsidTr="003B7D0B">
        <w:tc>
          <w:tcPr>
            <w:tcW w:w="596" w:type="dxa"/>
            <w:vAlign w:val="center"/>
          </w:tcPr>
          <w:p w14:paraId="63BC334F" w14:textId="77777777" w:rsidR="00250E7B" w:rsidRPr="003B7D0B" w:rsidRDefault="00250E7B" w:rsidP="00250E7B">
            <w:pPr>
              <w:pStyle w:val="ListParagraph"/>
              <w:numPr>
                <w:ilvl w:val="0"/>
                <w:numId w:val="14"/>
              </w:numPr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95" w:type="dxa"/>
          </w:tcPr>
          <w:p w14:paraId="460951D7" w14:textId="592208B8" w:rsidR="00250E7B" w:rsidRPr="003B7D0B" w:rsidRDefault="00E613AA" w:rsidP="00DA6C04">
            <w:pPr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E613AA">
              <w:rPr>
                <w:rFonts w:ascii="Times New Roman" w:hAnsi="Times New Roman" w:cs="Times New Roman"/>
                <w:sz w:val="24"/>
                <w:szCs w:val="24"/>
              </w:rPr>
              <w:tab/>
              <w:t xml:space="preserve">Kelola </w:t>
            </w:r>
            <w:proofErr w:type="spellStart"/>
            <w:r w:rsidRPr="00E613AA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E613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13AA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E613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13AA">
              <w:rPr>
                <w:rFonts w:ascii="Times New Roman" w:hAnsi="Times New Roman" w:cs="Times New Roman"/>
                <w:sz w:val="24"/>
                <w:szCs w:val="24"/>
              </w:rPr>
              <w:t>Wisata</w:t>
            </w:r>
            <w:proofErr w:type="spellEnd"/>
          </w:p>
        </w:tc>
        <w:tc>
          <w:tcPr>
            <w:tcW w:w="3134" w:type="dxa"/>
            <w:vAlign w:val="center"/>
          </w:tcPr>
          <w:p w14:paraId="06B253CC" w14:textId="18397BE6" w:rsidR="00250E7B" w:rsidRPr="003B7D0B" w:rsidRDefault="00E613AA" w:rsidP="00DA6C04">
            <w:pPr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E613AA"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 w:rsidRPr="00E613AA"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 w:rsidRPr="00E613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13AA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E613AA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E613AA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E613AA">
              <w:rPr>
                <w:rFonts w:ascii="Times New Roman" w:hAnsi="Times New Roman" w:cs="Times New Roman"/>
                <w:sz w:val="24"/>
                <w:szCs w:val="24"/>
              </w:rPr>
              <w:t xml:space="preserve"> menu Kelola </w:t>
            </w:r>
            <w:proofErr w:type="spellStart"/>
            <w:r w:rsidRPr="00E613AA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E613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13AA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E613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13AA">
              <w:rPr>
                <w:rFonts w:ascii="Times New Roman" w:hAnsi="Times New Roman" w:cs="Times New Roman"/>
                <w:sz w:val="24"/>
                <w:szCs w:val="24"/>
              </w:rPr>
              <w:t>Wisata</w:t>
            </w:r>
            <w:proofErr w:type="spellEnd"/>
            <w:r w:rsidRPr="00E613AA">
              <w:rPr>
                <w:rFonts w:ascii="Times New Roman" w:hAnsi="Times New Roman" w:cs="Times New Roman"/>
                <w:sz w:val="24"/>
                <w:szCs w:val="24"/>
              </w:rPr>
              <w:t xml:space="preserve">. Kelola </w:t>
            </w:r>
            <w:proofErr w:type="spellStart"/>
            <w:r w:rsidRPr="00E613AA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E613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13AA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E613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13AA">
              <w:rPr>
                <w:rFonts w:ascii="Times New Roman" w:hAnsi="Times New Roman" w:cs="Times New Roman"/>
                <w:sz w:val="24"/>
                <w:szCs w:val="24"/>
              </w:rPr>
              <w:t>Wisata</w:t>
            </w:r>
            <w:proofErr w:type="spellEnd"/>
            <w:r w:rsidRPr="00E613AA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proofErr w:type="spellStart"/>
            <w:r w:rsidRPr="00E613AA">
              <w:rPr>
                <w:rFonts w:ascii="Times New Roman" w:hAnsi="Times New Roman" w:cs="Times New Roman"/>
                <w:sz w:val="24"/>
                <w:szCs w:val="24"/>
              </w:rPr>
              <w:t>Terima</w:t>
            </w:r>
            <w:proofErr w:type="spellEnd"/>
            <w:r w:rsidRPr="00E613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13AA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E613AA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proofErr w:type="spellStart"/>
            <w:r w:rsidRPr="00E613AA"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 w:rsidRPr="00E613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613AA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="00CD5C39" w:rsidRPr="003B7D0B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A345D" w:rsidRPr="003B7D0B" w14:paraId="4FDDB2A7" w14:textId="77777777" w:rsidTr="003B7D0B">
        <w:tc>
          <w:tcPr>
            <w:tcW w:w="596" w:type="dxa"/>
            <w:vAlign w:val="center"/>
          </w:tcPr>
          <w:p w14:paraId="51243F20" w14:textId="77777777" w:rsidR="006A345D" w:rsidRPr="003B7D0B" w:rsidRDefault="006A345D" w:rsidP="00250E7B">
            <w:pPr>
              <w:pStyle w:val="ListParagraph"/>
              <w:numPr>
                <w:ilvl w:val="0"/>
                <w:numId w:val="14"/>
              </w:numPr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95" w:type="dxa"/>
          </w:tcPr>
          <w:p w14:paraId="76969559" w14:textId="2FD71F76" w:rsidR="006A345D" w:rsidRPr="003B7D0B" w:rsidRDefault="006A345D" w:rsidP="00DA6C04">
            <w:pPr>
              <w:ind w:hanging="2"/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6A345D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Kelola Data </w:t>
            </w:r>
            <w:proofErr w:type="spellStart"/>
            <w:r w:rsidRPr="006A345D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Pengunjung</w:t>
            </w:r>
            <w:proofErr w:type="spellEnd"/>
          </w:p>
        </w:tc>
        <w:tc>
          <w:tcPr>
            <w:tcW w:w="3134" w:type="dxa"/>
            <w:vAlign w:val="center"/>
          </w:tcPr>
          <w:p w14:paraId="09EC78A9" w14:textId="1DBF81A9" w:rsidR="006A345D" w:rsidRPr="003B7D0B" w:rsidRDefault="00E025AA" w:rsidP="00DA6C04">
            <w:pPr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menu Kelola Data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Verifikasi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Perbarui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; Cari Data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A345D" w:rsidRPr="003B7D0B" w14:paraId="59CF5A66" w14:textId="77777777" w:rsidTr="003B7D0B">
        <w:tc>
          <w:tcPr>
            <w:tcW w:w="596" w:type="dxa"/>
            <w:vAlign w:val="center"/>
          </w:tcPr>
          <w:p w14:paraId="086CD52D" w14:textId="77777777" w:rsidR="006A345D" w:rsidRPr="003B7D0B" w:rsidRDefault="006A345D" w:rsidP="00250E7B">
            <w:pPr>
              <w:pStyle w:val="ListParagraph"/>
              <w:numPr>
                <w:ilvl w:val="0"/>
                <w:numId w:val="14"/>
              </w:numPr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95" w:type="dxa"/>
          </w:tcPr>
          <w:p w14:paraId="523ACCC1" w14:textId="34B8199B" w:rsidR="006A345D" w:rsidRPr="003B7D0B" w:rsidRDefault="00E025AA" w:rsidP="00DA6C04">
            <w:pPr>
              <w:ind w:hanging="2"/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Verifikasi</w:t>
            </w:r>
            <w:proofErr w:type="spellEnd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Pembayaran</w:t>
            </w:r>
            <w:proofErr w:type="spellEnd"/>
          </w:p>
        </w:tc>
        <w:tc>
          <w:tcPr>
            <w:tcW w:w="3134" w:type="dxa"/>
            <w:vAlign w:val="center"/>
          </w:tcPr>
          <w:p w14:paraId="34CDE4CD" w14:textId="3BBC6246" w:rsidR="006A345D" w:rsidRPr="003B7D0B" w:rsidRDefault="00E025AA" w:rsidP="00DA6C04">
            <w:pPr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="00523E4C">
              <w:rPr>
                <w:rFonts w:ascii="Times New Roman" w:hAnsi="Times New Roman" w:cs="Times New Roman"/>
                <w:sz w:val="24"/>
                <w:szCs w:val="24"/>
              </w:rPr>
              <w:t>Midtrans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Verifikasi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Pembayaran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6A345D" w:rsidRPr="003B7D0B" w14:paraId="064E0973" w14:textId="77777777" w:rsidTr="003B7D0B">
        <w:tc>
          <w:tcPr>
            <w:tcW w:w="596" w:type="dxa"/>
            <w:vAlign w:val="center"/>
          </w:tcPr>
          <w:p w14:paraId="38EB5958" w14:textId="77777777" w:rsidR="006A345D" w:rsidRPr="003B7D0B" w:rsidRDefault="006A345D" w:rsidP="00250E7B">
            <w:pPr>
              <w:pStyle w:val="ListParagraph"/>
              <w:numPr>
                <w:ilvl w:val="0"/>
                <w:numId w:val="14"/>
              </w:numPr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95" w:type="dxa"/>
          </w:tcPr>
          <w:p w14:paraId="37CF573E" w14:textId="7D363903" w:rsidR="006A345D" w:rsidRPr="003B7D0B" w:rsidRDefault="00E025AA" w:rsidP="00DA6C04">
            <w:pPr>
              <w:ind w:hanging="2"/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Kelola User</w:t>
            </w:r>
          </w:p>
        </w:tc>
        <w:tc>
          <w:tcPr>
            <w:tcW w:w="3134" w:type="dxa"/>
            <w:vAlign w:val="center"/>
          </w:tcPr>
          <w:p w14:paraId="2852A9EF" w14:textId="776E7F0B" w:rsidR="006A345D" w:rsidRPr="003B7D0B" w:rsidRDefault="00E025AA" w:rsidP="00DA6C04">
            <w:pPr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menu Kelola User. Kelola User;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User; Edit User;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User.</w:t>
            </w:r>
          </w:p>
        </w:tc>
      </w:tr>
      <w:tr w:rsidR="006A345D" w:rsidRPr="003B7D0B" w14:paraId="73A41C78" w14:textId="77777777" w:rsidTr="003B7D0B">
        <w:tc>
          <w:tcPr>
            <w:tcW w:w="596" w:type="dxa"/>
            <w:vAlign w:val="center"/>
          </w:tcPr>
          <w:p w14:paraId="1DF1A3BB" w14:textId="77777777" w:rsidR="006A345D" w:rsidRPr="003B7D0B" w:rsidRDefault="006A345D" w:rsidP="00250E7B">
            <w:pPr>
              <w:pStyle w:val="ListParagraph"/>
              <w:numPr>
                <w:ilvl w:val="0"/>
                <w:numId w:val="14"/>
              </w:numPr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95" w:type="dxa"/>
          </w:tcPr>
          <w:p w14:paraId="5A22ED90" w14:textId="4E90C15B" w:rsidR="006A345D" w:rsidRPr="003B7D0B" w:rsidRDefault="00E025AA" w:rsidP="00DA6C04">
            <w:pPr>
              <w:ind w:hanging="2"/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Login</w:t>
            </w:r>
          </w:p>
        </w:tc>
        <w:tc>
          <w:tcPr>
            <w:tcW w:w="3134" w:type="dxa"/>
            <w:vAlign w:val="center"/>
          </w:tcPr>
          <w:p w14:paraId="090082BC" w14:textId="30253391" w:rsidR="006A345D" w:rsidRPr="003B7D0B" w:rsidRDefault="00E025AA" w:rsidP="00DA6C04">
            <w:pPr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dengan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yang valid. Login.</w:t>
            </w:r>
          </w:p>
        </w:tc>
      </w:tr>
      <w:tr w:rsidR="006A345D" w:rsidRPr="003B7D0B" w14:paraId="38FC1310" w14:textId="77777777" w:rsidTr="003B7D0B">
        <w:tc>
          <w:tcPr>
            <w:tcW w:w="596" w:type="dxa"/>
            <w:vAlign w:val="center"/>
          </w:tcPr>
          <w:p w14:paraId="069A0049" w14:textId="77777777" w:rsidR="006A345D" w:rsidRPr="003B7D0B" w:rsidRDefault="006A345D" w:rsidP="00250E7B">
            <w:pPr>
              <w:pStyle w:val="ListParagraph"/>
              <w:numPr>
                <w:ilvl w:val="0"/>
                <w:numId w:val="14"/>
              </w:numPr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95" w:type="dxa"/>
          </w:tcPr>
          <w:p w14:paraId="5D09AC3C" w14:textId="31D625E2" w:rsidR="006A345D" w:rsidRPr="003B7D0B" w:rsidRDefault="00E025AA" w:rsidP="00DA6C04">
            <w:pPr>
              <w:ind w:hanging="2"/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Logout</w:t>
            </w:r>
          </w:p>
        </w:tc>
        <w:tc>
          <w:tcPr>
            <w:tcW w:w="3134" w:type="dxa"/>
            <w:vAlign w:val="center"/>
          </w:tcPr>
          <w:p w14:paraId="57217115" w14:textId="554C477B" w:rsidR="006A345D" w:rsidRPr="003B7D0B" w:rsidRDefault="00E025AA" w:rsidP="00DA6C04">
            <w:pPr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atau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logout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dari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sistem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. Logout.</w:t>
            </w:r>
          </w:p>
        </w:tc>
      </w:tr>
      <w:tr w:rsidR="006A345D" w:rsidRPr="003B7D0B" w14:paraId="30EF49AA" w14:textId="77777777" w:rsidTr="003B7D0B">
        <w:tc>
          <w:tcPr>
            <w:tcW w:w="596" w:type="dxa"/>
            <w:vAlign w:val="center"/>
          </w:tcPr>
          <w:p w14:paraId="0B5BD322" w14:textId="77777777" w:rsidR="006A345D" w:rsidRPr="003B7D0B" w:rsidRDefault="006A345D" w:rsidP="00250E7B">
            <w:pPr>
              <w:pStyle w:val="ListParagraph"/>
              <w:numPr>
                <w:ilvl w:val="0"/>
                <w:numId w:val="14"/>
              </w:numPr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95" w:type="dxa"/>
          </w:tcPr>
          <w:p w14:paraId="5CBF64E4" w14:textId="79D8F226" w:rsidR="006A345D" w:rsidRPr="003B7D0B" w:rsidRDefault="00E025AA" w:rsidP="00DA6C04">
            <w:pPr>
              <w:ind w:hanging="2"/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Register</w:t>
            </w:r>
          </w:p>
        </w:tc>
        <w:tc>
          <w:tcPr>
            <w:tcW w:w="3134" w:type="dxa"/>
            <w:vAlign w:val="center"/>
          </w:tcPr>
          <w:p w14:paraId="358E58BE" w14:textId="2D723110" w:rsidR="006A345D" w:rsidRPr="003B7D0B" w:rsidRDefault="00E025AA" w:rsidP="00DA6C04">
            <w:pPr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registrasi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akun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baru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. Register.</w:t>
            </w:r>
          </w:p>
        </w:tc>
      </w:tr>
      <w:tr w:rsidR="006A345D" w:rsidRPr="003B7D0B" w14:paraId="58367581" w14:textId="77777777" w:rsidTr="003B7D0B">
        <w:tc>
          <w:tcPr>
            <w:tcW w:w="596" w:type="dxa"/>
            <w:vAlign w:val="center"/>
          </w:tcPr>
          <w:p w14:paraId="72E1E238" w14:textId="77777777" w:rsidR="006A345D" w:rsidRPr="003B7D0B" w:rsidRDefault="006A345D" w:rsidP="00250E7B">
            <w:pPr>
              <w:pStyle w:val="ListParagraph"/>
              <w:numPr>
                <w:ilvl w:val="0"/>
                <w:numId w:val="14"/>
              </w:numPr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95" w:type="dxa"/>
          </w:tcPr>
          <w:p w14:paraId="5EB06119" w14:textId="631B0FB2" w:rsidR="006A345D" w:rsidRPr="003B7D0B" w:rsidRDefault="00E025AA" w:rsidP="00DA6C04">
            <w:pPr>
              <w:ind w:hanging="2"/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Kelola </w:t>
            </w:r>
            <w:proofErr w:type="spellStart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Pesanan</w:t>
            </w:r>
            <w:proofErr w:type="spellEnd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Homestay</w:t>
            </w:r>
          </w:p>
        </w:tc>
        <w:tc>
          <w:tcPr>
            <w:tcW w:w="3134" w:type="dxa"/>
            <w:vAlign w:val="center"/>
          </w:tcPr>
          <w:p w14:paraId="2F89E582" w14:textId="390B31F9" w:rsidR="006A345D" w:rsidRPr="003B7D0B" w:rsidRDefault="00E025AA" w:rsidP="00DA6C04">
            <w:pPr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Pengelola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Homestay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menu Kelola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Homestay. Kelola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Homestay;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Terima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Homestay;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Homestay.</w:t>
            </w:r>
          </w:p>
        </w:tc>
      </w:tr>
      <w:tr w:rsidR="006A345D" w:rsidRPr="003B7D0B" w14:paraId="1D31203C" w14:textId="77777777" w:rsidTr="003B7D0B">
        <w:tc>
          <w:tcPr>
            <w:tcW w:w="596" w:type="dxa"/>
            <w:vAlign w:val="center"/>
          </w:tcPr>
          <w:p w14:paraId="3E8EAD08" w14:textId="77777777" w:rsidR="006A345D" w:rsidRPr="003B7D0B" w:rsidRDefault="006A345D" w:rsidP="00250E7B">
            <w:pPr>
              <w:pStyle w:val="ListParagraph"/>
              <w:numPr>
                <w:ilvl w:val="0"/>
                <w:numId w:val="14"/>
              </w:numPr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95" w:type="dxa"/>
          </w:tcPr>
          <w:p w14:paraId="0290E36D" w14:textId="0EFCBCCD" w:rsidR="006A345D" w:rsidRPr="003B7D0B" w:rsidRDefault="00E025AA" w:rsidP="00DA6C04">
            <w:pPr>
              <w:ind w:hanging="2"/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Pesan</w:t>
            </w:r>
            <w:proofErr w:type="spellEnd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Paket</w:t>
            </w:r>
            <w:proofErr w:type="spellEnd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Wisata</w:t>
            </w:r>
            <w:proofErr w:type="spellEnd"/>
          </w:p>
        </w:tc>
        <w:tc>
          <w:tcPr>
            <w:tcW w:w="3134" w:type="dxa"/>
            <w:vAlign w:val="center"/>
          </w:tcPr>
          <w:p w14:paraId="0B718612" w14:textId="64BA424C" w:rsidR="006A345D" w:rsidRPr="003B7D0B" w:rsidRDefault="00E025AA" w:rsidP="00DA6C04">
            <w:pPr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pemesanan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wisata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Wisata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A345D" w:rsidRPr="003B7D0B" w14:paraId="02EDEA98" w14:textId="77777777" w:rsidTr="003B7D0B">
        <w:tc>
          <w:tcPr>
            <w:tcW w:w="596" w:type="dxa"/>
            <w:vAlign w:val="center"/>
          </w:tcPr>
          <w:p w14:paraId="013FE013" w14:textId="77777777" w:rsidR="006A345D" w:rsidRPr="003B7D0B" w:rsidRDefault="006A345D" w:rsidP="00250E7B">
            <w:pPr>
              <w:pStyle w:val="ListParagraph"/>
              <w:numPr>
                <w:ilvl w:val="0"/>
                <w:numId w:val="14"/>
              </w:numPr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95" w:type="dxa"/>
          </w:tcPr>
          <w:p w14:paraId="0A83F7FF" w14:textId="3880EB90" w:rsidR="006A345D" w:rsidRPr="003B7D0B" w:rsidRDefault="00E025AA" w:rsidP="00DA6C04">
            <w:pPr>
              <w:ind w:hanging="2"/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Akses</w:t>
            </w:r>
            <w:proofErr w:type="spellEnd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Informasi</w:t>
            </w:r>
            <w:proofErr w:type="spellEnd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Wisata</w:t>
            </w:r>
            <w:proofErr w:type="spellEnd"/>
          </w:p>
        </w:tc>
        <w:tc>
          <w:tcPr>
            <w:tcW w:w="3134" w:type="dxa"/>
            <w:vAlign w:val="center"/>
          </w:tcPr>
          <w:p w14:paraId="03CDA2DF" w14:textId="23B16D0D" w:rsidR="006A345D" w:rsidRPr="003B7D0B" w:rsidRDefault="00E025AA" w:rsidP="00DA6C04">
            <w:pPr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seputar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wisata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dan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budaya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Akses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Informasi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Wisata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Lihat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Sejarah;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Lihat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Makanan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Tradisional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Lihat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Kesenian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Lihat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Kaulinan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Barudak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Lihat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Budaya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Lihat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Paket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Wisata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Lihat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Homestay.</w:t>
            </w:r>
          </w:p>
        </w:tc>
      </w:tr>
      <w:tr w:rsidR="006A345D" w:rsidRPr="003B7D0B" w14:paraId="239EBEA2" w14:textId="77777777" w:rsidTr="003B7D0B">
        <w:tc>
          <w:tcPr>
            <w:tcW w:w="596" w:type="dxa"/>
            <w:vAlign w:val="center"/>
          </w:tcPr>
          <w:p w14:paraId="7FA130E6" w14:textId="77777777" w:rsidR="006A345D" w:rsidRPr="003B7D0B" w:rsidRDefault="006A345D" w:rsidP="00250E7B">
            <w:pPr>
              <w:pStyle w:val="ListParagraph"/>
              <w:numPr>
                <w:ilvl w:val="0"/>
                <w:numId w:val="14"/>
              </w:numPr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95" w:type="dxa"/>
          </w:tcPr>
          <w:p w14:paraId="65DDECDA" w14:textId="0C487DDC" w:rsidR="006A345D" w:rsidRPr="003B7D0B" w:rsidRDefault="00E025AA" w:rsidP="00DA6C04">
            <w:pPr>
              <w:ind w:hanging="2"/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Isi </w:t>
            </w:r>
            <w:proofErr w:type="spellStart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Buku</w:t>
            </w:r>
            <w:proofErr w:type="spellEnd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Kunjungan</w:t>
            </w:r>
            <w:proofErr w:type="spellEnd"/>
          </w:p>
        </w:tc>
        <w:tc>
          <w:tcPr>
            <w:tcW w:w="3134" w:type="dxa"/>
            <w:vAlign w:val="center"/>
          </w:tcPr>
          <w:p w14:paraId="0DD4466F" w14:textId="091C75F5" w:rsidR="006A345D" w:rsidRPr="003B7D0B" w:rsidRDefault="00E025AA" w:rsidP="00DA6C04">
            <w:pPr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mengisi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kunjungan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sebagai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catatan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pengalaman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wisata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. Isi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Buku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Kunjungan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6A345D" w:rsidRPr="003B7D0B" w14:paraId="44A8E487" w14:textId="77777777" w:rsidTr="003B7D0B">
        <w:tc>
          <w:tcPr>
            <w:tcW w:w="596" w:type="dxa"/>
            <w:vAlign w:val="center"/>
          </w:tcPr>
          <w:p w14:paraId="647F9799" w14:textId="77777777" w:rsidR="006A345D" w:rsidRPr="003B7D0B" w:rsidRDefault="006A345D" w:rsidP="00250E7B">
            <w:pPr>
              <w:pStyle w:val="ListParagraph"/>
              <w:numPr>
                <w:ilvl w:val="0"/>
                <w:numId w:val="14"/>
              </w:numPr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95" w:type="dxa"/>
          </w:tcPr>
          <w:p w14:paraId="0DE7BD40" w14:textId="663F618C" w:rsidR="006A345D" w:rsidRPr="003B7D0B" w:rsidRDefault="00E025AA" w:rsidP="00DA6C04">
            <w:pPr>
              <w:ind w:hanging="2"/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Pesan</w:t>
            </w:r>
            <w:proofErr w:type="spellEnd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Homestay</w:t>
            </w:r>
          </w:p>
        </w:tc>
        <w:tc>
          <w:tcPr>
            <w:tcW w:w="3134" w:type="dxa"/>
            <w:vAlign w:val="center"/>
          </w:tcPr>
          <w:p w14:paraId="0E53EC9C" w14:textId="529D0850" w:rsidR="006A345D" w:rsidRPr="003B7D0B" w:rsidRDefault="00E025AA" w:rsidP="00DA6C04">
            <w:pPr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Pengunjung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melakukan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pemesanan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homestay.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Pesan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Homestay.</w:t>
            </w:r>
          </w:p>
        </w:tc>
      </w:tr>
      <w:tr w:rsidR="006A345D" w:rsidRPr="003B7D0B" w14:paraId="7DACB5AE" w14:textId="77777777" w:rsidTr="003B7D0B">
        <w:tc>
          <w:tcPr>
            <w:tcW w:w="596" w:type="dxa"/>
            <w:vAlign w:val="center"/>
          </w:tcPr>
          <w:p w14:paraId="4C8A5C16" w14:textId="77777777" w:rsidR="006A345D" w:rsidRPr="003B7D0B" w:rsidRDefault="006A345D" w:rsidP="00250E7B">
            <w:pPr>
              <w:pStyle w:val="ListParagraph"/>
              <w:numPr>
                <w:ilvl w:val="0"/>
                <w:numId w:val="14"/>
              </w:numPr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95" w:type="dxa"/>
          </w:tcPr>
          <w:p w14:paraId="72FBA6BC" w14:textId="4DDF1257" w:rsidR="006A345D" w:rsidRPr="003B7D0B" w:rsidRDefault="00E025AA" w:rsidP="00E025AA">
            <w:pPr>
              <w:tabs>
                <w:tab w:val="left" w:pos="1200"/>
              </w:tabs>
              <w:ind w:hanging="2"/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ab/>
            </w:r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Kelola </w:t>
            </w:r>
            <w:proofErr w:type="spellStart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Tanggal</w:t>
            </w:r>
            <w:proofErr w:type="spellEnd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Kunjungan</w:t>
            </w:r>
            <w:proofErr w:type="spellEnd"/>
          </w:p>
        </w:tc>
        <w:tc>
          <w:tcPr>
            <w:tcW w:w="3134" w:type="dxa"/>
            <w:vAlign w:val="center"/>
          </w:tcPr>
          <w:p w14:paraId="3B3865F8" w14:textId="1E1BA24F" w:rsidR="006A345D" w:rsidRPr="003B7D0B" w:rsidRDefault="00E025AA" w:rsidP="00DA6C04">
            <w:pPr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menu Kelola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Kunjungan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. Kelola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Kunjungan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;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Tentukan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Tanggal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Kunjungan</w:t>
            </w:r>
            <w:proofErr w:type="spellEnd"/>
          </w:p>
        </w:tc>
      </w:tr>
      <w:tr w:rsidR="006A345D" w:rsidRPr="003B7D0B" w14:paraId="28ABE764" w14:textId="77777777" w:rsidTr="003B7D0B">
        <w:tc>
          <w:tcPr>
            <w:tcW w:w="596" w:type="dxa"/>
            <w:vAlign w:val="center"/>
          </w:tcPr>
          <w:p w14:paraId="76C898A8" w14:textId="77777777" w:rsidR="006A345D" w:rsidRPr="003B7D0B" w:rsidRDefault="006A345D" w:rsidP="00250E7B">
            <w:pPr>
              <w:pStyle w:val="ListParagraph"/>
              <w:numPr>
                <w:ilvl w:val="0"/>
                <w:numId w:val="14"/>
              </w:numPr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95" w:type="dxa"/>
          </w:tcPr>
          <w:p w14:paraId="08955713" w14:textId="4A194BCC" w:rsidR="006A345D" w:rsidRPr="003B7D0B" w:rsidRDefault="00E025AA" w:rsidP="00DA6C04">
            <w:pPr>
              <w:ind w:hanging="2"/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ab/>
            </w:r>
            <w:proofErr w:type="spellStart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Hapus</w:t>
            </w:r>
            <w:proofErr w:type="spellEnd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User</w:t>
            </w:r>
          </w:p>
        </w:tc>
        <w:tc>
          <w:tcPr>
            <w:tcW w:w="3134" w:type="dxa"/>
            <w:vAlign w:val="center"/>
          </w:tcPr>
          <w:p w14:paraId="643A390F" w14:textId="74CAC839" w:rsidR="006A345D" w:rsidRPr="003B7D0B" w:rsidRDefault="00E025AA" w:rsidP="00DA6C04">
            <w:pPr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menghapus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User.</w:t>
            </w:r>
          </w:p>
        </w:tc>
      </w:tr>
      <w:tr w:rsidR="006A345D" w:rsidRPr="003B7D0B" w14:paraId="6D3718A9" w14:textId="77777777" w:rsidTr="003B7D0B">
        <w:tc>
          <w:tcPr>
            <w:tcW w:w="596" w:type="dxa"/>
            <w:vAlign w:val="center"/>
          </w:tcPr>
          <w:p w14:paraId="7F5153B9" w14:textId="77777777" w:rsidR="006A345D" w:rsidRPr="003B7D0B" w:rsidRDefault="006A345D" w:rsidP="00250E7B">
            <w:pPr>
              <w:pStyle w:val="ListParagraph"/>
              <w:numPr>
                <w:ilvl w:val="0"/>
                <w:numId w:val="14"/>
              </w:numPr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95" w:type="dxa"/>
          </w:tcPr>
          <w:p w14:paraId="6E05D52B" w14:textId="7BC44D40" w:rsidR="006A345D" w:rsidRPr="003B7D0B" w:rsidRDefault="00E025AA" w:rsidP="00DA6C04">
            <w:pPr>
              <w:ind w:hanging="2"/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Edit User</w:t>
            </w:r>
          </w:p>
        </w:tc>
        <w:tc>
          <w:tcPr>
            <w:tcW w:w="3134" w:type="dxa"/>
            <w:vAlign w:val="center"/>
          </w:tcPr>
          <w:p w14:paraId="70CFC14A" w14:textId="67464B11" w:rsidR="006A345D" w:rsidRPr="003B7D0B" w:rsidRDefault="00E025AA" w:rsidP="00DA6C04">
            <w:pPr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mengedit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. Edit User.</w:t>
            </w:r>
          </w:p>
        </w:tc>
      </w:tr>
      <w:tr w:rsidR="006A345D" w:rsidRPr="003B7D0B" w14:paraId="66892E0F" w14:textId="77777777" w:rsidTr="003B7D0B">
        <w:tc>
          <w:tcPr>
            <w:tcW w:w="596" w:type="dxa"/>
            <w:vAlign w:val="center"/>
          </w:tcPr>
          <w:p w14:paraId="15BC5FA6" w14:textId="77777777" w:rsidR="006A345D" w:rsidRPr="003B7D0B" w:rsidRDefault="006A345D" w:rsidP="00250E7B">
            <w:pPr>
              <w:pStyle w:val="ListParagraph"/>
              <w:numPr>
                <w:ilvl w:val="0"/>
                <w:numId w:val="14"/>
              </w:numPr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95" w:type="dxa"/>
          </w:tcPr>
          <w:p w14:paraId="76AE1EF2" w14:textId="72D18BCD" w:rsidR="006A345D" w:rsidRPr="003B7D0B" w:rsidRDefault="00E025AA" w:rsidP="00DA6C04">
            <w:pPr>
              <w:ind w:hanging="2"/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ab/>
            </w:r>
            <w:proofErr w:type="spellStart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Tambah</w:t>
            </w:r>
            <w:proofErr w:type="spellEnd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User</w:t>
            </w:r>
          </w:p>
        </w:tc>
        <w:tc>
          <w:tcPr>
            <w:tcW w:w="3134" w:type="dxa"/>
            <w:vAlign w:val="center"/>
          </w:tcPr>
          <w:p w14:paraId="10E61A3C" w14:textId="28A80237" w:rsidR="006A345D" w:rsidRPr="003B7D0B" w:rsidRDefault="00E025AA" w:rsidP="00DA6C04">
            <w:pPr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User.</w:t>
            </w:r>
          </w:p>
        </w:tc>
      </w:tr>
      <w:tr w:rsidR="006A345D" w:rsidRPr="003B7D0B" w14:paraId="26E3F127" w14:textId="77777777" w:rsidTr="003B7D0B">
        <w:tc>
          <w:tcPr>
            <w:tcW w:w="596" w:type="dxa"/>
            <w:vAlign w:val="center"/>
          </w:tcPr>
          <w:p w14:paraId="59B469FB" w14:textId="77777777" w:rsidR="006A345D" w:rsidRPr="003B7D0B" w:rsidRDefault="006A345D" w:rsidP="00250E7B">
            <w:pPr>
              <w:pStyle w:val="ListParagraph"/>
              <w:numPr>
                <w:ilvl w:val="0"/>
                <w:numId w:val="14"/>
              </w:numPr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95" w:type="dxa"/>
          </w:tcPr>
          <w:p w14:paraId="7952A755" w14:textId="56A85830" w:rsidR="006A345D" w:rsidRPr="003B7D0B" w:rsidRDefault="00E025AA" w:rsidP="00DA6C04">
            <w:pPr>
              <w:ind w:hanging="2"/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Konfirmasi</w:t>
            </w:r>
            <w:proofErr w:type="spellEnd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Pesanan</w:t>
            </w:r>
            <w:proofErr w:type="spellEnd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Homestay</w:t>
            </w:r>
          </w:p>
        </w:tc>
        <w:tc>
          <w:tcPr>
            <w:tcW w:w="3134" w:type="dxa"/>
            <w:vAlign w:val="center"/>
          </w:tcPr>
          <w:p w14:paraId="72EA7052" w14:textId="11D539E1" w:rsidR="006A345D" w:rsidRPr="003B7D0B" w:rsidRDefault="00E025AA" w:rsidP="00DA6C04">
            <w:pPr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Pengelola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Homestay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mengonfirmasi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homestay yang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diterima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Konfirmasi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Homestay.</w:t>
            </w:r>
          </w:p>
        </w:tc>
      </w:tr>
      <w:tr w:rsidR="006A345D" w:rsidRPr="003B7D0B" w14:paraId="3B598A79" w14:textId="77777777" w:rsidTr="003B7D0B">
        <w:tc>
          <w:tcPr>
            <w:tcW w:w="596" w:type="dxa"/>
            <w:vAlign w:val="center"/>
          </w:tcPr>
          <w:p w14:paraId="427C6A9A" w14:textId="77777777" w:rsidR="006A345D" w:rsidRPr="003B7D0B" w:rsidRDefault="006A345D" w:rsidP="00250E7B">
            <w:pPr>
              <w:pStyle w:val="ListParagraph"/>
              <w:numPr>
                <w:ilvl w:val="0"/>
                <w:numId w:val="14"/>
              </w:numPr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95" w:type="dxa"/>
          </w:tcPr>
          <w:p w14:paraId="3A126FEF" w14:textId="36D7331F" w:rsidR="006A345D" w:rsidRPr="003B7D0B" w:rsidRDefault="00E025AA" w:rsidP="00DA6C04">
            <w:pPr>
              <w:ind w:hanging="2"/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Ketersediaan</w:t>
            </w:r>
            <w:proofErr w:type="spellEnd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Homestay</w:t>
            </w:r>
          </w:p>
        </w:tc>
        <w:tc>
          <w:tcPr>
            <w:tcW w:w="3134" w:type="dxa"/>
            <w:vAlign w:val="center"/>
          </w:tcPr>
          <w:p w14:paraId="705D036E" w14:textId="41EC3186" w:rsidR="006A345D" w:rsidRPr="003B7D0B" w:rsidRDefault="00E025AA" w:rsidP="00DA6C04">
            <w:pPr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Pengelola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Homestay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mengakses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menu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Ketersediaan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Homestay.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Mengatur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Ketersediaan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Homestay.</w:t>
            </w:r>
          </w:p>
        </w:tc>
      </w:tr>
      <w:tr w:rsidR="000028E6" w:rsidRPr="003B7D0B" w14:paraId="184E328C" w14:textId="77777777" w:rsidTr="003B7D0B">
        <w:tc>
          <w:tcPr>
            <w:tcW w:w="596" w:type="dxa"/>
            <w:vAlign w:val="center"/>
          </w:tcPr>
          <w:p w14:paraId="305BF6C0" w14:textId="77777777" w:rsidR="000028E6" w:rsidRPr="003B7D0B" w:rsidRDefault="000028E6" w:rsidP="00250E7B">
            <w:pPr>
              <w:pStyle w:val="ListParagraph"/>
              <w:numPr>
                <w:ilvl w:val="0"/>
                <w:numId w:val="14"/>
              </w:numPr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95" w:type="dxa"/>
          </w:tcPr>
          <w:p w14:paraId="5316024F" w14:textId="0D4F6BFC" w:rsidR="000028E6" w:rsidRPr="00E025AA" w:rsidRDefault="000028E6" w:rsidP="00DA6C04">
            <w:pPr>
              <w:ind w:hanging="2"/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Tambah</w:t>
            </w:r>
            <w:proofErr w:type="spellEnd"/>
            <w:r w:rsidRPr="00E025AA"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  <w:r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Data</w:t>
            </w:r>
          </w:p>
        </w:tc>
        <w:tc>
          <w:tcPr>
            <w:tcW w:w="3134" w:type="dxa"/>
            <w:vAlign w:val="center"/>
          </w:tcPr>
          <w:p w14:paraId="0E637362" w14:textId="220FF4D7" w:rsidR="000028E6" w:rsidRPr="00E025AA" w:rsidRDefault="000028E6" w:rsidP="00DA6C04">
            <w:pPr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0028E6"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 w:rsidRPr="000028E6"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 w:rsidRPr="00002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28E6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0028E6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0028E6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002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28E6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002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0028E6">
              <w:rPr>
                <w:rFonts w:ascii="Times New Roman" w:hAnsi="Times New Roman" w:cs="Times New Roman"/>
                <w:sz w:val="24"/>
                <w:szCs w:val="24"/>
              </w:rPr>
              <w:t>menambah</w:t>
            </w:r>
            <w:proofErr w:type="spellEnd"/>
            <w:r w:rsidRPr="000028E6">
              <w:rPr>
                <w:rFonts w:ascii="Times New Roman" w:hAnsi="Times New Roman" w:cs="Times New Roman"/>
                <w:sz w:val="24"/>
                <w:szCs w:val="24"/>
              </w:rPr>
              <w:t xml:space="preserve"> data </w:t>
            </w:r>
            <w:proofErr w:type="spellStart"/>
            <w:r w:rsidRPr="000028E6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0028E6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 w:rsidRPr="000028E6">
              <w:rPr>
                <w:rFonts w:ascii="Times New Roman" w:hAnsi="Times New Roman" w:cs="Times New Roman"/>
                <w:sz w:val="24"/>
                <w:szCs w:val="24"/>
              </w:rPr>
              <w:t>Tambah</w:t>
            </w:r>
            <w:proofErr w:type="spellEnd"/>
            <w:r w:rsidRPr="000028E6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Data</w:t>
            </w:r>
            <w:r w:rsidRPr="000028E6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28E6" w:rsidRPr="003B7D0B" w14:paraId="5741215B" w14:textId="77777777" w:rsidTr="003B7D0B">
        <w:tc>
          <w:tcPr>
            <w:tcW w:w="596" w:type="dxa"/>
            <w:vAlign w:val="center"/>
          </w:tcPr>
          <w:p w14:paraId="0491C5BA" w14:textId="77777777" w:rsidR="000028E6" w:rsidRPr="003B7D0B" w:rsidRDefault="000028E6" w:rsidP="00250E7B">
            <w:pPr>
              <w:pStyle w:val="ListParagraph"/>
              <w:numPr>
                <w:ilvl w:val="0"/>
                <w:numId w:val="14"/>
              </w:numPr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95" w:type="dxa"/>
          </w:tcPr>
          <w:p w14:paraId="675B21F2" w14:textId="18FA45D9" w:rsidR="000028E6" w:rsidRPr="00E025AA" w:rsidRDefault="000028E6" w:rsidP="00DA6C04">
            <w:pPr>
              <w:ind w:hanging="2"/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Edit Data</w:t>
            </w:r>
          </w:p>
        </w:tc>
        <w:tc>
          <w:tcPr>
            <w:tcW w:w="3134" w:type="dxa"/>
            <w:vAlign w:val="center"/>
          </w:tcPr>
          <w:p w14:paraId="2E3235A7" w14:textId="68D6B710" w:rsidR="000028E6" w:rsidRPr="00E025AA" w:rsidRDefault="000028E6" w:rsidP="00DA6C04">
            <w:pPr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emperbarui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Edit Data</w:t>
            </w:r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28E6" w:rsidRPr="003B7D0B" w14:paraId="1F208898" w14:textId="77777777" w:rsidTr="003B7D0B">
        <w:tc>
          <w:tcPr>
            <w:tcW w:w="596" w:type="dxa"/>
            <w:vAlign w:val="center"/>
          </w:tcPr>
          <w:p w14:paraId="24FD28F7" w14:textId="77777777" w:rsidR="000028E6" w:rsidRPr="003B7D0B" w:rsidRDefault="000028E6" w:rsidP="00250E7B">
            <w:pPr>
              <w:pStyle w:val="ListParagraph"/>
              <w:numPr>
                <w:ilvl w:val="0"/>
                <w:numId w:val="14"/>
              </w:numPr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95" w:type="dxa"/>
          </w:tcPr>
          <w:p w14:paraId="1F195670" w14:textId="7AFF7BA9" w:rsidR="000028E6" w:rsidRPr="00E025AA" w:rsidRDefault="000028E6" w:rsidP="00DA6C04">
            <w:pPr>
              <w:ind w:hanging="2"/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Hapus</w:t>
            </w:r>
            <w:proofErr w:type="spellEnd"/>
            <w:r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Data</w:t>
            </w:r>
          </w:p>
        </w:tc>
        <w:tc>
          <w:tcPr>
            <w:tcW w:w="3134" w:type="dxa"/>
            <w:vAlign w:val="center"/>
          </w:tcPr>
          <w:p w14:paraId="2A15BDD6" w14:textId="45E31F28" w:rsidR="000028E6" w:rsidRPr="00E025AA" w:rsidRDefault="000028E6" w:rsidP="00DA6C04">
            <w:pPr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data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Pengguna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28E6" w:rsidRPr="003B7D0B" w14:paraId="332A44EF" w14:textId="77777777" w:rsidTr="003B7D0B">
        <w:tc>
          <w:tcPr>
            <w:tcW w:w="596" w:type="dxa"/>
            <w:vAlign w:val="center"/>
          </w:tcPr>
          <w:p w14:paraId="564EF44D" w14:textId="77777777" w:rsidR="000028E6" w:rsidRPr="003B7D0B" w:rsidRDefault="000028E6" w:rsidP="00250E7B">
            <w:pPr>
              <w:pStyle w:val="ListParagraph"/>
              <w:numPr>
                <w:ilvl w:val="0"/>
                <w:numId w:val="14"/>
              </w:numPr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95" w:type="dxa"/>
          </w:tcPr>
          <w:p w14:paraId="2DFF1DEB" w14:textId="0195D2CC" w:rsidR="000028E6" w:rsidRPr="00E025AA" w:rsidRDefault="000028E6" w:rsidP="00DA6C04">
            <w:pPr>
              <w:ind w:hanging="2"/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r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Edit </w:t>
            </w:r>
            <w:proofErr w:type="spellStart"/>
            <w:r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Pesanan</w:t>
            </w:r>
            <w:proofErr w:type="spellEnd"/>
          </w:p>
        </w:tc>
        <w:tc>
          <w:tcPr>
            <w:tcW w:w="3134" w:type="dxa"/>
            <w:vAlign w:val="center"/>
          </w:tcPr>
          <w:p w14:paraId="2F2B8216" w14:textId="72CF25D0" w:rsidR="000028E6" w:rsidRPr="00E025AA" w:rsidRDefault="000028E6" w:rsidP="00DA6C04">
            <w:pPr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edit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Edit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  <w:tr w:rsidR="000028E6" w:rsidRPr="003B7D0B" w14:paraId="71C2F438" w14:textId="77777777" w:rsidTr="003B7D0B">
        <w:tc>
          <w:tcPr>
            <w:tcW w:w="596" w:type="dxa"/>
            <w:vAlign w:val="center"/>
          </w:tcPr>
          <w:p w14:paraId="0412F8DE" w14:textId="77777777" w:rsidR="000028E6" w:rsidRPr="003B7D0B" w:rsidRDefault="000028E6" w:rsidP="00250E7B">
            <w:pPr>
              <w:pStyle w:val="ListParagraph"/>
              <w:numPr>
                <w:ilvl w:val="0"/>
                <w:numId w:val="14"/>
              </w:numPr>
              <w:ind w:left="0" w:hanging="2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095" w:type="dxa"/>
          </w:tcPr>
          <w:p w14:paraId="66E21990" w14:textId="6A741FED" w:rsidR="000028E6" w:rsidRPr="00E025AA" w:rsidRDefault="000028E6" w:rsidP="00DA6C04">
            <w:pPr>
              <w:ind w:hanging="2"/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</w:pPr>
            <w:proofErr w:type="spellStart"/>
            <w:r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Hapus</w:t>
            </w:r>
            <w:proofErr w:type="spellEnd"/>
            <w:r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 xml:space="preserve"> </w:t>
            </w:r>
            <w:proofErr w:type="spellStart"/>
            <w:r>
              <w:rPr>
                <w:rStyle w:val="Strong"/>
                <w:rFonts w:ascii="Times New Roman" w:hAnsi="Times New Roman" w:cs="Times New Roman"/>
                <w:b w:val="0"/>
                <w:bCs w:val="0"/>
                <w:sz w:val="24"/>
                <w:szCs w:val="24"/>
              </w:rPr>
              <w:t>Pesanan</w:t>
            </w:r>
            <w:proofErr w:type="spellEnd"/>
          </w:p>
        </w:tc>
        <w:tc>
          <w:tcPr>
            <w:tcW w:w="3134" w:type="dxa"/>
            <w:vAlign w:val="center"/>
          </w:tcPr>
          <w:p w14:paraId="0AFB9D01" w14:textId="32CD7D50" w:rsidR="000028E6" w:rsidRPr="00E025AA" w:rsidRDefault="000028E6" w:rsidP="00DA6C04">
            <w:pPr>
              <w:ind w:hanging="2"/>
              <w:rPr>
                <w:rFonts w:ascii="Times New Roman" w:hAnsi="Times New Roman" w:cs="Times New Roman"/>
                <w:sz w:val="24"/>
                <w:szCs w:val="24"/>
              </w:rPr>
            </w:pPr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Use case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dimulai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saat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Admin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memilih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untuk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me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>nghapus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Hapus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Pesanan</w:t>
            </w:r>
            <w:proofErr w:type="spellEnd"/>
            <w:r w:rsidRPr="00E025AA">
              <w:rPr>
                <w:rFonts w:ascii="Times New Roman" w:hAnsi="Times New Roman" w:cs="Times New Roman"/>
                <w:sz w:val="24"/>
                <w:szCs w:val="24"/>
              </w:rPr>
              <w:t>.</w:t>
            </w:r>
          </w:p>
        </w:tc>
      </w:tr>
    </w:tbl>
    <w:p w14:paraId="669CFB81" w14:textId="1AC99D7C" w:rsidR="00FD541F" w:rsidRDefault="00FD541F" w:rsidP="00250E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E714750" w14:textId="1ECACEB3" w:rsidR="000B3CC7" w:rsidRDefault="00FD541F" w:rsidP="00FD541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B1F52D3" w14:textId="681F2A04" w:rsidR="000B3CC7" w:rsidRDefault="000B3CC7" w:rsidP="00250E7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Activity Diagram </w:t>
      </w:r>
    </w:p>
    <w:p w14:paraId="0E9BC76E" w14:textId="24110BC5" w:rsidR="000B3CC7" w:rsidRDefault="000B3CC7" w:rsidP="000B3CC7">
      <w:pPr>
        <w:pStyle w:val="ListParagraph"/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</w:t>
      </w:r>
    </w:p>
    <w:p w14:paraId="3CFD3E09" w14:textId="6DC3A381" w:rsidR="000B3CC7" w:rsidRDefault="000B3CC7" w:rsidP="000B3C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C6CF4E6" wp14:editId="659F5FC2">
            <wp:extent cx="4496333" cy="6510867"/>
            <wp:effectExtent l="0" t="0" r="0" b="444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04832" cy="6523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47B96" w14:textId="7AE5D65F" w:rsidR="00FD541F" w:rsidRDefault="00FD541F" w:rsidP="000B3C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5DF325" w14:textId="5545BD5D" w:rsidR="00FD541F" w:rsidRDefault="00FD541F" w:rsidP="000B3C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F7E7A57" w14:textId="77777777" w:rsidR="00FD541F" w:rsidRPr="000B3CC7" w:rsidRDefault="00FD541F" w:rsidP="000B3C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A7A3BBE" w14:textId="236C3D03" w:rsidR="000B3CC7" w:rsidRDefault="000B3CC7" w:rsidP="000B3CC7">
      <w:pPr>
        <w:pStyle w:val="ListParagraph"/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Logout</w:t>
      </w:r>
    </w:p>
    <w:p w14:paraId="0A6D7183" w14:textId="33D83B76" w:rsidR="000B3CC7" w:rsidRDefault="000B3CC7" w:rsidP="000B3C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61A2B08" wp14:editId="2AA5C08A">
            <wp:extent cx="5252085" cy="6082433"/>
            <wp:effectExtent l="0" t="0" r="571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6082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DE2BB" w14:textId="1AF9CD27" w:rsidR="000B3CC7" w:rsidRDefault="000B3CC7" w:rsidP="000B3C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C4005D7" w14:textId="39E6D15D" w:rsidR="000B3CC7" w:rsidRDefault="000B3CC7" w:rsidP="000B3C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6FAB606" w14:textId="3B25EAD5" w:rsidR="00C63AA6" w:rsidRDefault="00C63AA6" w:rsidP="000B3C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8AEC160" w14:textId="77777777" w:rsidR="00C63AA6" w:rsidRPr="000B3CC7" w:rsidRDefault="00C63AA6" w:rsidP="000B3C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E709CA7" w14:textId="3F2CFD8B" w:rsidR="000B3CC7" w:rsidRDefault="000B3CC7" w:rsidP="000B3CC7">
      <w:pPr>
        <w:pStyle w:val="ListParagraph"/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Register</w:t>
      </w:r>
    </w:p>
    <w:p w14:paraId="3C07A1D3" w14:textId="08F6AC47" w:rsidR="000B3CC7" w:rsidRDefault="000B3CC7" w:rsidP="000B3C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59AC62" wp14:editId="2322CBF1">
            <wp:extent cx="5252085" cy="5560484"/>
            <wp:effectExtent l="0" t="0" r="5715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5560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BDD75" w14:textId="624BCAFE" w:rsidR="000B3CC7" w:rsidRDefault="000B3CC7" w:rsidP="000B3C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0B76391" w14:textId="66737DBA" w:rsidR="000B3CC7" w:rsidRDefault="000B3CC7" w:rsidP="000B3C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AB306B" w14:textId="7D6D6FA1" w:rsidR="000B3CC7" w:rsidRDefault="000B3CC7" w:rsidP="000B3C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A606FF1" w14:textId="77777777" w:rsidR="000B3CC7" w:rsidRPr="000B3CC7" w:rsidRDefault="000B3CC7" w:rsidP="000B3CC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4471318" w14:textId="02A164BF" w:rsidR="000B3CC7" w:rsidRDefault="000B3CC7" w:rsidP="000B3CC7">
      <w:pPr>
        <w:pStyle w:val="ListParagraph"/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Kelola User</w:t>
      </w:r>
    </w:p>
    <w:p w14:paraId="04A2A824" w14:textId="726EEE69" w:rsidR="00110F0A" w:rsidRDefault="00110F0A" w:rsidP="00110F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4A0D669E" wp14:editId="14DCB741">
            <wp:extent cx="5252085" cy="6011444"/>
            <wp:effectExtent l="0" t="0" r="5715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60114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D1C05" w14:textId="59BDD499" w:rsidR="00110F0A" w:rsidRDefault="00110F0A" w:rsidP="00110F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291E2A6" w14:textId="11B0D7D1" w:rsidR="00110F0A" w:rsidRDefault="00110F0A" w:rsidP="00110F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543AC7" w14:textId="77777777" w:rsidR="00110F0A" w:rsidRPr="00110F0A" w:rsidRDefault="00110F0A" w:rsidP="00110F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DF2C648" w14:textId="49B5058A" w:rsidR="000B3CC7" w:rsidRDefault="00110F0A" w:rsidP="000B3CC7">
      <w:pPr>
        <w:pStyle w:val="ListParagraph"/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Homestay</w:t>
      </w:r>
    </w:p>
    <w:p w14:paraId="40A26350" w14:textId="699B169B" w:rsidR="00110F0A" w:rsidRDefault="00110F0A" w:rsidP="00110F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4A98839" wp14:editId="7C1FC37A">
            <wp:extent cx="5252085" cy="5669878"/>
            <wp:effectExtent l="0" t="0" r="571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085" cy="5669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13C48" w14:textId="77777777" w:rsidR="00110F0A" w:rsidRPr="00110F0A" w:rsidRDefault="00110F0A" w:rsidP="00110F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C9C5BA" w14:textId="43CD5F80" w:rsidR="00110F0A" w:rsidRDefault="00110F0A" w:rsidP="000B3CC7">
      <w:pPr>
        <w:pStyle w:val="ListParagraph"/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Pesan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Wisata</w:t>
      </w:r>
      <w:proofErr w:type="spellEnd"/>
    </w:p>
    <w:p w14:paraId="38D59681" w14:textId="331DBA41" w:rsidR="00110F0A" w:rsidRDefault="009E78A4" w:rsidP="00110F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3E1D30D" wp14:editId="42E6ABCA">
            <wp:extent cx="4768547" cy="679565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9495" cy="6797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84A1F2" w14:textId="77777777" w:rsidR="009E78A4" w:rsidRDefault="009E78A4" w:rsidP="00110F0A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BD7714" w14:textId="2220F389" w:rsidR="00110F0A" w:rsidRDefault="006229E7" w:rsidP="00110F0A">
      <w:pPr>
        <w:pStyle w:val="ListParagraph"/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Akses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Informasi</w:t>
      </w:r>
      <w:proofErr w:type="spellEnd"/>
    </w:p>
    <w:p w14:paraId="652BA276" w14:textId="1E595934" w:rsidR="006229E7" w:rsidRDefault="009E78A4" w:rsidP="006229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FD07F0" wp14:editId="0669DD25">
            <wp:extent cx="5252085" cy="4421505"/>
            <wp:effectExtent l="0" t="0" r="571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4421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70C60" w14:textId="4F226FE1" w:rsidR="00C63AA6" w:rsidRDefault="00C63AA6" w:rsidP="006229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72ADCA2" w14:textId="425F2C9C" w:rsidR="00C63AA6" w:rsidRDefault="00C63AA6" w:rsidP="006229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83F3CF4" w14:textId="0D124625" w:rsidR="00C63AA6" w:rsidRDefault="00C63AA6" w:rsidP="006229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119A354" w14:textId="1F9B9599" w:rsidR="00C63AA6" w:rsidRDefault="00C63AA6" w:rsidP="006229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C6DE62" w14:textId="1E4E1A3D" w:rsidR="00C63AA6" w:rsidRDefault="00C63AA6" w:rsidP="006229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5515853" w14:textId="0CB62A8B" w:rsidR="00C63AA6" w:rsidRDefault="00C63AA6" w:rsidP="006229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38AC76D" w14:textId="3E116B87" w:rsidR="00C63AA6" w:rsidRDefault="00C63AA6" w:rsidP="006229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C50529E" w14:textId="77777777" w:rsidR="009E78A4" w:rsidRPr="006229E7" w:rsidRDefault="009E78A4" w:rsidP="006229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946A7E" w14:textId="31196667" w:rsidR="006229E7" w:rsidRDefault="006229E7" w:rsidP="00110F0A">
      <w:pPr>
        <w:pStyle w:val="ListParagraph"/>
        <w:numPr>
          <w:ilvl w:val="2"/>
          <w:numId w:val="9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Kelola Data </w:t>
      </w:r>
      <w:proofErr w:type="spellStart"/>
      <w:r>
        <w:rPr>
          <w:rFonts w:ascii="Times New Roman" w:hAnsi="Times New Roman" w:cs="Times New Roman"/>
          <w:sz w:val="24"/>
          <w:szCs w:val="24"/>
        </w:rPr>
        <w:t>Pengunjung</w:t>
      </w:r>
      <w:proofErr w:type="spellEnd"/>
    </w:p>
    <w:p w14:paraId="367A5AEE" w14:textId="3E5E75E9" w:rsidR="0022417D" w:rsidRDefault="006229E7" w:rsidP="006229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455C96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7331D42" wp14:editId="42625426">
            <wp:extent cx="5252085" cy="5678024"/>
            <wp:effectExtent l="0" t="0" r="571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567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04EDD" w14:textId="4F283EB0" w:rsidR="006229E7" w:rsidRDefault="0022417D" w:rsidP="00224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56876DB" w14:textId="189F9B7B" w:rsidR="006229E7" w:rsidRDefault="0022417D" w:rsidP="006229E7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Sequence Diagram </w:t>
      </w:r>
    </w:p>
    <w:p w14:paraId="0BAE80F8" w14:textId="7B39728A" w:rsidR="009E78A4" w:rsidRDefault="009E78A4" w:rsidP="009E78A4">
      <w:pPr>
        <w:pStyle w:val="ListParagraph"/>
        <w:numPr>
          <w:ilvl w:val="3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Login</w:t>
      </w:r>
    </w:p>
    <w:p w14:paraId="65EC254C" w14:textId="4E9474EA" w:rsidR="009E78A4" w:rsidRDefault="009E78A4" w:rsidP="009E78A4">
      <w:pPr>
        <w:pStyle w:val="ListParagraph"/>
        <w:numPr>
          <w:ilvl w:val="3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Logout</w:t>
      </w:r>
    </w:p>
    <w:p w14:paraId="30560E2C" w14:textId="05DE1EB8" w:rsidR="009E78A4" w:rsidRDefault="009E78A4" w:rsidP="009E78A4">
      <w:pPr>
        <w:pStyle w:val="ListParagraph"/>
        <w:numPr>
          <w:ilvl w:val="3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Register</w:t>
      </w:r>
    </w:p>
    <w:p w14:paraId="3E1C744F" w14:textId="04535347" w:rsidR="0022417D" w:rsidRPr="009E78A4" w:rsidRDefault="0022417D" w:rsidP="009E78A4">
      <w:pPr>
        <w:pStyle w:val="ListParagraph"/>
        <w:numPr>
          <w:ilvl w:val="3"/>
          <w:numId w:val="36"/>
        </w:num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9E78A4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9E78A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E78A4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9E78A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1525784" w14:textId="102E08C7" w:rsidR="0022417D" w:rsidRDefault="0022417D" w:rsidP="002241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D3CA993" wp14:editId="40171485">
            <wp:extent cx="2667000" cy="286766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7000" cy="286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2524C4" w14:textId="2B001E4A" w:rsidR="0022417D" w:rsidRDefault="0022417D" w:rsidP="0022417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B087D5B" w14:textId="4CB034AB" w:rsidR="0022417D" w:rsidRPr="009E78A4" w:rsidRDefault="0022417D" w:rsidP="009E78A4">
      <w:pPr>
        <w:pStyle w:val="ListParagraph"/>
        <w:numPr>
          <w:ilvl w:val="3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E78A4">
        <w:rPr>
          <w:rFonts w:ascii="Times New Roman" w:hAnsi="Times New Roman" w:cs="Times New Roman"/>
          <w:sz w:val="24"/>
          <w:szCs w:val="24"/>
        </w:rPr>
        <w:t>Kelola User</w:t>
      </w:r>
    </w:p>
    <w:p w14:paraId="2FF06386" w14:textId="2CD21CE2" w:rsidR="0022417D" w:rsidRDefault="0022417D" w:rsidP="002241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23C42D9" wp14:editId="491CB63A">
            <wp:extent cx="5252085" cy="617347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617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AAD449" w14:textId="1B9EA141" w:rsidR="009E78A4" w:rsidRDefault="009E78A4" w:rsidP="002241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9CFEF3" w14:textId="34ED7CEE" w:rsidR="009E78A4" w:rsidRDefault="009E78A4" w:rsidP="002241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5DE8956" w14:textId="77777777" w:rsidR="009E78A4" w:rsidRDefault="009E78A4" w:rsidP="0022417D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5EE0FA78" w14:textId="60041D27" w:rsidR="009E78A4" w:rsidRDefault="009E78A4" w:rsidP="009E78A4">
      <w:pPr>
        <w:pStyle w:val="ListParagraph"/>
        <w:numPr>
          <w:ilvl w:val="3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Pemesanan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Paket</w:t>
      </w:r>
      <w:proofErr w:type="spellEnd"/>
    </w:p>
    <w:p w14:paraId="18DF3D55" w14:textId="154757AD" w:rsidR="009E78A4" w:rsidRDefault="009E78A4" w:rsidP="009E78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25B1763" wp14:editId="0BAB3772">
            <wp:extent cx="5252085" cy="3208020"/>
            <wp:effectExtent l="0" t="0" r="571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3208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FB3A7F" w14:textId="193B4624" w:rsidR="009E78A4" w:rsidRDefault="009E78A4" w:rsidP="009E78A4">
      <w:pPr>
        <w:pStyle w:val="ListParagraph"/>
        <w:numPr>
          <w:ilvl w:val="3"/>
          <w:numId w:val="36"/>
        </w:num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Isi </w:t>
      </w:r>
      <w:proofErr w:type="spellStart"/>
      <w:r>
        <w:rPr>
          <w:rFonts w:ascii="Times New Roman" w:hAnsi="Times New Roman" w:cs="Times New Roman"/>
          <w:sz w:val="24"/>
          <w:szCs w:val="24"/>
        </w:rPr>
        <w:t>Buku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Kunjungan</w:t>
      </w:r>
      <w:proofErr w:type="spellEnd"/>
    </w:p>
    <w:p w14:paraId="0DABA8A1" w14:textId="50B6E513" w:rsidR="006229E7" w:rsidRDefault="009E78A4" w:rsidP="009E78A4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C8089A" wp14:editId="0D10987F">
            <wp:extent cx="5252085" cy="2875280"/>
            <wp:effectExtent l="0" t="0" r="5715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2085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E8CA9" w14:textId="14A5CCB1" w:rsidR="00EC3965" w:rsidRPr="00F00561" w:rsidRDefault="00EC3965" w:rsidP="00EC3965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EC3965" w:rsidRPr="00F00561" w:rsidSect="00C63AA6">
      <w:headerReference w:type="default" r:id="rId24"/>
      <w:pgSz w:w="12240" w:h="15840"/>
      <w:pgMar w:top="1701" w:right="1701" w:bottom="851" w:left="2268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4A47C87" w14:textId="77777777" w:rsidR="00F73A22" w:rsidRDefault="00F73A22" w:rsidP="00B370E9">
      <w:pPr>
        <w:spacing w:after="0" w:line="240" w:lineRule="auto"/>
      </w:pPr>
      <w:r>
        <w:separator/>
      </w:r>
    </w:p>
  </w:endnote>
  <w:endnote w:type="continuationSeparator" w:id="0">
    <w:p w14:paraId="36D99B6A" w14:textId="77777777" w:rsidR="00F73A22" w:rsidRDefault="00F73A22" w:rsidP="00B370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A169AE" w14:textId="77777777" w:rsidR="00F73A22" w:rsidRDefault="00F73A22" w:rsidP="00B370E9">
      <w:pPr>
        <w:spacing w:after="0" w:line="240" w:lineRule="auto"/>
      </w:pPr>
      <w:r>
        <w:separator/>
      </w:r>
    </w:p>
  </w:footnote>
  <w:footnote w:type="continuationSeparator" w:id="0">
    <w:p w14:paraId="6A7324F4" w14:textId="77777777" w:rsidR="00F73A22" w:rsidRDefault="00F73A22" w:rsidP="00B370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Look w:val="04A0" w:firstRow="1" w:lastRow="0" w:firstColumn="1" w:lastColumn="0" w:noHBand="0" w:noVBand="1"/>
    </w:tblPr>
    <w:tblGrid>
      <w:gridCol w:w="5958"/>
      <w:gridCol w:w="2303"/>
    </w:tblGrid>
    <w:tr w:rsidR="00C70C7A" w:rsidRPr="00B370E9" w14:paraId="0E6A6B7F" w14:textId="77777777" w:rsidTr="00944213">
      <w:tc>
        <w:tcPr>
          <w:tcW w:w="6799" w:type="dxa"/>
          <w:vAlign w:val="center"/>
        </w:tcPr>
        <w:p w14:paraId="55B9EAC4" w14:textId="2EF67568" w:rsidR="00C70C7A" w:rsidRPr="00C70C7A" w:rsidRDefault="00C70C7A" w:rsidP="00C70C7A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</w:rPr>
            <w:t>Banceuy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r w:rsidRPr="006A762D">
            <w:rPr>
              <w:rFonts w:ascii="Times New Roman" w:hAnsi="Times New Roman" w:cs="Times New Roman"/>
              <w:i/>
              <w:iCs/>
              <w:sz w:val="24"/>
              <w:szCs w:val="24"/>
            </w:rPr>
            <w:t xml:space="preserve">Smart </w:t>
          </w:r>
          <w:proofErr w:type="gramStart"/>
          <w:r w:rsidRPr="006A762D">
            <w:rPr>
              <w:rFonts w:ascii="Times New Roman" w:hAnsi="Times New Roman" w:cs="Times New Roman"/>
              <w:i/>
              <w:iCs/>
              <w:sz w:val="24"/>
              <w:szCs w:val="24"/>
            </w:rPr>
            <w:t>Heritage</w:t>
          </w:r>
          <w:r>
            <w:rPr>
              <w:rFonts w:ascii="Times New Roman" w:hAnsi="Times New Roman" w:cs="Times New Roman"/>
              <w:sz w:val="24"/>
              <w:szCs w:val="24"/>
            </w:rPr>
            <w:t xml:space="preserve"> :</w:t>
          </w:r>
          <w:proofErr w:type="gramEnd"/>
          <w:r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</w:rPr>
            <w:t>Sistem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</w:rPr>
            <w:t xml:space="preserve">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</w:rPr>
            <w:t>Informasi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</w:rPr>
            <w:t xml:space="preserve"> Digital Kampung Adat </w:t>
          </w:r>
          <w:proofErr w:type="spellStart"/>
          <w:r>
            <w:rPr>
              <w:rFonts w:ascii="Times New Roman" w:hAnsi="Times New Roman" w:cs="Times New Roman"/>
              <w:sz w:val="24"/>
              <w:szCs w:val="24"/>
            </w:rPr>
            <w:t>Banceuy</w:t>
          </w:r>
          <w:proofErr w:type="spellEnd"/>
        </w:p>
      </w:tc>
      <w:tc>
        <w:tcPr>
          <w:tcW w:w="2551" w:type="dxa"/>
          <w:vAlign w:val="center"/>
        </w:tcPr>
        <w:p w14:paraId="58705677" w14:textId="77777777" w:rsidR="00C70C7A" w:rsidRPr="00B370E9" w:rsidRDefault="00C70C7A" w:rsidP="00C70C7A">
          <w:pPr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B370E9">
            <w:rPr>
              <w:rFonts w:ascii="Times New Roman" w:hAnsi="Times New Roman" w:cs="Times New Roman"/>
              <w:sz w:val="24"/>
              <w:szCs w:val="24"/>
            </w:rPr>
            <w:t>Version:</w:t>
          </w:r>
        </w:p>
        <w:p w14:paraId="68B1F755" w14:textId="48E75555" w:rsidR="00C70C7A" w:rsidRPr="00B370E9" w:rsidRDefault="00C70C7A" w:rsidP="00C70C7A">
          <w:pPr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B370E9">
            <w:rPr>
              <w:rFonts w:ascii="Times New Roman" w:hAnsi="Times New Roman" w:cs="Times New Roman"/>
              <w:sz w:val="24"/>
              <w:szCs w:val="24"/>
            </w:rPr>
            <w:t>&lt;</w:t>
          </w:r>
          <w:r w:rsidR="00E613AA">
            <w:rPr>
              <w:rFonts w:ascii="Times New Roman" w:hAnsi="Times New Roman" w:cs="Times New Roman"/>
              <w:sz w:val="24"/>
              <w:szCs w:val="24"/>
            </w:rPr>
            <w:t>1.0</w:t>
          </w:r>
          <w:r w:rsidRPr="00B370E9">
            <w:rPr>
              <w:rFonts w:ascii="Times New Roman" w:hAnsi="Times New Roman" w:cs="Times New Roman"/>
              <w:sz w:val="24"/>
              <w:szCs w:val="24"/>
            </w:rPr>
            <w:t>&gt;</w:t>
          </w:r>
        </w:p>
      </w:tc>
    </w:tr>
    <w:tr w:rsidR="00C70C7A" w:rsidRPr="00B370E9" w14:paraId="672374D9" w14:textId="77777777" w:rsidTr="00944213">
      <w:tc>
        <w:tcPr>
          <w:tcW w:w="6799" w:type="dxa"/>
          <w:vAlign w:val="center"/>
        </w:tcPr>
        <w:p w14:paraId="23AAA508" w14:textId="77777777" w:rsidR="00C70C7A" w:rsidRPr="00B370E9" w:rsidRDefault="00C70C7A" w:rsidP="00C70C7A">
          <w:pPr>
            <w:spacing w:line="360" w:lineRule="auto"/>
            <w:rPr>
              <w:rFonts w:ascii="Times New Roman" w:hAnsi="Times New Roman" w:cs="Times New Roman"/>
              <w:sz w:val="24"/>
              <w:szCs w:val="24"/>
            </w:rPr>
          </w:pPr>
          <w:r w:rsidRPr="00B370E9">
            <w:rPr>
              <w:rFonts w:ascii="Times New Roman" w:hAnsi="Times New Roman" w:cs="Times New Roman"/>
              <w:i/>
              <w:iCs/>
              <w:sz w:val="24"/>
              <w:szCs w:val="24"/>
            </w:rPr>
            <w:t xml:space="preserve">Software </w:t>
          </w:r>
          <w:r>
            <w:rPr>
              <w:rFonts w:ascii="Times New Roman" w:hAnsi="Times New Roman" w:cs="Times New Roman"/>
              <w:i/>
              <w:iCs/>
              <w:sz w:val="24"/>
              <w:szCs w:val="24"/>
            </w:rPr>
            <w:t>Design Documentation</w:t>
          </w:r>
          <w:r w:rsidRPr="00B370E9">
            <w:rPr>
              <w:rFonts w:ascii="Times New Roman" w:hAnsi="Times New Roman" w:cs="Times New Roman"/>
              <w:sz w:val="24"/>
              <w:szCs w:val="24"/>
            </w:rPr>
            <w:t xml:space="preserve"> (</w:t>
          </w:r>
          <w:r>
            <w:rPr>
              <w:rFonts w:ascii="Times New Roman" w:hAnsi="Times New Roman" w:cs="Times New Roman"/>
              <w:sz w:val="24"/>
              <w:szCs w:val="24"/>
            </w:rPr>
            <w:t>SDD</w:t>
          </w:r>
          <w:r w:rsidRPr="00B370E9">
            <w:rPr>
              <w:rFonts w:ascii="Times New Roman" w:hAnsi="Times New Roman" w:cs="Times New Roman"/>
              <w:sz w:val="24"/>
              <w:szCs w:val="24"/>
            </w:rPr>
            <w:t>)</w:t>
          </w:r>
        </w:p>
      </w:tc>
      <w:tc>
        <w:tcPr>
          <w:tcW w:w="2551" w:type="dxa"/>
          <w:vAlign w:val="center"/>
        </w:tcPr>
        <w:p w14:paraId="6489D8BB" w14:textId="77777777" w:rsidR="00C70C7A" w:rsidRPr="00B370E9" w:rsidRDefault="00C70C7A" w:rsidP="00C70C7A">
          <w:pPr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B370E9">
            <w:rPr>
              <w:rFonts w:ascii="Times New Roman" w:hAnsi="Times New Roman" w:cs="Times New Roman"/>
              <w:sz w:val="24"/>
              <w:szCs w:val="24"/>
            </w:rPr>
            <w:t>Date:</w:t>
          </w:r>
        </w:p>
        <w:p w14:paraId="174C59F3" w14:textId="5BF21F08" w:rsidR="00C70C7A" w:rsidRPr="00B370E9" w:rsidRDefault="00C70C7A" w:rsidP="00C70C7A">
          <w:pPr>
            <w:spacing w:line="360" w:lineRule="auto"/>
            <w:jc w:val="center"/>
            <w:rPr>
              <w:rFonts w:ascii="Times New Roman" w:hAnsi="Times New Roman" w:cs="Times New Roman"/>
              <w:sz w:val="24"/>
              <w:szCs w:val="24"/>
            </w:rPr>
          </w:pPr>
          <w:proofErr w:type="spellStart"/>
          <w:r>
            <w:rPr>
              <w:rFonts w:ascii="Times New Roman" w:hAnsi="Times New Roman" w:cs="Times New Roman"/>
              <w:sz w:val="24"/>
              <w:szCs w:val="24"/>
            </w:rPr>
            <w:t>Maret</w:t>
          </w:r>
          <w:proofErr w:type="spellEnd"/>
          <w:r>
            <w:rPr>
              <w:rFonts w:ascii="Times New Roman" w:hAnsi="Times New Roman" w:cs="Times New Roman"/>
              <w:sz w:val="24"/>
              <w:szCs w:val="24"/>
            </w:rPr>
            <w:t xml:space="preserve"> 03</w:t>
          </w:r>
          <w:r w:rsidRPr="00B370E9">
            <w:rPr>
              <w:rFonts w:ascii="Times New Roman" w:hAnsi="Times New Roman" w:cs="Times New Roman"/>
              <w:sz w:val="24"/>
              <w:szCs w:val="24"/>
            </w:rPr>
            <w:t>, 2022</w:t>
          </w:r>
        </w:p>
      </w:tc>
    </w:tr>
  </w:tbl>
  <w:p w14:paraId="2169BF85" w14:textId="77777777" w:rsidR="00B370E9" w:rsidRDefault="00B370E9">
    <w:pPr>
      <w:pStyle w:val="ListParagrap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46282"/>
    <w:multiLevelType w:val="hybridMultilevel"/>
    <w:tmpl w:val="B628A46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4266544"/>
    <w:multiLevelType w:val="hybridMultilevel"/>
    <w:tmpl w:val="2B408B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CD27DF"/>
    <w:multiLevelType w:val="multilevel"/>
    <w:tmpl w:val="DD0CA44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3" w15:restartNumberingAfterBreak="0">
    <w:nsid w:val="0698212A"/>
    <w:multiLevelType w:val="hybridMultilevel"/>
    <w:tmpl w:val="DCE870FA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06A4032D"/>
    <w:multiLevelType w:val="hybridMultilevel"/>
    <w:tmpl w:val="2B408B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8B373F6"/>
    <w:multiLevelType w:val="hybridMultilevel"/>
    <w:tmpl w:val="CA547F32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0A395289"/>
    <w:multiLevelType w:val="hybridMultilevel"/>
    <w:tmpl w:val="4A782AFC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0B673137"/>
    <w:multiLevelType w:val="hybridMultilevel"/>
    <w:tmpl w:val="BD642368"/>
    <w:lvl w:ilvl="0" w:tplc="C64257B2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78" w:hanging="360"/>
      </w:pPr>
    </w:lvl>
    <w:lvl w:ilvl="2" w:tplc="3809001B" w:tentative="1">
      <w:start w:val="1"/>
      <w:numFmt w:val="lowerRoman"/>
      <w:lvlText w:val="%3."/>
      <w:lvlJc w:val="right"/>
      <w:pPr>
        <w:ind w:left="1798" w:hanging="180"/>
      </w:pPr>
    </w:lvl>
    <w:lvl w:ilvl="3" w:tplc="3809000F" w:tentative="1">
      <w:start w:val="1"/>
      <w:numFmt w:val="decimal"/>
      <w:lvlText w:val="%4."/>
      <w:lvlJc w:val="left"/>
      <w:pPr>
        <w:ind w:left="2518" w:hanging="360"/>
      </w:pPr>
    </w:lvl>
    <w:lvl w:ilvl="4" w:tplc="38090019" w:tentative="1">
      <w:start w:val="1"/>
      <w:numFmt w:val="lowerLetter"/>
      <w:lvlText w:val="%5."/>
      <w:lvlJc w:val="left"/>
      <w:pPr>
        <w:ind w:left="3238" w:hanging="360"/>
      </w:pPr>
    </w:lvl>
    <w:lvl w:ilvl="5" w:tplc="3809001B" w:tentative="1">
      <w:start w:val="1"/>
      <w:numFmt w:val="lowerRoman"/>
      <w:lvlText w:val="%6."/>
      <w:lvlJc w:val="right"/>
      <w:pPr>
        <w:ind w:left="3958" w:hanging="180"/>
      </w:pPr>
    </w:lvl>
    <w:lvl w:ilvl="6" w:tplc="3809000F" w:tentative="1">
      <w:start w:val="1"/>
      <w:numFmt w:val="decimal"/>
      <w:lvlText w:val="%7."/>
      <w:lvlJc w:val="left"/>
      <w:pPr>
        <w:ind w:left="4678" w:hanging="360"/>
      </w:pPr>
    </w:lvl>
    <w:lvl w:ilvl="7" w:tplc="38090019" w:tentative="1">
      <w:start w:val="1"/>
      <w:numFmt w:val="lowerLetter"/>
      <w:lvlText w:val="%8."/>
      <w:lvlJc w:val="left"/>
      <w:pPr>
        <w:ind w:left="5398" w:hanging="360"/>
      </w:pPr>
    </w:lvl>
    <w:lvl w:ilvl="8" w:tplc="38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8" w15:restartNumberingAfterBreak="0">
    <w:nsid w:val="0BB72168"/>
    <w:multiLevelType w:val="hybridMultilevel"/>
    <w:tmpl w:val="93B27A10"/>
    <w:lvl w:ilvl="0" w:tplc="3809000F">
      <w:start w:val="1"/>
      <w:numFmt w:val="decimal"/>
      <w:lvlText w:val="%1."/>
      <w:lvlJc w:val="left"/>
      <w:pPr>
        <w:ind w:left="1429" w:hanging="360"/>
      </w:pPr>
    </w:lvl>
    <w:lvl w:ilvl="1" w:tplc="38090019" w:tentative="1">
      <w:start w:val="1"/>
      <w:numFmt w:val="lowerLetter"/>
      <w:lvlText w:val="%2."/>
      <w:lvlJc w:val="left"/>
      <w:pPr>
        <w:ind w:left="2149" w:hanging="360"/>
      </w:pPr>
    </w:lvl>
    <w:lvl w:ilvl="2" w:tplc="3809001B" w:tentative="1">
      <w:start w:val="1"/>
      <w:numFmt w:val="lowerRoman"/>
      <w:lvlText w:val="%3."/>
      <w:lvlJc w:val="right"/>
      <w:pPr>
        <w:ind w:left="2869" w:hanging="180"/>
      </w:pPr>
    </w:lvl>
    <w:lvl w:ilvl="3" w:tplc="3809000F" w:tentative="1">
      <w:start w:val="1"/>
      <w:numFmt w:val="decimal"/>
      <w:lvlText w:val="%4."/>
      <w:lvlJc w:val="left"/>
      <w:pPr>
        <w:ind w:left="3589" w:hanging="360"/>
      </w:pPr>
    </w:lvl>
    <w:lvl w:ilvl="4" w:tplc="38090019" w:tentative="1">
      <w:start w:val="1"/>
      <w:numFmt w:val="lowerLetter"/>
      <w:lvlText w:val="%5."/>
      <w:lvlJc w:val="left"/>
      <w:pPr>
        <w:ind w:left="4309" w:hanging="360"/>
      </w:pPr>
    </w:lvl>
    <w:lvl w:ilvl="5" w:tplc="3809001B" w:tentative="1">
      <w:start w:val="1"/>
      <w:numFmt w:val="lowerRoman"/>
      <w:lvlText w:val="%6."/>
      <w:lvlJc w:val="right"/>
      <w:pPr>
        <w:ind w:left="5029" w:hanging="180"/>
      </w:pPr>
    </w:lvl>
    <w:lvl w:ilvl="6" w:tplc="3809000F" w:tentative="1">
      <w:start w:val="1"/>
      <w:numFmt w:val="decimal"/>
      <w:lvlText w:val="%7."/>
      <w:lvlJc w:val="left"/>
      <w:pPr>
        <w:ind w:left="5749" w:hanging="360"/>
      </w:pPr>
    </w:lvl>
    <w:lvl w:ilvl="7" w:tplc="38090019" w:tentative="1">
      <w:start w:val="1"/>
      <w:numFmt w:val="lowerLetter"/>
      <w:lvlText w:val="%8."/>
      <w:lvlJc w:val="left"/>
      <w:pPr>
        <w:ind w:left="6469" w:hanging="360"/>
      </w:pPr>
    </w:lvl>
    <w:lvl w:ilvl="8" w:tplc="380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1703B35"/>
    <w:multiLevelType w:val="hybridMultilevel"/>
    <w:tmpl w:val="8710D6B6"/>
    <w:lvl w:ilvl="0" w:tplc="8C6C7AD0">
      <w:start w:val="1"/>
      <w:numFmt w:val="decimal"/>
      <w:lvlText w:val="%1."/>
      <w:lvlJc w:val="left"/>
      <w:pPr>
        <w:ind w:left="1080" w:hanging="360"/>
      </w:pPr>
      <w:rPr>
        <w:rFonts w:ascii="Times New Roman" w:eastAsia="Times New Roman" w:hAnsi="Times New Roman" w:cs="Times New Roman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156161D5"/>
    <w:multiLevelType w:val="multilevel"/>
    <w:tmpl w:val="F40E40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61D7C48"/>
    <w:multiLevelType w:val="hybridMultilevel"/>
    <w:tmpl w:val="2B408B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8AD4F9B"/>
    <w:multiLevelType w:val="hybridMultilevel"/>
    <w:tmpl w:val="4F1C79CC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8D9744F"/>
    <w:multiLevelType w:val="hybridMultilevel"/>
    <w:tmpl w:val="D4A44728"/>
    <w:lvl w:ilvl="0" w:tplc="9788A746">
      <w:start w:val="1"/>
      <w:numFmt w:val="decimal"/>
      <w:lvlText w:val="%1."/>
      <w:lvlJc w:val="left"/>
      <w:pPr>
        <w:ind w:left="358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078" w:hanging="360"/>
      </w:pPr>
    </w:lvl>
    <w:lvl w:ilvl="2" w:tplc="3809001B" w:tentative="1">
      <w:start w:val="1"/>
      <w:numFmt w:val="lowerRoman"/>
      <w:lvlText w:val="%3."/>
      <w:lvlJc w:val="right"/>
      <w:pPr>
        <w:ind w:left="1798" w:hanging="180"/>
      </w:pPr>
    </w:lvl>
    <w:lvl w:ilvl="3" w:tplc="3809000F" w:tentative="1">
      <w:start w:val="1"/>
      <w:numFmt w:val="decimal"/>
      <w:lvlText w:val="%4."/>
      <w:lvlJc w:val="left"/>
      <w:pPr>
        <w:ind w:left="2518" w:hanging="360"/>
      </w:pPr>
    </w:lvl>
    <w:lvl w:ilvl="4" w:tplc="38090019" w:tentative="1">
      <w:start w:val="1"/>
      <w:numFmt w:val="lowerLetter"/>
      <w:lvlText w:val="%5."/>
      <w:lvlJc w:val="left"/>
      <w:pPr>
        <w:ind w:left="3238" w:hanging="360"/>
      </w:pPr>
    </w:lvl>
    <w:lvl w:ilvl="5" w:tplc="3809001B" w:tentative="1">
      <w:start w:val="1"/>
      <w:numFmt w:val="lowerRoman"/>
      <w:lvlText w:val="%6."/>
      <w:lvlJc w:val="right"/>
      <w:pPr>
        <w:ind w:left="3958" w:hanging="180"/>
      </w:pPr>
    </w:lvl>
    <w:lvl w:ilvl="6" w:tplc="3809000F" w:tentative="1">
      <w:start w:val="1"/>
      <w:numFmt w:val="decimal"/>
      <w:lvlText w:val="%7."/>
      <w:lvlJc w:val="left"/>
      <w:pPr>
        <w:ind w:left="4678" w:hanging="360"/>
      </w:pPr>
    </w:lvl>
    <w:lvl w:ilvl="7" w:tplc="38090019" w:tentative="1">
      <w:start w:val="1"/>
      <w:numFmt w:val="lowerLetter"/>
      <w:lvlText w:val="%8."/>
      <w:lvlJc w:val="left"/>
      <w:pPr>
        <w:ind w:left="5398" w:hanging="360"/>
      </w:pPr>
    </w:lvl>
    <w:lvl w:ilvl="8" w:tplc="3809001B" w:tentative="1">
      <w:start w:val="1"/>
      <w:numFmt w:val="lowerRoman"/>
      <w:lvlText w:val="%9."/>
      <w:lvlJc w:val="right"/>
      <w:pPr>
        <w:ind w:left="6118" w:hanging="180"/>
      </w:pPr>
    </w:lvl>
  </w:abstractNum>
  <w:abstractNum w:abstractNumId="14" w15:restartNumberingAfterBreak="0">
    <w:nsid w:val="1CBF7C9F"/>
    <w:multiLevelType w:val="hybridMultilevel"/>
    <w:tmpl w:val="83605FAA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201D2E3E"/>
    <w:multiLevelType w:val="hybridMultilevel"/>
    <w:tmpl w:val="6A7A3B32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2D71142B"/>
    <w:multiLevelType w:val="hybridMultilevel"/>
    <w:tmpl w:val="F97A5A0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F2147C9"/>
    <w:multiLevelType w:val="hybridMultilevel"/>
    <w:tmpl w:val="59521482"/>
    <w:lvl w:ilvl="0" w:tplc="3616767C">
      <w:start w:val="1"/>
      <w:numFmt w:val="lowerLetter"/>
      <w:lvlText w:val="%1."/>
      <w:lvlJc w:val="left"/>
      <w:pPr>
        <w:ind w:left="1881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4"/>
        <w:szCs w:val="24"/>
        <w:lang w:val="id" w:eastAsia="en-US" w:bidi="ar-SA"/>
      </w:rPr>
    </w:lvl>
    <w:lvl w:ilvl="1" w:tplc="0A84E282">
      <w:numFmt w:val="bullet"/>
      <w:lvlText w:val="•"/>
      <w:lvlJc w:val="left"/>
      <w:pPr>
        <w:ind w:left="2556" w:hanging="360"/>
      </w:pPr>
      <w:rPr>
        <w:rFonts w:hint="default"/>
        <w:lang w:val="id" w:eastAsia="en-US" w:bidi="ar-SA"/>
      </w:rPr>
    </w:lvl>
    <w:lvl w:ilvl="2" w:tplc="24925480">
      <w:numFmt w:val="bullet"/>
      <w:lvlText w:val="•"/>
      <w:lvlJc w:val="left"/>
      <w:pPr>
        <w:ind w:left="3233" w:hanging="360"/>
      </w:pPr>
      <w:rPr>
        <w:rFonts w:hint="default"/>
        <w:lang w:val="id" w:eastAsia="en-US" w:bidi="ar-SA"/>
      </w:rPr>
    </w:lvl>
    <w:lvl w:ilvl="3" w:tplc="0FF45166">
      <w:numFmt w:val="bullet"/>
      <w:lvlText w:val="•"/>
      <w:lvlJc w:val="left"/>
      <w:pPr>
        <w:ind w:left="3909" w:hanging="360"/>
      </w:pPr>
      <w:rPr>
        <w:rFonts w:hint="default"/>
        <w:lang w:val="id" w:eastAsia="en-US" w:bidi="ar-SA"/>
      </w:rPr>
    </w:lvl>
    <w:lvl w:ilvl="4" w:tplc="2EB07668">
      <w:numFmt w:val="bullet"/>
      <w:lvlText w:val="•"/>
      <w:lvlJc w:val="left"/>
      <w:pPr>
        <w:ind w:left="4586" w:hanging="360"/>
      </w:pPr>
      <w:rPr>
        <w:rFonts w:hint="default"/>
        <w:lang w:val="id" w:eastAsia="en-US" w:bidi="ar-SA"/>
      </w:rPr>
    </w:lvl>
    <w:lvl w:ilvl="5" w:tplc="19C86BE0">
      <w:numFmt w:val="bullet"/>
      <w:lvlText w:val="•"/>
      <w:lvlJc w:val="left"/>
      <w:pPr>
        <w:ind w:left="5263" w:hanging="360"/>
      </w:pPr>
      <w:rPr>
        <w:rFonts w:hint="default"/>
        <w:lang w:val="id" w:eastAsia="en-US" w:bidi="ar-SA"/>
      </w:rPr>
    </w:lvl>
    <w:lvl w:ilvl="6" w:tplc="12384736">
      <w:numFmt w:val="bullet"/>
      <w:lvlText w:val="•"/>
      <w:lvlJc w:val="left"/>
      <w:pPr>
        <w:ind w:left="5939" w:hanging="360"/>
      </w:pPr>
      <w:rPr>
        <w:rFonts w:hint="default"/>
        <w:lang w:val="id" w:eastAsia="en-US" w:bidi="ar-SA"/>
      </w:rPr>
    </w:lvl>
    <w:lvl w:ilvl="7" w:tplc="3F680076">
      <w:numFmt w:val="bullet"/>
      <w:lvlText w:val="•"/>
      <w:lvlJc w:val="left"/>
      <w:pPr>
        <w:ind w:left="6616" w:hanging="360"/>
      </w:pPr>
      <w:rPr>
        <w:rFonts w:hint="default"/>
        <w:lang w:val="id" w:eastAsia="en-US" w:bidi="ar-SA"/>
      </w:rPr>
    </w:lvl>
    <w:lvl w:ilvl="8" w:tplc="F9FA7240">
      <w:numFmt w:val="bullet"/>
      <w:lvlText w:val="•"/>
      <w:lvlJc w:val="left"/>
      <w:pPr>
        <w:ind w:left="7292" w:hanging="360"/>
      </w:pPr>
      <w:rPr>
        <w:rFonts w:hint="default"/>
        <w:lang w:val="id" w:eastAsia="en-US" w:bidi="ar-SA"/>
      </w:rPr>
    </w:lvl>
  </w:abstractNum>
  <w:abstractNum w:abstractNumId="18" w15:restartNumberingAfterBreak="0">
    <w:nsid w:val="2F85502B"/>
    <w:multiLevelType w:val="hybridMultilevel"/>
    <w:tmpl w:val="2B408B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1CA5F90"/>
    <w:multiLevelType w:val="multilevel"/>
    <w:tmpl w:val="4D8446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4722BC9"/>
    <w:multiLevelType w:val="hybridMultilevel"/>
    <w:tmpl w:val="D0F4C81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61627F4"/>
    <w:multiLevelType w:val="hybridMultilevel"/>
    <w:tmpl w:val="DC22BE18"/>
    <w:lvl w:ilvl="0" w:tplc="3809000F">
      <w:start w:val="1"/>
      <w:numFmt w:val="decimal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36790896"/>
    <w:multiLevelType w:val="hybridMultilevel"/>
    <w:tmpl w:val="9682A040"/>
    <w:lvl w:ilvl="0" w:tplc="38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C243B7"/>
    <w:multiLevelType w:val="hybridMultilevel"/>
    <w:tmpl w:val="2B408B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13E2115"/>
    <w:multiLevelType w:val="multilevel"/>
    <w:tmpl w:val="486850F2"/>
    <w:lvl w:ilvl="0">
      <w:start w:val="1"/>
      <w:numFmt w:val="decimal"/>
      <w:lvlText w:val="%1"/>
      <w:lvlJc w:val="left"/>
      <w:pPr>
        <w:ind w:left="931" w:hanging="360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1">
      <w:start w:val="1"/>
      <w:numFmt w:val="decimal"/>
      <w:lvlText w:val="%2."/>
      <w:lvlJc w:val="left"/>
      <w:pPr>
        <w:ind w:left="1281" w:hanging="361"/>
      </w:pPr>
      <w:rPr>
        <w:rFonts w:ascii="Times New Roman" w:eastAsia="Times New Roman" w:hAnsi="Times New Roman" w:cs="Times New Roman"/>
        <w:spacing w:val="0"/>
        <w:w w:val="100"/>
        <w:lang w:val="id" w:eastAsia="en-US" w:bidi="ar-SA"/>
      </w:rPr>
    </w:lvl>
    <w:lvl w:ilvl="2">
      <w:start w:val="1"/>
      <w:numFmt w:val="decimal"/>
      <w:lvlText w:val="%1.%2.%3"/>
      <w:lvlJc w:val="left"/>
      <w:pPr>
        <w:ind w:left="1991" w:hanging="361"/>
      </w:pPr>
      <w:rPr>
        <w:rFonts w:ascii="Times New Roman" w:eastAsia="Times New Roman" w:hAnsi="Times New Roman" w:cs="Times New Roman" w:hint="default"/>
        <w:b/>
        <w:bCs/>
        <w:i w:val="0"/>
        <w:iCs w:val="0"/>
        <w:spacing w:val="0"/>
        <w:w w:val="100"/>
        <w:sz w:val="24"/>
        <w:szCs w:val="24"/>
        <w:lang w:val="id" w:eastAsia="en-US" w:bidi="ar-SA"/>
      </w:rPr>
    </w:lvl>
    <w:lvl w:ilvl="3">
      <w:start w:val="1"/>
      <w:numFmt w:val="decimal"/>
      <w:lvlText w:val="%4."/>
      <w:lvlJc w:val="left"/>
      <w:pPr>
        <w:ind w:left="2552" w:hanging="361"/>
      </w:pPr>
      <w:rPr>
        <w:rFonts w:hint="default"/>
        <w:spacing w:val="0"/>
        <w:w w:val="100"/>
        <w:lang w:val="id" w:eastAsia="en-US" w:bidi="ar-SA"/>
      </w:rPr>
    </w:lvl>
    <w:lvl w:ilvl="4">
      <w:numFmt w:val="bullet"/>
      <w:lvlText w:val="•"/>
      <w:lvlJc w:val="left"/>
      <w:pPr>
        <w:ind w:left="2560" w:hanging="361"/>
      </w:pPr>
      <w:rPr>
        <w:rFonts w:hint="default"/>
        <w:lang w:val="id" w:eastAsia="en-US" w:bidi="ar-SA"/>
      </w:rPr>
    </w:lvl>
    <w:lvl w:ilvl="5">
      <w:numFmt w:val="bullet"/>
      <w:lvlText w:val="•"/>
      <w:lvlJc w:val="left"/>
      <w:pPr>
        <w:ind w:left="3574" w:hanging="361"/>
      </w:pPr>
      <w:rPr>
        <w:rFonts w:hint="default"/>
        <w:lang w:val="id" w:eastAsia="en-US" w:bidi="ar-SA"/>
      </w:rPr>
    </w:lvl>
    <w:lvl w:ilvl="6">
      <w:numFmt w:val="bullet"/>
      <w:lvlText w:val="•"/>
      <w:lvlJc w:val="left"/>
      <w:pPr>
        <w:ind w:left="4588" w:hanging="361"/>
      </w:pPr>
      <w:rPr>
        <w:rFonts w:hint="default"/>
        <w:lang w:val="id" w:eastAsia="en-US" w:bidi="ar-SA"/>
      </w:rPr>
    </w:lvl>
    <w:lvl w:ilvl="7">
      <w:numFmt w:val="bullet"/>
      <w:lvlText w:val="•"/>
      <w:lvlJc w:val="left"/>
      <w:pPr>
        <w:ind w:left="5603" w:hanging="361"/>
      </w:pPr>
      <w:rPr>
        <w:rFonts w:hint="default"/>
        <w:lang w:val="id" w:eastAsia="en-US" w:bidi="ar-SA"/>
      </w:rPr>
    </w:lvl>
    <w:lvl w:ilvl="8">
      <w:numFmt w:val="bullet"/>
      <w:lvlText w:val="•"/>
      <w:lvlJc w:val="left"/>
      <w:pPr>
        <w:ind w:left="6617" w:hanging="361"/>
      </w:pPr>
      <w:rPr>
        <w:rFonts w:hint="default"/>
        <w:lang w:val="id" w:eastAsia="en-US" w:bidi="ar-SA"/>
      </w:rPr>
    </w:lvl>
  </w:abstractNum>
  <w:abstractNum w:abstractNumId="25" w15:restartNumberingAfterBreak="0">
    <w:nsid w:val="47635270"/>
    <w:multiLevelType w:val="multilevel"/>
    <w:tmpl w:val="CEC62F66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4AF738A9"/>
    <w:multiLevelType w:val="multilevel"/>
    <w:tmpl w:val="ACE2D6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80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32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46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7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72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97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1160" w:hanging="2160"/>
      </w:pPr>
      <w:rPr>
        <w:rFonts w:hint="default"/>
      </w:rPr>
    </w:lvl>
  </w:abstractNum>
  <w:abstractNum w:abstractNumId="27" w15:restartNumberingAfterBreak="0">
    <w:nsid w:val="4BBD47C3"/>
    <w:multiLevelType w:val="hybridMultilevel"/>
    <w:tmpl w:val="34A04128"/>
    <w:lvl w:ilvl="0" w:tplc="EDC8D058">
      <w:start w:val="1"/>
      <w:numFmt w:val="decimal"/>
      <w:lvlText w:val="%1."/>
      <w:lvlJc w:val="left"/>
      <w:pPr>
        <w:ind w:left="720" w:hanging="360"/>
      </w:pPr>
      <w:rPr>
        <w:rFonts w:hint="default"/>
        <w:i w:val="0"/>
        <w:iCs w:val="0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4C85583D"/>
    <w:multiLevelType w:val="hybridMultilevel"/>
    <w:tmpl w:val="2B408B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FAB139D"/>
    <w:multiLevelType w:val="multilevel"/>
    <w:tmpl w:val="2F820D9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abstractNum w:abstractNumId="30" w15:restartNumberingAfterBreak="0">
    <w:nsid w:val="51531663"/>
    <w:multiLevelType w:val="hybridMultilevel"/>
    <w:tmpl w:val="58DE93D4"/>
    <w:lvl w:ilvl="0" w:tplc="A710B2BC">
      <w:start w:val="1"/>
      <w:numFmt w:val="lowerLetter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1" w15:restartNumberingAfterBreak="0">
    <w:nsid w:val="532463AE"/>
    <w:multiLevelType w:val="multilevel"/>
    <w:tmpl w:val="FB404D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540F09A8"/>
    <w:multiLevelType w:val="multilevel"/>
    <w:tmpl w:val="267EF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58E044E1"/>
    <w:multiLevelType w:val="hybridMultilevel"/>
    <w:tmpl w:val="37D679EE"/>
    <w:lvl w:ilvl="0" w:tplc="38090019">
      <w:start w:val="1"/>
      <w:numFmt w:val="lowerLetter"/>
      <w:lvlText w:val="%1."/>
      <w:lvlJc w:val="left"/>
      <w:pPr>
        <w:ind w:left="1080" w:hanging="360"/>
      </w:p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 w15:restartNumberingAfterBreak="0">
    <w:nsid w:val="5A780102"/>
    <w:multiLevelType w:val="hybridMultilevel"/>
    <w:tmpl w:val="944A495C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35" w15:restartNumberingAfterBreak="0">
    <w:nsid w:val="5D1B1ED7"/>
    <w:multiLevelType w:val="hybridMultilevel"/>
    <w:tmpl w:val="2DB006E2"/>
    <w:lvl w:ilvl="0" w:tplc="5EAEBE12">
      <w:start w:val="3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5DA4254D"/>
    <w:multiLevelType w:val="multilevel"/>
    <w:tmpl w:val="86DE575C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7" w15:restartNumberingAfterBreak="0">
    <w:nsid w:val="5FCE22B0"/>
    <w:multiLevelType w:val="hybridMultilevel"/>
    <w:tmpl w:val="E4786C84"/>
    <w:lvl w:ilvl="0" w:tplc="034A6CCC">
      <w:start w:val="3"/>
      <w:numFmt w:val="decimal"/>
      <w:lvlText w:val="%1."/>
      <w:lvlJc w:val="left"/>
      <w:pPr>
        <w:ind w:left="720" w:hanging="360"/>
      </w:pPr>
      <w:rPr>
        <w:rFonts w:hint="default"/>
        <w:b w:val="0"/>
        <w:bCs/>
        <w:i w:val="0"/>
        <w:sz w:val="24"/>
        <w:szCs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0502546"/>
    <w:multiLevelType w:val="multilevel"/>
    <w:tmpl w:val="6FDCAB46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800"/>
        </w:tabs>
        <w:ind w:left="180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840"/>
        </w:tabs>
        <w:ind w:left="684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1221C2D"/>
    <w:multiLevelType w:val="multilevel"/>
    <w:tmpl w:val="201C25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0" w15:restartNumberingAfterBreak="0">
    <w:nsid w:val="624F3B89"/>
    <w:multiLevelType w:val="hybridMultilevel"/>
    <w:tmpl w:val="77EE5E9C"/>
    <w:lvl w:ilvl="0" w:tplc="E2C0A098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520" w:hanging="360"/>
      </w:pPr>
    </w:lvl>
    <w:lvl w:ilvl="2" w:tplc="3809001B" w:tentative="1">
      <w:start w:val="1"/>
      <w:numFmt w:val="lowerRoman"/>
      <w:lvlText w:val="%3."/>
      <w:lvlJc w:val="right"/>
      <w:pPr>
        <w:ind w:left="3240" w:hanging="180"/>
      </w:pPr>
    </w:lvl>
    <w:lvl w:ilvl="3" w:tplc="3809000F" w:tentative="1">
      <w:start w:val="1"/>
      <w:numFmt w:val="decimal"/>
      <w:lvlText w:val="%4."/>
      <w:lvlJc w:val="left"/>
      <w:pPr>
        <w:ind w:left="3960" w:hanging="360"/>
      </w:pPr>
    </w:lvl>
    <w:lvl w:ilvl="4" w:tplc="38090019" w:tentative="1">
      <w:start w:val="1"/>
      <w:numFmt w:val="lowerLetter"/>
      <w:lvlText w:val="%5."/>
      <w:lvlJc w:val="left"/>
      <w:pPr>
        <w:ind w:left="4680" w:hanging="360"/>
      </w:pPr>
    </w:lvl>
    <w:lvl w:ilvl="5" w:tplc="3809001B" w:tentative="1">
      <w:start w:val="1"/>
      <w:numFmt w:val="lowerRoman"/>
      <w:lvlText w:val="%6."/>
      <w:lvlJc w:val="right"/>
      <w:pPr>
        <w:ind w:left="5400" w:hanging="180"/>
      </w:pPr>
    </w:lvl>
    <w:lvl w:ilvl="6" w:tplc="3809000F" w:tentative="1">
      <w:start w:val="1"/>
      <w:numFmt w:val="decimal"/>
      <w:lvlText w:val="%7."/>
      <w:lvlJc w:val="left"/>
      <w:pPr>
        <w:ind w:left="6120" w:hanging="360"/>
      </w:pPr>
    </w:lvl>
    <w:lvl w:ilvl="7" w:tplc="38090019" w:tentative="1">
      <w:start w:val="1"/>
      <w:numFmt w:val="lowerLetter"/>
      <w:lvlText w:val="%8."/>
      <w:lvlJc w:val="left"/>
      <w:pPr>
        <w:ind w:left="6840" w:hanging="360"/>
      </w:pPr>
    </w:lvl>
    <w:lvl w:ilvl="8" w:tplc="38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1" w15:restartNumberingAfterBreak="0">
    <w:nsid w:val="638F3D05"/>
    <w:multiLevelType w:val="hybridMultilevel"/>
    <w:tmpl w:val="2B408B0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864026A"/>
    <w:multiLevelType w:val="multilevel"/>
    <w:tmpl w:val="B50C0240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3" w15:restartNumberingAfterBreak="0">
    <w:nsid w:val="6F031BC8"/>
    <w:multiLevelType w:val="multilevel"/>
    <w:tmpl w:val="1E52A6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6F991169"/>
    <w:multiLevelType w:val="hybridMultilevel"/>
    <w:tmpl w:val="26DAEACC"/>
    <w:lvl w:ilvl="0" w:tplc="2006EC62">
      <w:start w:val="1"/>
      <w:numFmt w:val="lowerLetter"/>
      <w:lvlText w:val="%1."/>
      <w:lvlJc w:val="left"/>
      <w:pPr>
        <w:ind w:left="170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2"/>
        <w:w w:val="100"/>
        <w:sz w:val="24"/>
        <w:szCs w:val="24"/>
        <w:lang w:val="id" w:eastAsia="en-US" w:bidi="ar-SA"/>
      </w:rPr>
    </w:lvl>
    <w:lvl w:ilvl="1" w:tplc="10D2C432">
      <w:numFmt w:val="bullet"/>
      <w:lvlText w:val="•"/>
      <w:lvlJc w:val="left"/>
      <w:pPr>
        <w:ind w:left="2394" w:hanging="360"/>
      </w:pPr>
      <w:rPr>
        <w:rFonts w:hint="default"/>
        <w:lang w:val="id" w:eastAsia="en-US" w:bidi="ar-SA"/>
      </w:rPr>
    </w:lvl>
    <w:lvl w:ilvl="2" w:tplc="61F2E59C">
      <w:numFmt w:val="bullet"/>
      <w:lvlText w:val="•"/>
      <w:lvlJc w:val="left"/>
      <w:pPr>
        <w:ind w:left="3089" w:hanging="360"/>
      </w:pPr>
      <w:rPr>
        <w:rFonts w:hint="default"/>
        <w:lang w:val="id" w:eastAsia="en-US" w:bidi="ar-SA"/>
      </w:rPr>
    </w:lvl>
    <w:lvl w:ilvl="3" w:tplc="2C78681E">
      <w:numFmt w:val="bullet"/>
      <w:lvlText w:val="•"/>
      <w:lvlJc w:val="left"/>
      <w:pPr>
        <w:ind w:left="3783" w:hanging="360"/>
      </w:pPr>
      <w:rPr>
        <w:rFonts w:hint="default"/>
        <w:lang w:val="id" w:eastAsia="en-US" w:bidi="ar-SA"/>
      </w:rPr>
    </w:lvl>
    <w:lvl w:ilvl="4" w:tplc="BBE6F916">
      <w:numFmt w:val="bullet"/>
      <w:lvlText w:val="•"/>
      <w:lvlJc w:val="left"/>
      <w:pPr>
        <w:ind w:left="4478" w:hanging="360"/>
      </w:pPr>
      <w:rPr>
        <w:rFonts w:hint="default"/>
        <w:lang w:val="id" w:eastAsia="en-US" w:bidi="ar-SA"/>
      </w:rPr>
    </w:lvl>
    <w:lvl w:ilvl="5" w:tplc="50DEDE92">
      <w:numFmt w:val="bullet"/>
      <w:lvlText w:val="•"/>
      <w:lvlJc w:val="left"/>
      <w:pPr>
        <w:ind w:left="5173" w:hanging="360"/>
      </w:pPr>
      <w:rPr>
        <w:rFonts w:hint="default"/>
        <w:lang w:val="id" w:eastAsia="en-US" w:bidi="ar-SA"/>
      </w:rPr>
    </w:lvl>
    <w:lvl w:ilvl="6" w:tplc="3ECA4DA0">
      <w:numFmt w:val="bullet"/>
      <w:lvlText w:val="•"/>
      <w:lvlJc w:val="left"/>
      <w:pPr>
        <w:ind w:left="5867" w:hanging="360"/>
      </w:pPr>
      <w:rPr>
        <w:rFonts w:hint="default"/>
        <w:lang w:val="id" w:eastAsia="en-US" w:bidi="ar-SA"/>
      </w:rPr>
    </w:lvl>
    <w:lvl w:ilvl="7" w:tplc="802A5644">
      <w:numFmt w:val="bullet"/>
      <w:lvlText w:val="•"/>
      <w:lvlJc w:val="left"/>
      <w:pPr>
        <w:ind w:left="6562" w:hanging="360"/>
      </w:pPr>
      <w:rPr>
        <w:rFonts w:hint="default"/>
        <w:lang w:val="id" w:eastAsia="en-US" w:bidi="ar-SA"/>
      </w:rPr>
    </w:lvl>
    <w:lvl w:ilvl="8" w:tplc="C778ED26">
      <w:numFmt w:val="bullet"/>
      <w:lvlText w:val="•"/>
      <w:lvlJc w:val="left"/>
      <w:pPr>
        <w:ind w:left="7256" w:hanging="360"/>
      </w:pPr>
      <w:rPr>
        <w:rFonts w:hint="default"/>
        <w:lang w:val="id" w:eastAsia="en-US" w:bidi="ar-SA"/>
      </w:rPr>
    </w:lvl>
  </w:abstractNum>
  <w:abstractNum w:abstractNumId="45" w15:restartNumberingAfterBreak="0">
    <w:nsid w:val="79B97243"/>
    <w:multiLevelType w:val="multilevel"/>
    <w:tmpl w:val="B412A8CE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  <w:rPr>
        <w:rFonts w:ascii="Times New Roman" w:eastAsia="Times New Roman" w:hAnsi="Times New Roman" w:cs="Times New Roman"/>
        <w:sz w:val="24"/>
        <w:szCs w:val="24"/>
      </w:rPr>
    </w:lvl>
    <w:lvl w:ilvl="2" w:tentative="1">
      <w:start w:val="1"/>
      <w:numFmt w:val="decimal"/>
      <w:lvlText w:val="%3."/>
      <w:lvlJc w:val="left"/>
      <w:pPr>
        <w:tabs>
          <w:tab w:val="num" w:pos="2520"/>
        </w:tabs>
        <w:ind w:left="2520" w:hanging="360"/>
      </w:pPr>
    </w:lvl>
    <w:lvl w:ilvl="3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entative="1">
      <w:start w:val="1"/>
      <w:numFmt w:val="decimal"/>
      <w:lvlText w:val="%5."/>
      <w:lvlJc w:val="left"/>
      <w:pPr>
        <w:tabs>
          <w:tab w:val="num" w:pos="3960"/>
        </w:tabs>
        <w:ind w:left="3960" w:hanging="360"/>
      </w:pPr>
    </w:lvl>
    <w:lvl w:ilvl="5" w:tentative="1">
      <w:start w:val="1"/>
      <w:numFmt w:val="decimal"/>
      <w:lvlText w:val="%6."/>
      <w:lvlJc w:val="left"/>
      <w:pPr>
        <w:tabs>
          <w:tab w:val="num" w:pos="4680"/>
        </w:tabs>
        <w:ind w:left="4680" w:hanging="360"/>
      </w:pPr>
    </w:lvl>
    <w:lvl w:ilvl="6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entative="1">
      <w:start w:val="1"/>
      <w:numFmt w:val="decimal"/>
      <w:lvlText w:val="%8."/>
      <w:lvlJc w:val="left"/>
      <w:pPr>
        <w:tabs>
          <w:tab w:val="num" w:pos="6120"/>
        </w:tabs>
        <w:ind w:left="6120" w:hanging="360"/>
      </w:pPr>
    </w:lvl>
    <w:lvl w:ilvl="8" w:tentative="1">
      <w:start w:val="1"/>
      <w:numFmt w:val="decimal"/>
      <w:lvlText w:val="%9."/>
      <w:lvlJc w:val="left"/>
      <w:pPr>
        <w:tabs>
          <w:tab w:val="num" w:pos="6840"/>
        </w:tabs>
        <w:ind w:left="6840" w:hanging="360"/>
      </w:pPr>
    </w:lvl>
  </w:abstractNum>
  <w:abstractNum w:abstractNumId="46" w15:restartNumberingAfterBreak="0">
    <w:nsid w:val="7B4B520C"/>
    <w:multiLevelType w:val="hybridMultilevel"/>
    <w:tmpl w:val="B42477D4"/>
    <w:lvl w:ilvl="0" w:tplc="FFFFFFFF">
      <w:start w:val="1"/>
      <w:numFmt w:val="lowerLetter"/>
      <w:lvlText w:val="%1)"/>
      <w:lvlJc w:val="left"/>
      <w:pPr>
        <w:ind w:left="720" w:hanging="360"/>
      </w:pPr>
    </w:lvl>
    <w:lvl w:ilvl="1" w:tplc="99ACE440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 w:tplc="0409000F">
      <w:start w:val="1"/>
      <w:numFmt w:val="decimal"/>
      <w:lvlText w:val="%3.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C495E92"/>
    <w:multiLevelType w:val="multilevel"/>
    <w:tmpl w:val="0F56C70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 w15:restartNumberingAfterBreak="0">
    <w:nsid w:val="7E735977"/>
    <w:multiLevelType w:val="hybridMultilevel"/>
    <w:tmpl w:val="9724C7D0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F51239E"/>
    <w:multiLevelType w:val="multilevel"/>
    <w:tmpl w:val="47722DC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num w:numId="1">
    <w:abstractNumId w:val="42"/>
  </w:num>
  <w:num w:numId="2">
    <w:abstractNumId w:val="44"/>
  </w:num>
  <w:num w:numId="3">
    <w:abstractNumId w:val="17"/>
  </w:num>
  <w:num w:numId="4">
    <w:abstractNumId w:val="0"/>
  </w:num>
  <w:num w:numId="5">
    <w:abstractNumId w:val="11"/>
  </w:num>
  <w:num w:numId="6">
    <w:abstractNumId w:val="43"/>
  </w:num>
  <w:num w:numId="7">
    <w:abstractNumId w:val="10"/>
  </w:num>
  <w:num w:numId="8">
    <w:abstractNumId w:val="2"/>
  </w:num>
  <w:num w:numId="9">
    <w:abstractNumId w:val="39"/>
  </w:num>
  <w:num w:numId="10">
    <w:abstractNumId w:val="28"/>
  </w:num>
  <w:num w:numId="11">
    <w:abstractNumId w:val="18"/>
  </w:num>
  <w:num w:numId="12">
    <w:abstractNumId w:val="1"/>
  </w:num>
  <w:num w:numId="13">
    <w:abstractNumId w:val="29"/>
  </w:num>
  <w:num w:numId="14">
    <w:abstractNumId w:val="16"/>
  </w:num>
  <w:num w:numId="15">
    <w:abstractNumId w:val="37"/>
  </w:num>
  <w:num w:numId="16">
    <w:abstractNumId w:val="7"/>
  </w:num>
  <w:num w:numId="17">
    <w:abstractNumId w:val="13"/>
  </w:num>
  <w:num w:numId="18">
    <w:abstractNumId w:val="26"/>
  </w:num>
  <w:num w:numId="19">
    <w:abstractNumId w:val="49"/>
  </w:num>
  <w:num w:numId="20">
    <w:abstractNumId w:val="34"/>
  </w:num>
  <w:num w:numId="21">
    <w:abstractNumId w:val="23"/>
  </w:num>
  <w:num w:numId="22">
    <w:abstractNumId w:val="36"/>
  </w:num>
  <w:num w:numId="23">
    <w:abstractNumId w:val="25"/>
  </w:num>
  <w:num w:numId="24">
    <w:abstractNumId w:val="35"/>
  </w:num>
  <w:num w:numId="25">
    <w:abstractNumId w:val="41"/>
  </w:num>
  <w:num w:numId="26">
    <w:abstractNumId w:val="4"/>
  </w:num>
  <w:num w:numId="27">
    <w:abstractNumId w:val="27"/>
  </w:num>
  <w:num w:numId="28">
    <w:abstractNumId w:val="22"/>
  </w:num>
  <w:num w:numId="29">
    <w:abstractNumId w:val="46"/>
  </w:num>
  <w:num w:numId="30">
    <w:abstractNumId w:val="30"/>
  </w:num>
  <w:num w:numId="31">
    <w:abstractNumId w:val="48"/>
  </w:num>
  <w:num w:numId="32">
    <w:abstractNumId w:val="20"/>
  </w:num>
  <w:num w:numId="33">
    <w:abstractNumId w:val="8"/>
  </w:num>
  <w:num w:numId="34">
    <w:abstractNumId w:val="40"/>
  </w:num>
  <w:num w:numId="35">
    <w:abstractNumId w:val="9"/>
  </w:num>
  <w:num w:numId="36">
    <w:abstractNumId w:val="24"/>
  </w:num>
  <w:num w:numId="37">
    <w:abstractNumId w:val="32"/>
  </w:num>
  <w:num w:numId="38">
    <w:abstractNumId w:val="33"/>
  </w:num>
  <w:num w:numId="39">
    <w:abstractNumId w:val="15"/>
  </w:num>
  <w:num w:numId="40">
    <w:abstractNumId w:val="14"/>
  </w:num>
  <w:num w:numId="41">
    <w:abstractNumId w:val="45"/>
  </w:num>
  <w:num w:numId="42">
    <w:abstractNumId w:val="19"/>
  </w:num>
  <w:num w:numId="43">
    <w:abstractNumId w:val="47"/>
  </w:num>
  <w:num w:numId="44">
    <w:abstractNumId w:val="38"/>
  </w:num>
  <w:num w:numId="45">
    <w:abstractNumId w:val="31"/>
  </w:num>
  <w:num w:numId="46">
    <w:abstractNumId w:val="5"/>
  </w:num>
  <w:num w:numId="47">
    <w:abstractNumId w:val="21"/>
  </w:num>
  <w:num w:numId="48">
    <w:abstractNumId w:val="6"/>
  </w:num>
  <w:num w:numId="49">
    <w:abstractNumId w:val="12"/>
  </w:num>
  <w:num w:numId="50">
    <w:abstractNumId w:val="3"/>
  </w:num>
  <w:numIdMacAtCleanup w:val="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attachedTemplate r:id="rId1"/>
  <w:defaultTabStop w:val="720"/>
  <w:characterSpacingControl w:val="doNotCompress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521E"/>
    <w:rsid w:val="000018F9"/>
    <w:rsid w:val="000028E6"/>
    <w:rsid w:val="00023017"/>
    <w:rsid w:val="000238C1"/>
    <w:rsid w:val="000331EB"/>
    <w:rsid w:val="000367C6"/>
    <w:rsid w:val="00056382"/>
    <w:rsid w:val="00081F71"/>
    <w:rsid w:val="00097DA7"/>
    <w:rsid w:val="000B24C6"/>
    <w:rsid w:val="000B3CC7"/>
    <w:rsid w:val="000C2574"/>
    <w:rsid w:val="000C73E9"/>
    <w:rsid w:val="000F044D"/>
    <w:rsid w:val="000F3D94"/>
    <w:rsid w:val="0010011C"/>
    <w:rsid w:val="00104D74"/>
    <w:rsid w:val="00110F0A"/>
    <w:rsid w:val="00134BE1"/>
    <w:rsid w:val="0016756C"/>
    <w:rsid w:val="00177134"/>
    <w:rsid w:val="001D33FA"/>
    <w:rsid w:val="00221AEA"/>
    <w:rsid w:val="0022417D"/>
    <w:rsid w:val="002343B7"/>
    <w:rsid w:val="00250E7B"/>
    <w:rsid w:val="002571E6"/>
    <w:rsid w:val="00262361"/>
    <w:rsid w:val="00290204"/>
    <w:rsid w:val="002C39BD"/>
    <w:rsid w:val="00301516"/>
    <w:rsid w:val="00315C62"/>
    <w:rsid w:val="00322616"/>
    <w:rsid w:val="00360588"/>
    <w:rsid w:val="00375082"/>
    <w:rsid w:val="003764CB"/>
    <w:rsid w:val="003849C6"/>
    <w:rsid w:val="003859B5"/>
    <w:rsid w:val="00392A3D"/>
    <w:rsid w:val="00396D27"/>
    <w:rsid w:val="003B0D8C"/>
    <w:rsid w:val="003B6054"/>
    <w:rsid w:val="003B64B5"/>
    <w:rsid w:val="003B7D0B"/>
    <w:rsid w:val="003C3C1F"/>
    <w:rsid w:val="003F6808"/>
    <w:rsid w:val="004200AA"/>
    <w:rsid w:val="00437348"/>
    <w:rsid w:val="00442D1C"/>
    <w:rsid w:val="004561A1"/>
    <w:rsid w:val="004616A6"/>
    <w:rsid w:val="00466177"/>
    <w:rsid w:val="004807DD"/>
    <w:rsid w:val="004E3F0E"/>
    <w:rsid w:val="004E4230"/>
    <w:rsid w:val="004E4ADE"/>
    <w:rsid w:val="004F63D5"/>
    <w:rsid w:val="00500AEE"/>
    <w:rsid w:val="00521405"/>
    <w:rsid w:val="00522B4E"/>
    <w:rsid w:val="00523BDC"/>
    <w:rsid w:val="00523E4C"/>
    <w:rsid w:val="005362EE"/>
    <w:rsid w:val="005450F9"/>
    <w:rsid w:val="00557A9F"/>
    <w:rsid w:val="005642A0"/>
    <w:rsid w:val="00571798"/>
    <w:rsid w:val="0057631B"/>
    <w:rsid w:val="00593B03"/>
    <w:rsid w:val="005C58DB"/>
    <w:rsid w:val="005C723D"/>
    <w:rsid w:val="005F061A"/>
    <w:rsid w:val="00603B72"/>
    <w:rsid w:val="0062094B"/>
    <w:rsid w:val="006229E7"/>
    <w:rsid w:val="00664045"/>
    <w:rsid w:val="00697019"/>
    <w:rsid w:val="006A345D"/>
    <w:rsid w:val="006A762D"/>
    <w:rsid w:val="006B4EC5"/>
    <w:rsid w:val="006C340C"/>
    <w:rsid w:val="006F3A32"/>
    <w:rsid w:val="00713A0A"/>
    <w:rsid w:val="00740E8A"/>
    <w:rsid w:val="007458E7"/>
    <w:rsid w:val="00754104"/>
    <w:rsid w:val="00754551"/>
    <w:rsid w:val="00770098"/>
    <w:rsid w:val="007808E7"/>
    <w:rsid w:val="0078382D"/>
    <w:rsid w:val="007A04BA"/>
    <w:rsid w:val="007C0654"/>
    <w:rsid w:val="007D39FA"/>
    <w:rsid w:val="0081303B"/>
    <w:rsid w:val="008276E7"/>
    <w:rsid w:val="00841450"/>
    <w:rsid w:val="008B7EE5"/>
    <w:rsid w:val="008E4EEB"/>
    <w:rsid w:val="008E5380"/>
    <w:rsid w:val="00900FE8"/>
    <w:rsid w:val="00914249"/>
    <w:rsid w:val="00921382"/>
    <w:rsid w:val="00951A23"/>
    <w:rsid w:val="0095340B"/>
    <w:rsid w:val="009539D4"/>
    <w:rsid w:val="009658CB"/>
    <w:rsid w:val="00992802"/>
    <w:rsid w:val="009929AB"/>
    <w:rsid w:val="009E78A4"/>
    <w:rsid w:val="009F0365"/>
    <w:rsid w:val="009F427C"/>
    <w:rsid w:val="00A02E2D"/>
    <w:rsid w:val="00A11C8B"/>
    <w:rsid w:val="00A24BF4"/>
    <w:rsid w:val="00A5557C"/>
    <w:rsid w:val="00A666CD"/>
    <w:rsid w:val="00A71AE0"/>
    <w:rsid w:val="00A73A7B"/>
    <w:rsid w:val="00A800CC"/>
    <w:rsid w:val="00A96F03"/>
    <w:rsid w:val="00AA69BB"/>
    <w:rsid w:val="00AE5F42"/>
    <w:rsid w:val="00B03D60"/>
    <w:rsid w:val="00B147D5"/>
    <w:rsid w:val="00B3521E"/>
    <w:rsid w:val="00B3642D"/>
    <w:rsid w:val="00B370E9"/>
    <w:rsid w:val="00B57C8C"/>
    <w:rsid w:val="00B6003B"/>
    <w:rsid w:val="00B67264"/>
    <w:rsid w:val="00B752E2"/>
    <w:rsid w:val="00B976C2"/>
    <w:rsid w:val="00BB73CD"/>
    <w:rsid w:val="00BD0083"/>
    <w:rsid w:val="00BD3638"/>
    <w:rsid w:val="00C03957"/>
    <w:rsid w:val="00C041B1"/>
    <w:rsid w:val="00C12A7C"/>
    <w:rsid w:val="00C138B0"/>
    <w:rsid w:val="00C336CF"/>
    <w:rsid w:val="00C4545E"/>
    <w:rsid w:val="00C62A09"/>
    <w:rsid w:val="00C63AA6"/>
    <w:rsid w:val="00C70C7A"/>
    <w:rsid w:val="00C73646"/>
    <w:rsid w:val="00CB7846"/>
    <w:rsid w:val="00CD5C39"/>
    <w:rsid w:val="00CD7706"/>
    <w:rsid w:val="00D219C5"/>
    <w:rsid w:val="00D244F7"/>
    <w:rsid w:val="00D30840"/>
    <w:rsid w:val="00D456CF"/>
    <w:rsid w:val="00D4735A"/>
    <w:rsid w:val="00D56115"/>
    <w:rsid w:val="00D775DC"/>
    <w:rsid w:val="00D95C2D"/>
    <w:rsid w:val="00DA2AE9"/>
    <w:rsid w:val="00DD23BE"/>
    <w:rsid w:val="00E015D9"/>
    <w:rsid w:val="00E025AA"/>
    <w:rsid w:val="00E05D4B"/>
    <w:rsid w:val="00E269C1"/>
    <w:rsid w:val="00E50D78"/>
    <w:rsid w:val="00E613AA"/>
    <w:rsid w:val="00E61DF2"/>
    <w:rsid w:val="00E86D91"/>
    <w:rsid w:val="00EA144F"/>
    <w:rsid w:val="00EA3EDD"/>
    <w:rsid w:val="00EC3965"/>
    <w:rsid w:val="00EE0A5F"/>
    <w:rsid w:val="00F00561"/>
    <w:rsid w:val="00F02110"/>
    <w:rsid w:val="00F0415C"/>
    <w:rsid w:val="00F1471E"/>
    <w:rsid w:val="00F3485E"/>
    <w:rsid w:val="00F41722"/>
    <w:rsid w:val="00F450D2"/>
    <w:rsid w:val="00F73486"/>
    <w:rsid w:val="00F73A22"/>
    <w:rsid w:val="00F92860"/>
    <w:rsid w:val="00FB1559"/>
    <w:rsid w:val="00FC4637"/>
    <w:rsid w:val="00FC6323"/>
    <w:rsid w:val="00FD541F"/>
    <w:rsid w:val="00FE0440"/>
    <w:rsid w:val="00FE56DB"/>
    <w:rsid w:val="00FF34AE"/>
    <w:rsid w:val="00FF68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AE45A59"/>
  <w15:chartTrackingRefBased/>
  <w15:docId w15:val="{D048292B-C7BD-4710-850F-1810DD4268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37348"/>
  </w:style>
  <w:style w:type="paragraph" w:styleId="Heading1">
    <w:name w:val="heading 1"/>
    <w:basedOn w:val="Normal"/>
    <w:next w:val="Normal"/>
    <w:link w:val="Heading1Char"/>
    <w:uiPriority w:val="9"/>
    <w:qFormat/>
    <w:rsid w:val="00B370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70C7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70C7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370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qFormat/>
    <w:rsid w:val="00B370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aliases w:val="SUB BAB2,Tabel,gyjgy,heading 3,List Paragraph1,Heading 31,List Paragraph1 Char Char,Body of text,Colorful List - Accent 11,sub1,skripsi,Body of text+1,Body of text+2,Body of text+3,List Paragraph11,no subbab,DWA List 1"/>
    <w:basedOn w:val="Normal"/>
    <w:link w:val="ListParagraphChar"/>
    <w:uiPriority w:val="34"/>
    <w:qFormat/>
    <w:rsid w:val="00B370E9"/>
    <w:pPr>
      <w:ind w:left="720"/>
      <w:contextualSpacing/>
    </w:pPr>
  </w:style>
  <w:style w:type="character" w:customStyle="1" w:styleId="ListParagraphChar">
    <w:name w:val="List Paragraph Char"/>
    <w:aliases w:val="SUB BAB2 Char,Tabel Char,gyjgy Char,heading 3 Char,List Paragraph1 Char,Heading 31 Char,List Paragraph1 Char Char Char,Body of text Char,Colorful List - Accent 11 Char,sub1 Char,skripsi Char,Body of text+1 Char,Body of text+2 Char"/>
    <w:basedOn w:val="DefaultParagraphFont"/>
    <w:link w:val="ListParagraph"/>
    <w:uiPriority w:val="34"/>
    <w:qFormat/>
    <w:rsid w:val="00740E8A"/>
  </w:style>
  <w:style w:type="paragraph" w:styleId="Header">
    <w:name w:val="header"/>
    <w:basedOn w:val="Normal"/>
    <w:link w:val="HeaderChar"/>
    <w:uiPriority w:val="99"/>
    <w:unhideWhenUsed/>
    <w:rsid w:val="00B370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0E9"/>
  </w:style>
  <w:style w:type="paragraph" w:styleId="Footer">
    <w:name w:val="footer"/>
    <w:basedOn w:val="Normal"/>
    <w:link w:val="FooterChar"/>
    <w:uiPriority w:val="99"/>
    <w:unhideWhenUsed/>
    <w:rsid w:val="00B370E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0E9"/>
  </w:style>
  <w:style w:type="paragraph" w:styleId="TOCHeading">
    <w:name w:val="TOC Heading"/>
    <w:basedOn w:val="Heading1"/>
    <w:next w:val="Normal"/>
    <w:uiPriority w:val="39"/>
    <w:unhideWhenUsed/>
    <w:qFormat/>
    <w:rsid w:val="00B370E9"/>
    <w:pPr>
      <w:outlineLvl w:val="9"/>
    </w:pPr>
  </w:style>
  <w:style w:type="table" w:customStyle="1" w:styleId="TableGrid1">
    <w:name w:val="Table Grid1"/>
    <w:basedOn w:val="TableNormal"/>
    <w:next w:val="TableGrid"/>
    <w:uiPriority w:val="39"/>
    <w:rsid w:val="005C58DB"/>
    <w:pPr>
      <w:spacing w:after="0" w:line="240" w:lineRule="auto"/>
    </w:pPr>
    <w:rPr>
      <w:lang w:val="en-ID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29020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itle">
    <w:name w:val="Title"/>
    <w:basedOn w:val="Normal"/>
    <w:link w:val="TitleChar"/>
    <w:uiPriority w:val="10"/>
    <w:qFormat/>
    <w:rsid w:val="0078382D"/>
    <w:pPr>
      <w:suppressAutoHyphens/>
      <w:spacing w:before="240" w:after="60" w:line="360" w:lineRule="auto"/>
      <w:ind w:leftChars="-1" w:left="-1" w:hangingChars="1" w:hanging="1"/>
      <w:jc w:val="center"/>
      <w:textDirection w:val="btLr"/>
      <w:textAlignment w:val="top"/>
      <w:outlineLvl w:val="0"/>
    </w:pPr>
    <w:rPr>
      <w:rFonts w:ascii="Arial" w:eastAsia="Times New Roman" w:hAnsi="Arial" w:cs="Times New Roman"/>
      <w:b/>
      <w:kern w:val="28"/>
      <w:position w:val="-1"/>
      <w:sz w:val="24"/>
      <w:szCs w:val="24"/>
      <w:lang w:val="en-GB"/>
    </w:rPr>
  </w:style>
  <w:style w:type="character" w:customStyle="1" w:styleId="TitleChar">
    <w:name w:val="Title Char"/>
    <w:basedOn w:val="DefaultParagraphFont"/>
    <w:link w:val="Title"/>
    <w:uiPriority w:val="10"/>
    <w:rsid w:val="0078382D"/>
    <w:rPr>
      <w:rFonts w:ascii="Arial" w:eastAsia="Times New Roman" w:hAnsi="Arial" w:cs="Times New Roman"/>
      <w:b/>
      <w:kern w:val="28"/>
      <w:position w:val="-1"/>
      <w:sz w:val="24"/>
      <w:szCs w:val="24"/>
      <w:lang w:val="en-GB"/>
    </w:rPr>
  </w:style>
  <w:style w:type="paragraph" w:styleId="TOC1">
    <w:name w:val="toc 1"/>
    <w:basedOn w:val="Normal"/>
    <w:next w:val="Normal"/>
    <w:autoRedefine/>
    <w:uiPriority w:val="39"/>
    <w:unhideWhenUsed/>
    <w:rsid w:val="00D95C2D"/>
    <w:pPr>
      <w:spacing w:after="100"/>
    </w:pPr>
  </w:style>
  <w:style w:type="character" w:customStyle="1" w:styleId="Heading2Char">
    <w:name w:val="Heading 2 Char"/>
    <w:basedOn w:val="DefaultParagraphFont"/>
    <w:link w:val="Heading2"/>
    <w:uiPriority w:val="9"/>
    <w:rsid w:val="00C70C7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C70C7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BD0083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D0083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BD0083"/>
    <w:rPr>
      <w:color w:val="0563C1" w:themeColor="hyperlink"/>
      <w:u w:val="single"/>
    </w:rPr>
  </w:style>
  <w:style w:type="character" w:styleId="Strong">
    <w:name w:val="Strong"/>
    <w:basedOn w:val="DefaultParagraphFont"/>
    <w:uiPriority w:val="22"/>
    <w:qFormat/>
    <w:rsid w:val="00CD5C39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2463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231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2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975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RelyOnCSS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g"/><Relationship Id="rId18" Type="http://schemas.openxmlformats.org/officeDocument/2006/relationships/image" Target="media/image8.jpeg"/><Relationship Id="rId26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21" Type="http://schemas.openxmlformats.org/officeDocument/2006/relationships/image" Target="media/image11.jpeg"/><Relationship Id="rId7" Type="http://schemas.openxmlformats.org/officeDocument/2006/relationships/settings" Target="settings.xml"/><Relationship Id="rId12" Type="http://schemas.openxmlformats.org/officeDocument/2006/relationships/image" Target="media/image2.jpg"/><Relationship Id="rId17" Type="http://schemas.openxmlformats.org/officeDocument/2006/relationships/image" Target="media/image7.jpe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6.jp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5.jpg"/><Relationship Id="rId23" Type="http://schemas.openxmlformats.org/officeDocument/2006/relationships/image" Target="media/image13.jpeg"/><Relationship Id="rId10" Type="http://schemas.openxmlformats.org/officeDocument/2006/relationships/endnotes" Target="endnotes.xml"/><Relationship Id="rId19" Type="http://schemas.openxmlformats.org/officeDocument/2006/relationships/image" Target="media/image9.jpe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g"/><Relationship Id="rId22" Type="http://schemas.openxmlformats.org/officeDocument/2006/relationships/image" Target="media/image12.jpeg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yBook%20Hype\Downloads\FP04-Template%20SD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B3644D03F7194629BFA74B4FCF10F2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FFC830A-A1D9-4A84-BABF-3D6649780D4D}"/>
      </w:docPartPr>
      <w:docPartBody>
        <w:p w:rsidR="003F6D4D" w:rsidRDefault="000878FC" w:rsidP="000878FC">
          <w:pPr>
            <w:pStyle w:val="B3644D03F7194629BFA74B4FCF10F2CF"/>
          </w:pPr>
          <w:r w:rsidRPr="00410D2B">
            <w:rPr>
              <w:rStyle w:val="PlaceholderText"/>
            </w:rPr>
            <w:t>Click or tap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669B"/>
    <w:rsid w:val="00052BE0"/>
    <w:rsid w:val="000606F2"/>
    <w:rsid w:val="000878FC"/>
    <w:rsid w:val="000D0AC2"/>
    <w:rsid w:val="0014292C"/>
    <w:rsid w:val="001506E8"/>
    <w:rsid w:val="0024767A"/>
    <w:rsid w:val="002A5ABE"/>
    <w:rsid w:val="002B13C2"/>
    <w:rsid w:val="002E169F"/>
    <w:rsid w:val="00307135"/>
    <w:rsid w:val="003530F9"/>
    <w:rsid w:val="003F6D4D"/>
    <w:rsid w:val="00487E31"/>
    <w:rsid w:val="005232B5"/>
    <w:rsid w:val="0055778B"/>
    <w:rsid w:val="0056770C"/>
    <w:rsid w:val="0062453E"/>
    <w:rsid w:val="006C741E"/>
    <w:rsid w:val="00721E56"/>
    <w:rsid w:val="0072669B"/>
    <w:rsid w:val="00750A57"/>
    <w:rsid w:val="007D6F4E"/>
    <w:rsid w:val="008406B2"/>
    <w:rsid w:val="009359FD"/>
    <w:rsid w:val="009656E3"/>
    <w:rsid w:val="00995A37"/>
    <w:rsid w:val="009E5FE2"/>
    <w:rsid w:val="009F2472"/>
    <w:rsid w:val="009F311B"/>
    <w:rsid w:val="00A06AAD"/>
    <w:rsid w:val="00A153C9"/>
    <w:rsid w:val="00AE7B9C"/>
    <w:rsid w:val="00C02188"/>
    <w:rsid w:val="00D16F43"/>
    <w:rsid w:val="00D43236"/>
    <w:rsid w:val="00D833ED"/>
    <w:rsid w:val="00DE435E"/>
    <w:rsid w:val="00E216B1"/>
    <w:rsid w:val="00FF0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D" w:eastAsia="en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878FC"/>
    <w:rPr>
      <w:color w:val="808080"/>
    </w:rPr>
  </w:style>
  <w:style w:type="paragraph" w:customStyle="1" w:styleId="B3644D03F7194629BFA74B4FCF10F2CF">
    <w:name w:val="B3644D03F7194629BFA74B4FCF10F2CF"/>
    <w:rsid w:val="000878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410a9d94-0934-40bc-acf3-08c68e4a4251" xsi:nil="true"/>
    <lcf76f155ced4ddcb4097134ff3c332f xmlns="67f6c0c3-60f1-41bd-8fad-0a2c637d08a6">
      <Terms xmlns="http://schemas.microsoft.com/office/infopath/2007/PartnerControls"/>
    </lcf76f155ced4ddcb4097134ff3c332f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kumen" ma:contentTypeID="0x010100C979AF332AE587468DA01ED6CCB6AD5D" ma:contentTypeVersion="11" ma:contentTypeDescription="Buat sebuah dokumen baru." ma:contentTypeScope="" ma:versionID="42b1fd7ae096d6e538d16216a14fee39">
  <xsd:schema xmlns:xsd="http://www.w3.org/2001/XMLSchema" xmlns:xs="http://www.w3.org/2001/XMLSchema" xmlns:p="http://schemas.microsoft.com/office/2006/metadata/properties" xmlns:ns2="67f6c0c3-60f1-41bd-8fad-0a2c637d08a6" xmlns:ns3="410a9d94-0934-40bc-acf3-08c68e4a4251" targetNamespace="http://schemas.microsoft.com/office/2006/metadata/properties" ma:root="true" ma:fieldsID="4fdb906bf04271ec32039723f71ba1e2" ns2:_="" ns3:_="">
    <xsd:import namespace="67f6c0c3-60f1-41bd-8fad-0a2c637d08a6"/>
    <xsd:import namespace="410a9d94-0934-40bc-acf3-08c68e4a425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7f6c0c3-60f1-41bd-8fad-0a2c637d08a6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Tag Gambar" ma:readOnly="false" ma:fieldId="{5cf76f15-5ced-4ddc-b409-7134ff3c332f}" ma:taxonomyMulti="true" ma:sspId="236acf38-2809-431a-aec3-0994c6db43e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10a9d94-0934-40bc-acf3-08c68e4a4251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31ee2b9f-f932-41d4-8b86-d4164322dab4}" ma:internalName="TaxCatchAll" ma:showField="CatchAllData" ma:web="410a9d94-0934-40bc-acf3-08c68e4a425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e Isi"/>
        <xsd:element ref="dc:title" minOccurs="0" maxOccurs="1" ma:index="4" ma:displayName="Judu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475ED4E8-B0E4-4BC5-9BC5-BB10B2AB5656}">
  <ds:schemaRefs>
    <ds:schemaRef ds:uri="http://schemas.microsoft.com/office/2006/metadata/properties"/>
    <ds:schemaRef ds:uri="http://schemas.microsoft.com/office/infopath/2007/PartnerControls"/>
    <ds:schemaRef ds:uri="410a9d94-0934-40bc-acf3-08c68e4a4251"/>
    <ds:schemaRef ds:uri="67f6c0c3-60f1-41bd-8fad-0a2c637d08a6"/>
  </ds:schemaRefs>
</ds:datastoreItem>
</file>

<file path=customXml/itemProps2.xml><?xml version="1.0" encoding="utf-8"?>
<ds:datastoreItem xmlns:ds="http://schemas.openxmlformats.org/officeDocument/2006/customXml" ds:itemID="{15AC4BF6-F331-48E4-9726-D8BFACA3014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72FBE7A6-D9A0-4695-93BC-184DC26BE4B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7f6c0c3-60f1-41bd-8fad-0a2c637d08a6"/>
    <ds:schemaRef ds:uri="410a9d94-0934-40bc-acf3-08c68e4a425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AF815FE4-3A35-4638-B329-961CF4279B0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FP04-Template SDD</Template>
  <TotalTime>2172</TotalTime>
  <Pages>71</Pages>
  <Words>8684</Words>
  <Characters>49502</Characters>
  <Application>Microsoft Office Word</Application>
  <DocSecurity>0</DocSecurity>
  <Lines>412</Lines>
  <Paragraphs>116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43</vt:i4>
      </vt:variant>
    </vt:vector>
  </HeadingPairs>
  <TitlesOfParts>
    <vt:vector size="44" baseType="lpstr">
      <vt:lpstr/>
      <vt:lpstr>PENDAHULUAN</vt:lpstr>
      <vt:lpstr>    Latar Belakang</vt:lpstr>
      <vt:lpstr>    Tujuan</vt:lpstr>
      <vt:lpstr>    Ruang Lingkup</vt:lpstr>
      <vt:lpstr>    Defenisi, Istilah, dan Singkatan</vt:lpstr>
      <vt:lpstr>    Referensi</vt:lpstr>
      <vt:lpstr>    Gambaran Umum Dokumen</vt:lpstr>
      <vt:lpstr>        Pendahuluan</vt:lpstr>
      <vt:lpstr>        Deskripsi Umum</vt:lpstr>
      <vt:lpstr>DESKRIPSI UMUM</vt:lpstr>
      <vt:lpstr>    Perspektif Produk</vt:lpstr>
      <vt:lpstr>    Software Interface</vt:lpstr>
      <vt:lpstr>    Hardware Interface</vt:lpstr>
      <vt:lpstr>    Manfaat Produk</vt:lpstr>
      <vt:lpstr>    Karakteristik User</vt:lpstr>
      <vt:lpstr>    Batasan-Batasan</vt:lpstr>
      <vt:lpstr>    Asumsi dan Ketergantungan</vt:lpstr>
      <vt:lpstr>SPESIFIKASI KEBUTUHAN</vt:lpstr>
      <vt:lpstr>    Kebutuhan Antarmuka Eksternal</vt:lpstr>
      <vt:lpstr>        Antarmuka Pemakai (User Interface)</vt:lpstr>
      <vt:lpstr>        Antarmuka PL (Software Interface)</vt:lpstr>
      <vt:lpstr>        Antarmuka PK (Hardware Interface)</vt:lpstr>
      <vt:lpstr>        Antarmuka Komunikasi (Communication Interface)</vt:lpstr>
      <vt:lpstr>    Kebutuhan Fungsional</vt:lpstr>
      <vt:lpstr>        Pendahuluan</vt:lpstr>
      <vt:lpstr>        Input</vt:lpstr>
      <vt:lpstr>        Proses</vt:lpstr>
      <vt:lpstr>        Output</vt:lpstr>
      <vt:lpstr>    Kebutuhan Non Fungsional</vt:lpstr>
      <vt:lpstr>    Design Constraints</vt:lpstr>
      <vt:lpstr>        Software Process Requirements</vt:lpstr>
      <vt:lpstr>        Software Languages</vt:lpstr>
      <vt:lpstr>    3.5 Online User Documentation and Help System Requirements</vt:lpstr>
      <vt:lpstr>    3.6 Purchased Components</vt:lpstr>
      <vt:lpstr>    3.7 Licensing Requirement</vt:lpstr>
      <vt:lpstr>    3.8 Legal, Copyright, and Other Notices</vt:lpstr>
      <vt:lpstr>    3.9 Applicable Standards</vt:lpstr>
      <vt:lpstr>PEMODELAN PERANGKAT LUNAK</vt:lpstr>
      <vt:lpstr>    /Use Case Diagram</vt:lpstr>
      <vt:lpstr>        4.1.1 Deskripsi Aktor</vt:lpstr>
      <vt:lpstr>        4.1.2 Deskripsi Use Case Diagram</vt:lpstr>
      <vt:lpstr>    4.1.3 Scenario Use Case Diagram</vt:lpstr>
      <vt:lpstr>    4.2 Activity Diagram</vt:lpstr>
    </vt:vector>
  </TitlesOfParts>
  <Company/>
  <LinksUpToDate>false</LinksUpToDate>
  <CharactersWithSpaces>58070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MyBook Hype</dc:creator>
  <cp:keywords/>
  <dc:description/>
  <cp:lastModifiedBy>Riski Fitriani</cp:lastModifiedBy>
  <cp:revision>46</cp:revision>
  <cp:lastPrinted>2025-05-06T04:19:00Z</cp:lastPrinted>
  <dcterms:created xsi:type="dcterms:W3CDTF">2025-03-11T08:50:00Z</dcterms:created>
  <dcterms:modified xsi:type="dcterms:W3CDTF">2025-06-04T01:32:00Z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0x010100C979AF332AE587468DA01ED6CCB6AD5D</vt:lpwstr>
  </property>
  <property fmtid="{D5CDD505-2E9C-101B-9397-08002B2CF9AE}" pid="3" name="MediaServiceImageTags">
    <vt:lpwstr/>
  </property>
</Properties>
</file>